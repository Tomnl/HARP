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E73DEB" w:rsidP="00277B76">
      <w:pPr>
        <w:pStyle w:val="PartTitle"/>
        <w:framePr w:wrap="notBeside"/>
      </w:pPr>
      <w:r>
        <w:t>Version</w:t>
      </w:r>
    </w:p>
    <w:p w:rsidR="005F6105" w:rsidRPr="00A15AB6" w:rsidRDefault="00E1520A" w:rsidP="00A15AB6">
      <w:pPr>
        <w:pStyle w:val="PartLabel"/>
        <w:framePr w:wrap="notBeside"/>
        <w:spacing w:before="0" w:line="400" w:lineRule="exact"/>
        <w:rPr>
          <w:sz w:val="28"/>
          <w:szCs w:val="28"/>
        </w:rPr>
      </w:pPr>
      <w:r>
        <w:rPr>
          <w:sz w:val="28"/>
          <w:szCs w:val="28"/>
        </w:rPr>
        <w:t>2</w:t>
      </w:r>
      <w:r w:rsidR="00FB29E1" w:rsidRPr="00A15AB6">
        <w:rPr>
          <w:sz w:val="28"/>
          <w:szCs w:val="28"/>
        </w:rPr>
        <w:t>.0</w:t>
      </w:r>
    </w:p>
    <w:p w:rsidR="005F6105" w:rsidRDefault="006D32C7">
      <w:pPr>
        <w:pStyle w:val="CompanyName"/>
      </w:pPr>
      <w:r>
        <w:t>MRC</w:t>
      </w:r>
      <w:r w:rsidR="00A15AB6">
        <w:t xml:space="preserve"> HArwell</w:t>
      </w:r>
    </w:p>
    <w:p w:rsidR="005F6105" w:rsidRDefault="00A15AB6">
      <w:pPr>
        <w:pStyle w:val="SubtitleCover"/>
      </w:pPr>
      <w:r>
        <w:t>Systems Imaging Group</w:t>
      </w:r>
    </w:p>
    <w:p w:rsidR="00A15AB6" w:rsidRDefault="00A15AB6" w:rsidP="00A15AB6">
      <w:pPr>
        <w:pStyle w:val="TitleCover"/>
        <w:rPr>
          <w:spacing w:val="-180"/>
        </w:rPr>
      </w:pPr>
      <w:r>
        <w:rPr>
          <w:spacing w:val="-180"/>
        </w:rPr>
        <w:t xml:space="preserve">HARP </w:t>
      </w:r>
    </w:p>
    <w:p w:rsidR="00A15AB6" w:rsidRPr="00A15AB6" w:rsidRDefault="00A15AB6" w:rsidP="00A15AB6">
      <w:pPr>
        <w:pStyle w:val="TitleCover"/>
        <w:rPr>
          <w:spacing w:val="-180"/>
        </w:rPr>
        <w:sectPr w:rsidR="00A15AB6" w:rsidRPr="00A15AB6" w:rsidSect="007A3843">
          <w:footerReference w:type="default" r:id="rId9"/>
          <w:pgSz w:w="12240" w:h="15840" w:code="1"/>
          <w:pgMar w:top="960" w:right="960" w:bottom="1440" w:left="960" w:header="0" w:footer="0" w:gutter="0"/>
          <w:pgNumType w:start="0"/>
          <w:cols w:space="720"/>
          <w:titlePg/>
        </w:sectPr>
      </w:pPr>
      <w:r>
        <w:rPr>
          <w:spacing w:val="-180"/>
        </w:rPr>
        <w:t>User 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B27138"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409443523" w:history="1">
        <w:r w:rsidR="00B27138" w:rsidRPr="0094587C">
          <w:rPr>
            <w:rStyle w:val="Hyperlink"/>
            <w:noProof/>
          </w:rPr>
          <w:t>Introduction</w:t>
        </w:r>
        <w:r w:rsidR="00B27138">
          <w:rPr>
            <w:noProof/>
            <w:webHidden/>
          </w:rPr>
          <w:tab/>
        </w:r>
        <w:r w:rsidR="00B27138">
          <w:rPr>
            <w:noProof/>
            <w:webHidden/>
          </w:rPr>
          <w:fldChar w:fldCharType="begin"/>
        </w:r>
        <w:r w:rsidR="00B27138">
          <w:rPr>
            <w:noProof/>
            <w:webHidden/>
          </w:rPr>
          <w:instrText xml:space="preserve"> PAGEREF _Toc409443523 \h </w:instrText>
        </w:r>
        <w:r w:rsidR="00B27138">
          <w:rPr>
            <w:noProof/>
            <w:webHidden/>
          </w:rPr>
        </w:r>
        <w:r w:rsidR="00B27138">
          <w:rPr>
            <w:noProof/>
            <w:webHidden/>
          </w:rPr>
          <w:fldChar w:fldCharType="separate"/>
        </w:r>
        <w:r w:rsidR="00911AFB">
          <w:rPr>
            <w:noProof/>
            <w:webHidden/>
          </w:rPr>
          <w:t>1</w:t>
        </w:r>
        <w:r w:rsidR="00B27138">
          <w:rPr>
            <w:noProof/>
            <w:webHidden/>
          </w:rPr>
          <w:fldChar w:fldCharType="end"/>
        </w:r>
      </w:hyperlink>
    </w:p>
    <w:p w:rsidR="00B27138" w:rsidRDefault="00B15B48">
      <w:pPr>
        <w:pStyle w:val="TOC1"/>
        <w:tabs>
          <w:tab w:val="right" w:leader="dot" w:pos="7910"/>
        </w:tabs>
        <w:rPr>
          <w:rFonts w:asciiTheme="minorHAnsi" w:eastAsiaTheme="minorEastAsia" w:hAnsiTheme="minorHAnsi" w:cstheme="minorBidi"/>
          <w:noProof/>
          <w:sz w:val="22"/>
          <w:szCs w:val="22"/>
          <w:lang w:val="en-GB" w:eastAsia="en-GB"/>
        </w:rPr>
      </w:pPr>
      <w:hyperlink w:anchor="_Toc409443524" w:history="1">
        <w:r w:rsidR="00B27138" w:rsidRPr="0094587C">
          <w:rPr>
            <w:rStyle w:val="Hyperlink"/>
            <w:noProof/>
          </w:rPr>
          <w:t>Getting Started</w:t>
        </w:r>
        <w:r w:rsidR="00B27138">
          <w:rPr>
            <w:noProof/>
            <w:webHidden/>
          </w:rPr>
          <w:tab/>
        </w:r>
        <w:r w:rsidR="00B27138">
          <w:rPr>
            <w:noProof/>
            <w:webHidden/>
          </w:rPr>
          <w:fldChar w:fldCharType="begin"/>
        </w:r>
        <w:r w:rsidR="00B27138">
          <w:rPr>
            <w:noProof/>
            <w:webHidden/>
          </w:rPr>
          <w:instrText xml:space="preserve"> PAGEREF _Toc409443524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25" w:history="1">
        <w:r w:rsidR="00B27138" w:rsidRPr="0094587C">
          <w:rPr>
            <w:rStyle w:val="Hyperlink"/>
            <w:noProof/>
          </w:rPr>
          <w:t>Windows</w:t>
        </w:r>
        <w:r w:rsidR="00B27138">
          <w:rPr>
            <w:noProof/>
            <w:webHidden/>
          </w:rPr>
          <w:tab/>
        </w:r>
        <w:r w:rsidR="00B27138">
          <w:rPr>
            <w:noProof/>
            <w:webHidden/>
          </w:rPr>
          <w:fldChar w:fldCharType="begin"/>
        </w:r>
        <w:r w:rsidR="00B27138">
          <w:rPr>
            <w:noProof/>
            <w:webHidden/>
          </w:rPr>
          <w:instrText xml:space="preserve"> PAGEREF _Toc409443525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26" w:history="1">
        <w:r w:rsidR="00B27138" w:rsidRPr="0094587C">
          <w:rPr>
            <w:rStyle w:val="Hyperlink"/>
            <w:noProof/>
          </w:rPr>
          <w:t>Linux</w:t>
        </w:r>
        <w:r w:rsidR="00B27138">
          <w:rPr>
            <w:noProof/>
            <w:webHidden/>
          </w:rPr>
          <w:tab/>
        </w:r>
        <w:r w:rsidR="00B27138">
          <w:rPr>
            <w:noProof/>
            <w:webHidden/>
          </w:rPr>
          <w:fldChar w:fldCharType="begin"/>
        </w:r>
        <w:r w:rsidR="00B27138">
          <w:rPr>
            <w:noProof/>
            <w:webHidden/>
          </w:rPr>
          <w:instrText xml:space="preserve"> PAGEREF _Toc409443526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27" w:history="1">
        <w:r w:rsidR="00B27138" w:rsidRPr="0094587C">
          <w:rPr>
            <w:rStyle w:val="Hyperlink"/>
            <w:noProof/>
          </w:rPr>
          <w:t>Mac</w:t>
        </w:r>
        <w:r w:rsidR="00B27138">
          <w:rPr>
            <w:noProof/>
            <w:webHidden/>
          </w:rPr>
          <w:tab/>
        </w:r>
        <w:r w:rsidR="00B27138">
          <w:rPr>
            <w:noProof/>
            <w:webHidden/>
          </w:rPr>
          <w:fldChar w:fldCharType="begin"/>
        </w:r>
        <w:r w:rsidR="00B27138">
          <w:rPr>
            <w:noProof/>
            <w:webHidden/>
          </w:rPr>
          <w:instrText xml:space="preserve"> PAGEREF _Toc409443527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B15B48">
      <w:pPr>
        <w:pStyle w:val="TOC1"/>
        <w:tabs>
          <w:tab w:val="right" w:leader="dot" w:pos="7910"/>
        </w:tabs>
        <w:rPr>
          <w:rFonts w:asciiTheme="minorHAnsi" w:eastAsiaTheme="minorEastAsia" w:hAnsiTheme="minorHAnsi" w:cstheme="minorBidi"/>
          <w:noProof/>
          <w:sz w:val="22"/>
          <w:szCs w:val="22"/>
          <w:lang w:val="en-GB" w:eastAsia="en-GB"/>
        </w:rPr>
      </w:pPr>
      <w:hyperlink w:anchor="_Toc409443528" w:history="1">
        <w:r w:rsidR="00B27138" w:rsidRPr="0094587C">
          <w:rPr>
            <w:rStyle w:val="Hyperlink"/>
            <w:noProof/>
          </w:rPr>
          <w:t>How to use HARP</w:t>
        </w:r>
        <w:r w:rsidR="00B27138">
          <w:rPr>
            <w:noProof/>
            <w:webHidden/>
          </w:rPr>
          <w:tab/>
        </w:r>
        <w:r w:rsidR="00B27138">
          <w:rPr>
            <w:noProof/>
            <w:webHidden/>
          </w:rPr>
          <w:fldChar w:fldCharType="begin"/>
        </w:r>
        <w:r w:rsidR="00B27138">
          <w:rPr>
            <w:noProof/>
            <w:webHidden/>
          </w:rPr>
          <w:instrText xml:space="preserve"> PAGEREF _Toc409443528 \h </w:instrText>
        </w:r>
        <w:r w:rsidR="00B27138">
          <w:rPr>
            <w:noProof/>
            <w:webHidden/>
          </w:rPr>
        </w:r>
        <w:r w:rsidR="00B27138">
          <w:rPr>
            <w:noProof/>
            <w:webHidden/>
          </w:rPr>
          <w:fldChar w:fldCharType="separate"/>
        </w:r>
        <w:r w:rsidR="00911AFB">
          <w:rPr>
            <w:noProof/>
            <w:webHidden/>
          </w:rPr>
          <w:t>4</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29" w:history="1">
        <w:r w:rsidR="00B27138" w:rsidRPr="0094587C">
          <w:rPr>
            <w:rStyle w:val="Hyperlink"/>
            <w:noProof/>
          </w:rPr>
          <w:t>Overview</w:t>
        </w:r>
        <w:r w:rsidR="00B27138">
          <w:rPr>
            <w:noProof/>
            <w:webHidden/>
          </w:rPr>
          <w:tab/>
        </w:r>
        <w:r w:rsidR="00B27138">
          <w:rPr>
            <w:noProof/>
            <w:webHidden/>
          </w:rPr>
          <w:fldChar w:fldCharType="begin"/>
        </w:r>
        <w:r w:rsidR="00B27138">
          <w:rPr>
            <w:noProof/>
            <w:webHidden/>
          </w:rPr>
          <w:instrText xml:space="preserve"> PAGEREF _Toc409443529 \h </w:instrText>
        </w:r>
        <w:r w:rsidR="00B27138">
          <w:rPr>
            <w:noProof/>
            <w:webHidden/>
          </w:rPr>
        </w:r>
        <w:r w:rsidR="00B27138">
          <w:rPr>
            <w:noProof/>
            <w:webHidden/>
          </w:rPr>
          <w:fldChar w:fldCharType="separate"/>
        </w:r>
        <w:r w:rsidR="00911AFB">
          <w:rPr>
            <w:noProof/>
            <w:webHidden/>
          </w:rPr>
          <w:t>4</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0" w:history="1">
        <w:r w:rsidR="00B27138" w:rsidRPr="0094587C">
          <w:rPr>
            <w:rStyle w:val="Hyperlink"/>
            <w:noProof/>
          </w:rPr>
          <w:t>Input and output select</w:t>
        </w:r>
        <w:r w:rsidR="00B27138">
          <w:rPr>
            <w:noProof/>
            <w:webHidden/>
          </w:rPr>
          <w:tab/>
        </w:r>
        <w:r w:rsidR="00B27138">
          <w:rPr>
            <w:noProof/>
            <w:webHidden/>
          </w:rPr>
          <w:fldChar w:fldCharType="begin"/>
        </w:r>
        <w:r w:rsidR="00B27138">
          <w:rPr>
            <w:noProof/>
            <w:webHidden/>
          </w:rPr>
          <w:instrText xml:space="preserve"> PAGEREF _Toc409443530 \h </w:instrText>
        </w:r>
        <w:r w:rsidR="00B27138">
          <w:rPr>
            <w:noProof/>
            <w:webHidden/>
          </w:rPr>
        </w:r>
        <w:r w:rsidR="00B27138">
          <w:rPr>
            <w:noProof/>
            <w:webHidden/>
          </w:rPr>
          <w:fldChar w:fldCharType="separate"/>
        </w:r>
        <w:r w:rsidR="00911AFB">
          <w:rPr>
            <w:noProof/>
            <w:webHidden/>
          </w:rPr>
          <w:t>5</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1" w:history="1">
        <w:r w:rsidR="00B27138" w:rsidRPr="0094587C">
          <w:rPr>
            <w:rStyle w:val="Hyperlink"/>
            <w:noProof/>
          </w:rPr>
          <w:t>Imaging Modality Selection</w:t>
        </w:r>
        <w:r w:rsidR="00B27138">
          <w:rPr>
            <w:noProof/>
            <w:webHidden/>
          </w:rPr>
          <w:tab/>
        </w:r>
        <w:r w:rsidR="00B27138">
          <w:rPr>
            <w:noProof/>
            <w:webHidden/>
          </w:rPr>
          <w:fldChar w:fldCharType="begin"/>
        </w:r>
        <w:r w:rsidR="00B27138">
          <w:rPr>
            <w:noProof/>
            <w:webHidden/>
          </w:rPr>
          <w:instrText xml:space="preserve"> PAGEREF _Toc409443531 \h </w:instrText>
        </w:r>
        <w:r w:rsidR="00B27138">
          <w:rPr>
            <w:noProof/>
            <w:webHidden/>
          </w:rPr>
        </w:r>
        <w:r w:rsidR="00B27138">
          <w:rPr>
            <w:noProof/>
            <w:webHidden/>
          </w:rPr>
          <w:fldChar w:fldCharType="separate"/>
        </w:r>
        <w:r w:rsidR="00911AFB">
          <w:rPr>
            <w:noProof/>
            <w:webHidden/>
          </w:rPr>
          <w:t>6</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2" w:history="1">
        <w:r w:rsidR="00B27138" w:rsidRPr="0094587C">
          <w:rPr>
            <w:rStyle w:val="Hyperlink"/>
            <w:noProof/>
          </w:rPr>
          <w:t>Recon File Info</w:t>
        </w:r>
        <w:r w:rsidR="00B27138">
          <w:rPr>
            <w:noProof/>
            <w:webHidden/>
          </w:rPr>
          <w:tab/>
        </w:r>
        <w:r w:rsidR="00B27138">
          <w:rPr>
            <w:noProof/>
            <w:webHidden/>
          </w:rPr>
          <w:fldChar w:fldCharType="begin"/>
        </w:r>
        <w:r w:rsidR="00B27138">
          <w:rPr>
            <w:noProof/>
            <w:webHidden/>
          </w:rPr>
          <w:instrText xml:space="preserve"> PAGEREF _Toc409443532 \h </w:instrText>
        </w:r>
        <w:r w:rsidR="00B27138">
          <w:rPr>
            <w:noProof/>
            <w:webHidden/>
          </w:rPr>
        </w:r>
        <w:r w:rsidR="00B27138">
          <w:rPr>
            <w:noProof/>
            <w:webHidden/>
          </w:rPr>
          <w:fldChar w:fldCharType="separate"/>
        </w:r>
        <w:r w:rsidR="00911AFB">
          <w:rPr>
            <w:noProof/>
            <w:webHidden/>
          </w:rPr>
          <w:t>6</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3" w:history="1">
        <w:r w:rsidR="00B27138" w:rsidRPr="0094587C">
          <w:rPr>
            <w:rStyle w:val="Hyperlink"/>
            <w:noProof/>
          </w:rPr>
          <w:t>Identification</w:t>
        </w:r>
        <w:r w:rsidR="00B27138">
          <w:rPr>
            <w:noProof/>
            <w:webHidden/>
          </w:rPr>
          <w:tab/>
        </w:r>
        <w:r w:rsidR="00B27138">
          <w:rPr>
            <w:noProof/>
            <w:webHidden/>
          </w:rPr>
          <w:fldChar w:fldCharType="begin"/>
        </w:r>
        <w:r w:rsidR="00B27138">
          <w:rPr>
            <w:noProof/>
            <w:webHidden/>
          </w:rPr>
          <w:instrText xml:space="preserve"> PAGEREF _Toc409443533 \h </w:instrText>
        </w:r>
        <w:r w:rsidR="00B27138">
          <w:rPr>
            <w:noProof/>
            <w:webHidden/>
          </w:rPr>
        </w:r>
        <w:r w:rsidR="00B27138">
          <w:rPr>
            <w:noProof/>
            <w:webHidden/>
          </w:rPr>
          <w:fldChar w:fldCharType="separate"/>
        </w:r>
        <w:r w:rsidR="00911AFB">
          <w:rPr>
            <w:noProof/>
            <w:webHidden/>
          </w:rPr>
          <w:t>6</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4" w:history="1">
        <w:r w:rsidR="00B27138" w:rsidRPr="0094587C">
          <w:rPr>
            <w:rStyle w:val="Hyperlink"/>
            <w:noProof/>
          </w:rPr>
          <w:t>Additional files and folders</w:t>
        </w:r>
        <w:r w:rsidR="00B27138">
          <w:rPr>
            <w:noProof/>
            <w:webHidden/>
          </w:rPr>
          <w:tab/>
        </w:r>
        <w:r w:rsidR="00B27138">
          <w:rPr>
            <w:noProof/>
            <w:webHidden/>
          </w:rPr>
          <w:fldChar w:fldCharType="begin"/>
        </w:r>
        <w:r w:rsidR="00B27138">
          <w:rPr>
            <w:noProof/>
            <w:webHidden/>
          </w:rPr>
          <w:instrText xml:space="preserve"> PAGEREF _Toc409443534 \h </w:instrText>
        </w:r>
        <w:r w:rsidR="00B27138">
          <w:rPr>
            <w:noProof/>
            <w:webHidden/>
          </w:rPr>
        </w:r>
        <w:r w:rsidR="00B27138">
          <w:rPr>
            <w:noProof/>
            <w:webHidden/>
          </w:rPr>
          <w:fldChar w:fldCharType="separate"/>
        </w:r>
        <w:r w:rsidR="00911AFB">
          <w:rPr>
            <w:noProof/>
            <w:webHidden/>
          </w:rPr>
          <w:t>8</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5" w:history="1">
        <w:r w:rsidR="00B27138" w:rsidRPr="0094587C">
          <w:rPr>
            <w:rStyle w:val="Hyperlink"/>
            <w:noProof/>
          </w:rPr>
          <w:t>Options</w:t>
        </w:r>
        <w:r w:rsidR="00B27138">
          <w:rPr>
            <w:noProof/>
            <w:webHidden/>
          </w:rPr>
          <w:tab/>
        </w:r>
        <w:r w:rsidR="00B27138">
          <w:rPr>
            <w:noProof/>
            <w:webHidden/>
          </w:rPr>
          <w:fldChar w:fldCharType="begin"/>
        </w:r>
        <w:r w:rsidR="00B27138">
          <w:rPr>
            <w:noProof/>
            <w:webHidden/>
          </w:rPr>
          <w:instrText xml:space="preserve"> PAGEREF _Toc409443535 \h </w:instrText>
        </w:r>
        <w:r w:rsidR="00B27138">
          <w:rPr>
            <w:noProof/>
            <w:webHidden/>
          </w:rPr>
        </w:r>
        <w:r w:rsidR="00B27138">
          <w:rPr>
            <w:noProof/>
            <w:webHidden/>
          </w:rPr>
          <w:fldChar w:fldCharType="separate"/>
        </w:r>
        <w:r w:rsidR="00911AFB">
          <w:rPr>
            <w:noProof/>
            <w:webHidden/>
          </w:rPr>
          <w:t>8</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6" w:history="1">
        <w:r w:rsidR="00B27138" w:rsidRPr="0094587C">
          <w:rPr>
            <w:rStyle w:val="Hyperlink"/>
            <w:noProof/>
          </w:rPr>
          <w:t>OPT channels</w:t>
        </w:r>
        <w:r w:rsidR="00B27138">
          <w:rPr>
            <w:noProof/>
            <w:webHidden/>
          </w:rPr>
          <w:tab/>
        </w:r>
        <w:r w:rsidR="00B27138">
          <w:rPr>
            <w:noProof/>
            <w:webHidden/>
          </w:rPr>
          <w:fldChar w:fldCharType="begin"/>
        </w:r>
        <w:r w:rsidR="00B27138">
          <w:rPr>
            <w:noProof/>
            <w:webHidden/>
          </w:rPr>
          <w:instrText xml:space="preserve"> PAGEREF _Toc409443536 \h </w:instrText>
        </w:r>
        <w:r w:rsidR="00B27138">
          <w:rPr>
            <w:noProof/>
            <w:webHidden/>
          </w:rPr>
        </w:r>
        <w:r w:rsidR="00B27138">
          <w:rPr>
            <w:noProof/>
            <w:webHidden/>
          </w:rPr>
          <w:fldChar w:fldCharType="separate"/>
        </w:r>
        <w:r w:rsidR="00911AFB">
          <w:rPr>
            <w:noProof/>
            <w:webHidden/>
          </w:rPr>
          <w:t>12</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7" w:history="1">
        <w:r w:rsidR="00B27138" w:rsidRPr="0094587C">
          <w:rPr>
            <w:rStyle w:val="Hyperlink"/>
            <w:noProof/>
            <w:lang w:val="en-GB" w:eastAsia="en-GB"/>
          </w:rPr>
          <w:t>Status section</w:t>
        </w:r>
        <w:r w:rsidR="00B27138">
          <w:rPr>
            <w:noProof/>
            <w:webHidden/>
          </w:rPr>
          <w:tab/>
        </w:r>
        <w:r w:rsidR="00B27138">
          <w:rPr>
            <w:noProof/>
            <w:webHidden/>
          </w:rPr>
          <w:fldChar w:fldCharType="begin"/>
        </w:r>
        <w:r w:rsidR="00B27138">
          <w:rPr>
            <w:noProof/>
            <w:webHidden/>
          </w:rPr>
          <w:instrText xml:space="preserve"> PAGEREF _Toc409443537 \h </w:instrText>
        </w:r>
        <w:r w:rsidR="00B27138">
          <w:rPr>
            <w:noProof/>
            <w:webHidden/>
          </w:rPr>
        </w:r>
        <w:r w:rsidR="00B27138">
          <w:rPr>
            <w:noProof/>
            <w:webHidden/>
          </w:rPr>
          <w:fldChar w:fldCharType="separate"/>
        </w:r>
        <w:r w:rsidR="00911AFB">
          <w:rPr>
            <w:noProof/>
            <w:webHidden/>
          </w:rPr>
          <w:t>12</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8" w:history="1">
        <w:r w:rsidR="00B27138" w:rsidRPr="0094587C">
          <w:rPr>
            <w:rStyle w:val="Hyperlink"/>
            <w:noProof/>
          </w:rPr>
          <w:t>Add to Processing List</w:t>
        </w:r>
        <w:r w:rsidR="00B27138">
          <w:rPr>
            <w:noProof/>
            <w:webHidden/>
          </w:rPr>
          <w:tab/>
        </w:r>
        <w:r w:rsidR="00B27138">
          <w:rPr>
            <w:noProof/>
            <w:webHidden/>
          </w:rPr>
          <w:fldChar w:fldCharType="begin"/>
        </w:r>
        <w:r w:rsidR="00B27138">
          <w:rPr>
            <w:noProof/>
            <w:webHidden/>
          </w:rPr>
          <w:instrText xml:space="preserve"> PAGEREF _Toc409443538 \h </w:instrText>
        </w:r>
        <w:r w:rsidR="00B27138">
          <w:rPr>
            <w:noProof/>
            <w:webHidden/>
          </w:rPr>
        </w:r>
        <w:r w:rsidR="00B27138">
          <w:rPr>
            <w:noProof/>
            <w:webHidden/>
          </w:rPr>
          <w:fldChar w:fldCharType="separate"/>
        </w:r>
        <w:r w:rsidR="00911AFB">
          <w:rPr>
            <w:noProof/>
            <w:webHidden/>
          </w:rPr>
          <w:t>13</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39" w:history="1">
        <w:r w:rsidR="00B27138" w:rsidRPr="0094587C">
          <w:rPr>
            <w:rStyle w:val="Hyperlink"/>
            <w:noProof/>
          </w:rPr>
          <w:t>Processing Tab</w:t>
        </w:r>
        <w:r w:rsidR="00B27138">
          <w:rPr>
            <w:noProof/>
            <w:webHidden/>
          </w:rPr>
          <w:tab/>
        </w:r>
        <w:r w:rsidR="00B27138">
          <w:rPr>
            <w:noProof/>
            <w:webHidden/>
          </w:rPr>
          <w:fldChar w:fldCharType="begin"/>
        </w:r>
        <w:r w:rsidR="00B27138">
          <w:rPr>
            <w:noProof/>
            <w:webHidden/>
          </w:rPr>
          <w:instrText xml:space="preserve"> PAGEREF _Toc409443539 \h </w:instrText>
        </w:r>
        <w:r w:rsidR="00B27138">
          <w:rPr>
            <w:noProof/>
            <w:webHidden/>
          </w:rPr>
        </w:r>
        <w:r w:rsidR="00B27138">
          <w:rPr>
            <w:noProof/>
            <w:webHidden/>
          </w:rPr>
          <w:fldChar w:fldCharType="separate"/>
        </w:r>
        <w:r w:rsidR="00911AFB">
          <w:rPr>
            <w:noProof/>
            <w:webHidden/>
          </w:rPr>
          <w:t>13</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40" w:history="1">
        <w:r w:rsidR="00B27138" w:rsidRPr="0094587C">
          <w:rPr>
            <w:rStyle w:val="Hyperlink"/>
            <w:noProof/>
          </w:rPr>
          <w:t>Output Summary</w:t>
        </w:r>
        <w:r w:rsidR="00B27138">
          <w:rPr>
            <w:noProof/>
            <w:webHidden/>
          </w:rPr>
          <w:tab/>
        </w:r>
        <w:r w:rsidR="00B27138">
          <w:rPr>
            <w:noProof/>
            <w:webHidden/>
          </w:rPr>
          <w:fldChar w:fldCharType="begin"/>
        </w:r>
        <w:r w:rsidR="00B27138">
          <w:rPr>
            <w:noProof/>
            <w:webHidden/>
          </w:rPr>
          <w:instrText xml:space="preserve"> PAGEREF _Toc409443540 \h </w:instrText>
        </w:r>
        <w:r w:rsidR="00B27138">
          <w:rPr>
            <w:noProof/>
            <w:webHidden/>
          </w:rPr>
        </w:r>
        <w:r w:rsidR="00B27138">
          <w:rPr>
            <w:noProof/>
            <w:webHidden/>
          </w:rPr>
          <w:fldChar w:fldCharType="separate"/>
        </w:r>
        <w:r w:rsidR="00911AFB">
          <w:rPr>
            <w:noProof/>
            <w:webHidden/>
          </w:rPr>
          <w:t>14</w:t>
        </w:r>
        <w:r w:rsidR="00B27138">
          <w:rPr>
            <w:noProof/>
            <w:webHidden/>
          </w:rPr>
          <w:fldChar w:fldCharType="end"/>
        </w:r>
      </w:hyperlink>
    </w:p>
    <w:p w:rsidR="00B27138" w:rsidRDefault="00B15B48">
      <w:pPr>
        <w:pStyle w:val="TOC1"/>
        <w:tabs>
          <w:tab w:val="right" w:leader="dot" w:pos="7910"/>
        </w:tabs>
        <w:rPr>
          <w:rFonts w:asciiTheme="minorHAnsi" w:eastAsiaTheme="minorEastAsia" w:hAnsiTheme="minorHAnsi" w:cstheme="minorBidi"/>
          <w:noProof/>
          <w:sz w:val="22"/>
          <w:szCs w:val="22"/>
          <w:lang w:val="en-GB" w:eastAsia="en-GB"/>
        </w:rPr>
      </w:pPr>
      <w:hyperlink w:anchor="_Toc409443541" w:history="1">
        <w:r w:rsidR="00B27138" w:rsidRPr="0094587C">
          <w:rPr>
            <w:rStyle w:val="Hyperlink"/>
            <w:noProof/>
          </w:rPr>
          <w:t>Appendix</w:t>
        </w:r>
        <w:r w:rsidR="00B27138">
          <w:rPr>
            <w:noProof/>
            <w:webHidden/>
          </w:rPr>
          <w:tab/>
        </w:r>
        <w:r w:rsidR="00B27138">
          <w:rPr>
            <w:noProof/>
            <w:webHidden/>
          </w:rPr>
          <w:fldChar w:fldCharType="begin"/>
        </w:r>
        <w:r w:rsidR="00B27138">
          <w:rPr>
            <w:noProof/>
            <w:webHidden/>
          </w:rPr>
          <w:instrText xml:space="preserve"> PAGEREF _Toc409443541 \h </w:instrText>
        </w:r>
        <w:r w:rsidR="00B27138">
          <w:rPr>
            <w:noProof/>
            <w:webHidden/>
          </w:rPr>
        </w:r>
        <w:r w:rsidR="00B27138">
          <w:rPr>
            <w:noProof/>
            <w:webHidden/>
          </w:rPr>
          <w:fldChar w:fldCharType="separate"/>
        </w:r>
        <w:r w:rsidR="00911AFB">
          <w:rPr>
            <w:noProof/>
            <w:webHidden/>
          </w:rPr>
          <w:t>15</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42" w:history="1">
        <w:r w:rsidR="00B27138" w:rsidRPr="0094587C">
          <w:rPr>
            <w:rStyle w:val="Hyperlink"/>
            <w:noProof/>
          </w:rPr>
          <w:t>7-Zip instructions</w:t>
        </w:r>
        <w:r w:rsidR="00B27138">
          <w:rPr>
            <w:noProof/>
            <w:webHidden/>
          </w:rPr>
          <w:tab/>
        </w:r>
        <w:r w:rsidR="00B27138">
          <w:rPr>
            <w:noProof/>
            <w:webHidden/>
          </w:rPr>
          <w:fldChar w:fldCharType="begin"/>
        </w:r>
        <w:r w:rsidR="00B27138">
          <w:rPr>
            <w:noProof/>
            <w:webHidden/>
          </w:rPr>
          <w:instrText xml:space="preserve"> PAGEREF _Toc409443542 \h </w:instrText>
        </w:r>
        <w:r w:rsidR="00B27138">
          <w:rPr>
            <w:noProof/>
            <w:webHidden/>
          </w:rPr>
        </w:r>
        <w:r w:rsidR="00B27138">
          <w:rPr>
            <w:noProof/>
            <w:webHidden/>
          </w:rPr>
          <w:fldChar w:fldCharType="separate"/>
        </w:r>
        <w:r w:rsidR="00911AFB">
          <w:rPr>
            <w:noProof/>
            <w:webHidden/>
          </w:rPr>
          <w:t>15</w:t>
        </w:r>
        <w:r w:rsidR="00B27138">
          <w:rPr>
            <w:noProof/>
            <w:webHidden/>
          </w:rPr>
          <w:fldChar w:fldCharType="end"/>
        </w:r>
      </w:hyperlink>
    </w:p>
    <w:p w:rsidR="00B27138" w:rsidRDefault="00B15B48">
      <w:pPr>
        <w:pStyle w:val="TOC2"/>
        <w:rPr>
          <w:rFonts w:asciiTheme="minorHAnsi" w:eastAsiaTheme="minorEastAsia" w:hAnsiTheme="minorHAnsi" w:cstheme="minorBidi"/>
          <w:noProof/>
          <w:sz w:val="22"/>
          <w:szCs w:val="22"/>
          <w:lang w:val="en-GB" w:eastAsia="en-GB"/>
        </w:rPr>
      </w:pPr>
      <w:hyperlink w:anchor="_Toc409443543" w:history="1">
        <w:r w:rsidR="00B27138" w:rsidRPr="0094587C">
          <w:rPr>
            <w:rStyle w:val="Hyperlink"/>
            <w:noProof/>
          </w:rPr>
          <w:t>Required external python modules</w:t>
        </w:r>
        <w:r w:rsidR="00B27138">
          <w:rPr>
            <w:noProof/>
            <w:webHidden/>
          </w:rPr>
          <w:tab/>
        </w:r>
        <w:r w:rsidR="00B27138">
          <w:rPr>
            <w:noProof/>
            <w:webHidden/>
          </w:rPr>
          <w:fldChar w:fldCharType="begin"/>
        </w:r>
        <w:r w:rsidR="00B27138">
          <w:rPr>
            <w:noProof/>
            <w:webHidden/>
          </w:rPr>
          <w:instrText xml:space="preserve"> PAGEREF _Toc409443543 \h </w:instrText>
        </w:r>
        <w:r w:rsidR="00B27138">
          <w:rPr>
            <w:noProof/>
            <w:webHidden/>
          </w:rPr>
        </w:r>
        <w:r w:rsidR="00B27138">
          <w:rPr>
            <w:noProof/>
            <w:webHidden/>
          </w:rPr>
          <w:fldChar w:fldCharType="separate"/>
        </w:r>
        <w:r w:rsidR="00911AFB">
          <w:rPr>
            <w:noProof/>
            <w:webHidden/>
          </w:rPr>
          <w:t>16</w:t>
        </w:r>
        <w:r w:rsidR="00B27138">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A15AB6" w:rsidRDefault="00A15AB6" w:rsidP="00A15AB6">
      <w:pPr>
        <w:pStyle w:val="PartTitle"/>
        <w:framePr w:wrap="notBeside"/>
      </w:pPr>
      <w:r>
        <w:lastRenderedPageBreak/>
        <w:t>Section</w:t>
      </w:r>
    </w:p>
    <w:p w:rsidR="00A15AB6" w:rsidRDefault="00A15AB6" w:rsidP="00A15AB6">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A15AB6" w:rsidP="00CA1425">
      <w:pPr>
        <w:pStyle w:val="Heading1"/>
      </w:pPr>
      <w:bookmarkStart w:id="0" w:name="_Toc409443523"/>
      <w:r w:rsidRPr="00CA1425">
        <w:lastRenderedPageBreak/>
        <w:t>Introduction</w:t>
      </w:r>
      <w:bookmarkEnd w:id="0"/>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A15AB6" w:rsidRDefault="005F6105" w:rsidP="00A15AB6">
      <w:pPr>
        <w:pStyle w:val="BodyTextKeep"/>
      </w:pPr>
      <w:r>
        <w:t>o</w:t>
      </w:r>
      <w:r w:rsidR="00A15AB6" w:rsidRPr="00A15AB6">
        <w:t xml:space="preserve"> </w:t>
      </w:r>
      <w:r w:rsidR="00A15AB6">
        <w:t>his manual will give a step by step guide on how to use HARP (Harwell Automated Recon Processor). The tool has been developed by the Systems Imaging Group at MRC Harwell as an aid in the processing of µCT and OPT scans and reconstructions.</w:t>
      </w:r>
    </w:p>
    <w:p w:rsidR="00A15AB6" w:rsidRDefault="00A15AB6" w:rsidP="00A15AB6">
      <w:pPr>
        <w:pStyle w:val="BodyTextKeep"/>
      </w:pPr>
      <w:r>
        <w:t xml:space="preserve">The intended end user is a </w:t>
      </w:r>
      <w:r w:rsidR="00050D0A">
        <w:t>researcher</w:t>
      </w:r>
      <w:r>
        <w:t xml:space="preserve"> working on the IMPC embryo phenotyping pipeline.</w:t>
      </w:r>
    </w:p>
    <w:p w:rsidR="00A15AB6" w:rsidRDefault="00A15AB6" w:rsidP="00A15AB6">
      <w:pPr>
        <w:pStyle w:val="BodyTextKeep"/>
      </w:pPr>
      <w:r>
        <w:t>For any queries please contact any of the following:</w:t>
      </w:r>
    </w:p>
    <w:p w:rsidR="00A15AB6" w:rsidRDefault="00A15AB6" w:rsidP="00A15AB6">
      <w:pPr>
        <w:pStyle w:val="BodyText"/>
      </w:pPr>
      <w:r>
        <w:tab/>
        <w:t xml:space="preserve">Henrik Westerberg: </w:t>
      </w:r>
      <w:hyperlink r:id="rId16" w:history="1">
        <w:r w:rsidRPr="00EE2810">
          <w:rPr>
            <w:rStyle w:val="Hyperlink"/>
          </w:rPr>
          <w:t>h.westerberg@har.mrc.ac.uk</w:t>
        </w:r>
      </w:hyperlink>
    </w:p>
    <w:p w:rsidR="00A15AB6" w:rsidRDefault="00CF456C" w:rsidP="00A15AB6">
      <w:pPr>
        <w:pStyle w:val="BodyText"/>
      </w:pPr>
      <w:r>
        <w:tab/>
        <w:t xml:space="preserve">Neil </w:t>
      </w:r>
      <w:r w:rsidR="00A15AB6">
        <w:t xml:space="preserve">Horner: </w:t>
      </w:r>
      <w:hyperlink r:id="rId17" w:history="1">
        <w:r w:rsidR="00A15AB6" w:rsidRPr="00EE2810">
          <w:rPr>
            <w:rStyle w:val="Hyperlink"/>
          </w:rPr>
          <w:t>n.horner@har.mrc.ac.uk</w:t>
        </w:r>
      </w:hyperlink>
    </w:p>
    <w:p w:rsidR="00A15AB6" w:rsidRDefault="00A15AB6" w:rsidP="00050D0A">
      <w:pPr>
        <w:pStyle w:val="BodyText"/>
        <w:rPr>
          <w:rStyle w:val="Hyperlink"/>
        </w:rPr>
      </w:pPr>
      <w:r>
        <w:tab/>
      </w:r>
      <w:r w:rsidR="00050D0A">
        <w:t xml:space="preserve">James Brown: </w:t>
      </w:r>
      <w:hyperlink r:id="rId18" w:history="1">
        <w:r w:rsidR="00050D0A" w:rsidRPr="00D364B5">
          <w:rPr>
            <w:rStyle w:val="Hyperlink"/>
          </w:rPr>
          <w:t>james.brown@har.mrc.ac.uk</w:t>
        </w:r>
      </w:hyperlink>
      <w:r w:rsidR="00050D0A">
        <w:rPr>
          <w:rStyle w:val="Hyperlink"/>
        </w:rPr>
        <w:t xml:space="preserve"> </w:t>
      </w:r>
    </w:p>
    <w:p w:rsidR="00050D0A" w:rsidRDefault="00050D0A" w:rsidP="00A15AB6">
      <w:pPr>
        <w:pStyle w:val="BodyText"/>
      </w:pPr>
    </w:p>
    <w:p w:rsidR="00A15AB6" w:rsidRDefault="00A15AB6" w:rsidP="00A15AB6">
      <w:pPr>
        <w:pStyle w:val="BodyText"/>
      </w:pPr>
    </w:p>
    <w:p w:rsidR="00A15AB6" w:rsidRPr="00A15AB6" w:rsidRDefault="00A15AB6" w:rsidP="00A15AB6">
      <w:pPr>
        <w:pStyle w:val="BodyText"/>
      </w:pPr>
    </w:p>
    <w:p w:rsidR="00A15AB6" w:rsidRDefault="00A15AB6" w:rsidP="00A15AB6">
      <w:pPr>
        <w:pStyle w:val="PartTitle"/>
        <w:framePr w:wrap="notBeside"/>
      </w:pPr>
      <w:r>
        <w:lastRenderedPageBreak/>
        <w:t>Section</w:t>
      </w:r>
    </w:p>
    <w:p w:rsidR="00A15AB6" w:rsidRDefault="00A15AB6" w:rsidP="00A15AB6">
      <w:pPr>
        <w:pStyle w:val="PartLabel"/>
        <w:framePr w:wrap="notBeside"/>
      </w:pPr>
      <w:r>
        <w:t>2</w:t>
      </w:r>
    </w:p>
    <w:p w:rsidR="00A15AB6" w:rsidRDefault="00A15AB6" w:rsidP="00CA1425">
      <w:pPr>
        <w:pStyle w:val="Heading1"/>
      </w:pPr>
      <w:bookmarkStart w:id="1" w:name="_Toc409443524"/>
      <w:r>
        <w:t>Getting Started</w:t>
      </w:r>
      <w:bookmarkEnd w:id="1"/>
    </w:p>
    <w:p w:rsidR="00CA1425" w:rsidRPr="003506A9" w:rsidRDefault="00CA1425" w:rsidP="003506A9">
      <w:pPr>
        <w:pStyle w:val="Heading2"/>
      </w:pPr>
      <w:bookmarkStart w:id="2" w:name="_Toc409443525"/>
      <w:r w:rsidRPr="003506A9">
        <w:t>Windows</w:t>
      </w:r>
      <w:bookmarkEnd w:id="2"/>
    </w:p>
    <w:p w:rsidR="00A15AB6" w:rsidRDefault="00A15AB6" w:rsidP="00A15AB6">
      <w:pPr>
        <w:pStyle w:val="BodyTextKeep"/>
      </w:pPr>
      <w:r>
        <w:t>HARP has been developed to work in Windows</w:t>
      </w:r>
      <w:r w:rsidR="0029189D">
        <w:t>, Linux and Mac</w:t>
      </w:r>
      <w:r>
        <w:t xml:space="preserve"> environments. Below describes the steps to get HARP up and running.</w:t>
      </w:r>
    </w:p>
    <w:p w:rsidR="00A15AB6" w:rsidRDefault="00A15AB6" w:rsidP="00A15AB6">
      <w:pPr>
        <w:pStyle w:val="BodyTextKeep"/>
      </w:pPr>
      <w:r w:rsidRPr="00A15AB6">
        <w:rPr>
          <w:b/>
        </w:rPr>
        <w:t xml:space="preserve">To run HARP from a Windows </w:t>
      </w:r>
      <w:r w:rsidR="00CA1425">
        <w:rPr>
          <w:b/>
        </w:rPr>
        <w:t xml:space="preserve">executable </w:t>
      </w:r>
      <w:r>
        <w:t xml:space="preserve">simply copy the latest version of HARP into the desired location. Then navigate to the Main.exe file and double click on the file. Alternatively a shortcut can be made by right clicking on the Main.exe file, </w:t>
      </w:r>
      <w:r w:rsidR="00097409">
        <w:t>selecting “create shortcut</w:t>
      </w:r>
      <w:r>
        <w:t xml:space="preserve">”. This shortcut can be copied to a convenient location. </w:t>
      </w:r>
    </w:p>
    <w:p w:rsidR="00A15AB6" w:rsidRDefault="00A15AB6" w:rsidP="00A15AB6">
      <w:pPr>
        <w:pStyle w:val="BlockQuotationFirst"/>
      </w:pPr>
      <w:r>
        <w:rPr>
          <w:spacing w:val="-15"/>
        </w:rPr>
        <w:t>Box 1: HARP executable location</w:t>
      </w:r>
    </w:p>
    <w:p w:rsidR="00CA1425" w:rsidRDefault="00FE563D" w:rsidP="00CA1425">
      <w:pPr>
        <w:pStyle w:val="BlockQuotation"/>
      </w:pPr>
      <w:r>
        <w:t>C:\</w:t>
      </w:r>
      <w:r w:rsidR="00CA1425">
        <w:t xml:space="preserve">HARP\dist\Main.exe </w:t>
      </w:r>
    </w:p>
    <w:p w:rsidR="00CA1425" w:rsidRDefault="00CA1425" w:rsidP="00CA1425">
      <w:pPr>
        <w:pStyle w:val="BodyTextKeep"/>
      </w:pPr>
      <w:r w:rsidRPr="00CA1425">
        <w:rPr>
          <w:b/>
        </w:rPr>
        <w:t>To run HARP directory from Python script</w:t>
      </w:r>
      <w:r w:rsidRPr="00CA1425">
        <w:t xml:space="preserve"> a number of python modules will need to be installed. See Appendix for full list. Once the modules are installed, copy the HARP scripts to the desired location and run the Main.py in python</w:t>
      </w:r>
    </w:p>
    <w:p w:rsidR="00CA1425" w:rsidRDefault="00CA1425" w:rsidP="003506A9">
      <w:pPr>
        <w:pStyle w:val="Heading2"/>
      </w:pPr>
      <w:bookmarkStart w:id="3" w:name="_Toc409443526"/>
      <w:r>
        <w:t>Linux</w:t>
      </w:r>
      <w:bookmarkEnd w:id="3"/>
    </w:p>
    <w:p w:rsidR="00CA1425" w:rsidRDefault="00CA1425" w:rsidP="00CA1425">
      <w:pPr>
        <w:pStyle w:val="BodyText"/>
        <w:rPr>
          <w:sz w:val="23"/>
          <w:szCs w:val="23"/>
        </w:rPr>
      </w:pPr>
      <w:bookmarkStart w:id="4" w:name="_Toc35154378"/>
      <w:bookmarkStart w:id="5" w:name="_Toc35154901"/>
      <w:r>
        <w:rPr>
          <w:sz w:val="23"/>
          <w:szCs w:val="23"/>
        </w:rPr>
        <w:t>HARP can currently be run as a python script in Linux. The dependent modules need to be installed</w:t>
      </w:r>
      <w:r w:rsidR="00664FC0">
        <w:rPr>
          <w:sz w:val="23"/>
          <w:szCs w:val="23"/>
        </w:rPr>
        <w:t xml:space="preserve"> in order for HARP to run (see Appendix)</w:t>
      </w:r>
      <w:r>
        <w:rPr>
          <w:sz w:val="23"/>
          <w:szCs w:val="23"/>
        </w:rPr>
        <w:t xml:space="preserve">. Once the modules are installed, copy the HARP scripts into the desired location and run the </w:t>
      </w:r>
      <w:r w:rsidR="000A0BF5" w:rsidRPr="000A0BF5">
        <w:rPr>
          <w:b/>
          <w:sz w:val="23"/>
          <w:szCs w:val="23"/>
        </w:rPr>
        <w:t>m</w:t>
      </w:r>
      <w:r w:rsidRPr="000A0BF5">
        <w:rPr>
          <w:b/>
          <w:sz w:val="23"/>
          <w:szCs w:val="23"/>
        </w:rPr>
        <w:t>ain.py</w:t>
      </w:r>
      <w:r w:rsidR="000A0BF5">
        <w:rPr>
          <w:sz w:val="23"/>
          <w:szCs w:val="23"/>
        </w:rPr>
        <w:t xml:space="preserve"> in python:</w:t>
      </w:r>
    </w:p>
    <w:p w:rsidR="00CA1425" w:rsidRDefault="00CA1425" w:rsidP="00CA1425">
      <w:pPr>
        <w:pStyle w:val="BlockQuotationFirst"/>
      </w:pPr>
      <w:r>
        <w:rPr>
          <w:spacing w:val="-15"/>
        </w:rPr>
        <w:t xml:space="preserve">Box </w:t>
      </w:r>
      <w:r w:rsidR="00E1520A">
        <w:rPr>
          <w:spacing w:val="-15"/>
        </w:rPr>
        <w:t>2</w:t>
      </w:r>
      <w:r>
        <w:rPr>
          <w:spacing w:val="-15"/>
        </w:rPr>
        <w:t>: Run HARP as python Script</w:t>
      </w:r>
    </w:p>
    <w:p w:rsidR="00CA1425" w:rsidRDefault="00E1520A" w:rsidP="00CA1425">
      <w:pPr>
        <w:pStyle w:val="BlockQuotation"/>
      </w:pPr>
      <w:proofErr w:type="gramStart"/>
      <w:r>
        <w:t>python</w:t>
      </w:r>
      <w:proofErr w:type="gramEnd"/>
      <w:r>
        <w:t xml:space="preserve"> harp.py</w:t>
      </w:r>
    </w:p>
    <w:p w:rsidR="00E1520A" w:rsidRDefault="00E1520A" w:rsidP="00E1520A">
      <w:pPr>
        <w:pStyle w:val="Heading2"/>
      </w:pPr>
      <w:bookmarkStart w:id="6" w:name="_Toc409443527"/>
      <w:r>
        <w:t>Mac</w:t>
      </w:r>
      <w:bookmarkEnd w:id="6"/>
    </w:p>
    <w:p w:rsidR="00CA1425" w:rsidRDefault="00E1520A" w:rsidP="00CA1425">
      <w:pPr>
        <w:pStyle w:val="BodyText"/>
      </w:pPr>
      <w:r>
        <w:t>HARP can be run on a Mac in the same way as on Linux.</w:t>
      </w:r>
    </w:p>
    <w:p w:rsidR="008C3A19" w:rsidRDefault="008C3A19" w:rsidP="008C3A19">
      <w:pPr>
        <w:pStyle w:val="Heading2"/>
      </w:pPr>
      <w:r>
        <w:lastRenderedPageBreak/>
        <w:t>Known issues</w:t>
      </w:r>
    </w:p>
    <w:p w:rsidR="008C3A19" w:rsidRPr="008C3A19" w:rsidRDefault="008C3A19" w:rsidP="008C3A19">
      <w:pPr>
        <w:pStyle w:val="BodyText"/>
      </w:pPr>
      <w:r>
        <w:t xml:space="preserve">On some operating systems (primarily </w:t>
      </w:r>
      <w:proofErr w:type="spellStart"/>
      <w:r>
        <w:t>Debian</w:t>
      </w:r>
      <w:proofErr w:type="spellEnd"/>
      <w:r>
        <w:t>), HARP’s user interface may “hang” during processing. This is a known issue that the developers are attempting to resolve. For now, we suggest queueing up all of the jobs to be processed prior to clicking “Start”, as the user interface may become slow or unresponsive when attempting to add new jobs. If you experience this issue or any other problems, please contact the developers.</w:t>
      </w:r>
    </w:p>
    <w:p w:rsidR="008C3A19" w:rsidRPr="00CA1425" w:rsidRDefault="008C3A19" w:rsidP="00CA1425">
      <w:pPr>
        <w:pStyle w:val="BodyText"/>
      </w:pPr>
    </w:p>
    <w:p w:rsidR="00CA1425" w:rsidRDefault="00CA1425" w:rsidP="00CA1425">
      <w:pPr>
        <w:pStyle w:val="PartTitle"/>
        <w:framePr w:wrap="notBeside"/>
      </w:pPr>
      <w:r>
        <w:lastRenderedPageBreak/>
        <w:t>Section</w:t>
      </w:r>
    </w:p>
    <w:p w:rsidR="00CA1425" w:rsidRDefault="00CA1425" w:rsidP="00CA1425">
      <w:pPr>
        <w:pStyle w:val="PartLabel"/>
        <w:framePr w:wrap="notBeside"/>
      </w:pPr>
      <w:r>
        <w:t>3</w:t>
      </w:r>
    </w:p>
    <w:p w:rsidR="00CA1425" w:rsidRDefault="00CA1425" w:rsidP="00CA1425">
      <w:pPr>
        <w:pStyle w:val="Heading1"/>
      </w:pPr>
      <w:bookmarkStart w:id="7" w:name="_Toc409443528"/>
      <w:r>
        <w:t>How to use HARP</w:t>
      </w:r>
      <w:bookmarkEnd w:id="7"/>
    </w:p>
    <w:p w:rsidR="00CA1425" w:rsidRPr="003506A9" w:rsidRDefault="00CA1425" w:rsidP="003506A9">
      <w:pPr>
        <w:rPr>
          <w:spacing w:val="-5"/>
          <w:sz w:val="24"/>
        </w:rPr>
      </w:pPr>
      <w:r w:rsidRPr="003506A9">
        <w:rPr>
          <w:spacing w:val="-5"/>
          <w:sz w:val="24"/>
        </w:rPr>
        <w:t>This section will take you through each step of how to process your data with HARP. The screenshots are taken from the Windows version of the software so it will look differ</w:t>
      </w:r>
      <w:r w:rsidR="001A3B70">
        <w:rPr>
          <w:spacing w:val="-5"/>
          <w:sz w:val="24"/>
        </w:rPr>
        <w:t>ent if HARP is running in Linux or Mac.</w:t>
      </w:r>
    </w:p>
    <w:p w:rsidR="005F6105" w:rsidRDefault="00CA1425" w:rsidP="003506A9">
      <w:pPr>
        <w:pStyle w:val="Heading2"/>
      </w:pPr>
      <w:bookmarkStart w:id="8" w:name="_Toc409443529"/>
      <w:bookmarkEnd w:id="4"/>
      <w:bookmarkEnd w:id="5"/>
      <w:r>
        <w:t>Overview</w:t>
      </w:r>
      <w:bookmarkEnd w:id="8"/>
    </w:p>
    <w:p w:rsidR="00807BDE" w:rsidRDefault="001F05A9" w:rsidP="003506A9">
      <w:pPr>
        <w:pStyle w:val="Caption"/>
      </w:pPr>
      <w:r>
        <w:rPr>
          <w:noProof/>
          <w:lang w:val="en-GB" w:eastAsia="en-GB"/>
        </w:rPr>
        <mc:AlternateContent>
          <mc:Choice Requires="wpg">
            <w:drawing>
              <wp:anchor distT="0" distB="0" distL="114300" distR="114300" simplePos="0" relativeHeight="251704320" behindDoc="0" locked="0" layoutInCell="1" allowOverlap="1" wp14:anchorId="66C2F106" wp14:editId="5FA56E83">
                <wp:simplePos x="0" y="0"/>
                <wp:positionH relativeFrom="column">
                  <wp:posOffset>-1075995</wp:posOffset>
                </wp:positionH>
                <wp:positionV relativeFrom="paragraph">
                  <wp:posOffset>113030</wp:posOffset>
                </wp:positionV>
                <wp:extent cx="6565900" cy="4044950"/>
                <wp:effectExtent l="0" t="0" r="0" b="0"/>
                <wp:wrapNone/>
                <wp:docPr id="308" name="Group 308"/>
                <wp:cNvGraphicFramePr/>
                <a:graphic xmlns:a="http://schemas.openxmlformats.org/drawingml/2006/main">
                  <a:graphicData uri="http://schemas.microsoft.com/office/word/2010/wordprocessingGroup">
                    <wpg:wgp>
                      <wpg:cNvGrpSpPr/>
                      <wpg:grpSpPr>
                        <a:xfrm>
                          <a:off x="0" y="0"/>
                          <a:ext cx="6565900" cy="4044950"/>
                          <a:chOff x="0" y="0"/>
                          <a:chExt cx="6565900" cy="4044950"/>
                        </a:xfrm>
                      </wpg:grpSpPr>
                      <wpg:grpSp>
                        <wpg:cNvPr id="46" name="Group 46"/>
                        <wpg:cNvGrpSpPr/>
                        <wpg:grpSpPr>
                          <a:xfrm>
                            <a:off x="0" y="0"/>
                            <a:ext cx="6565900" cy="4044950"/>
                            <a:chOff x="0" y="0"/>
                            <a:chExt cx="6565900" cy="4044950"/>
                          </a:xfrm>
                        </wpg:grpSpPr>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77900" y="330200"/>
                              <a:ext cx="4883150" cy="3714750"/>
                            </a:xfrm>
                            <a:prstGeom prst="rect">
                              <a:avLst/>
                            </a:prstGeom>
                          </pic:spPr>
                        </pic:pic>
                        <wps:wsp>
                          <wps:cNvPr id="307" name="Text Box 2"/>
                          <wps:cNvSpPr txBox="1">
                            <a:spLocks noChangeArrowheads="1"/>
                          </wps:cNvSpPr>
                          <wps:spPr bwMode="auto">
                            <a:xfrm>
                              <a:off x="127000" y="431800"/>
                              <a:ext cx="596900" cy="215900"/>
                            </a:xfrm>
                            <a:prstGeom prst="rect">
                              <a:avLst/>
                            </a:prstGeom>
                            <a:noFill/>
                            <a:ln w="9525">
                              <a:noFill/>
                              <a:miter lim="800000"/>
                              <a:headEnd/>
                              <a:tailEnd/>
                            </a:ln>
                          </wps:spPr>
                          <wps:txbx>
                            <w:txbxContent>
                              <w:p w:rsidR="00D86C69" w:rsidRDefault="00D86C69">
                                <w:r>
                                  <w:t>Tab select</w:t>
                                </w:r>
                              </w:p>
                            </w:txbxContent>
                          </wps:txbx>
                          <wps:bodyPr rot="0" vert="horz" wrap="square" lIns="91440" tIns="45720" rIns="91440" bIns="45720" anchor="t" anchorCtr="0">
                            <a:spAutoFit/>
                          </wps:bodyPr>
                        </wps:wsp>
                        <wps:wsp>
                          <wps:cNvPr id="16" name="Straight Arrow Connector 16"/>
                          <wps:cNvCnPr/>
                          <wps:spPr>
                            <a:xfrm>
                              <a:off x="723900" y="5461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Text Box 2"/>
                          <wps:cNvSpPr txBox="1">
                            <a:spLocks noChangeArrowheads="1"/>
                          </wps:cNvSpPr>
                          <wps:spPr bwMode="auto">
                            <a:xfrm>
                              <a:off x="82550" y="609600"/>
                              <a:ext cx="762000" cy="330200"/>
                            </a:xfrm>
                            <a:prstGeom prst="rect">
                              <a:avLst/>
                            </a:prstGeom>
                            <a:noFill/>
                            <a:ln w="9525">
                              <a:noFill/>
                              <a:miter lim="800000"/>
                              <a:headEnd/>
                              <a:tailEnd/>
                            </a:ln>
                          </wps:spPr>
                          <wps:txbx>
                            <w:txbxContent>
                              <w:p w:rsidR="00D86C69" w:rsidRDefault="00D86C69" w:rsidP="00D86C69">
                                <w:r>
                                  <w:t>Select input and output</w:t>
                                </w:r>
                              </w:p>
                            </w:txbxContent>
                          </wps:txbx>
                          <wps:bodyPr rot="0" vert="horz" wrap="square" lIns="91440" tIns="45720" rIns="91440" bIns="45720" anchor="t" anchorCtr="0">
                            <a:spAutoFit/>
                          </wps:bodyPr>
                        </wps:wsp>
                        <wps:wsp>
                          <wps:cNvPr id="18" name="Straight Arrow Connector 18"/>
                          <wps:cNvCnPr/>
                          <wps:spPr>
                            <a:xfrm>
                              <a:off x="762000" y="7620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723900" y="12890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 Box 2"/>
                          <wps:cNvSpPr txBox="1">
                            <a:spLocks noChangeArrowheads="1"/>
                          </wps:cNvSpPr>
                          <wps:spPr bwMode="auto">
                            <a:xfrm>
                              <a:off x="127000" y="1186180"/>
                              <a:ext cx="908050" cy="444500"/>
                            </a:xfrm>
                            <a:prstGeom prst="rect">
                              <a:avLst/>
                            </a:prstGeom>
                            <a:noFill/>
                            <a:ln w="9525">
                              <a:noFill/>
                              <a:miter lim="800000"/>
                              <a:headEnd/>
                              <a:tailEnd/>
                            </a:ln>
                          </wps:spPr>
                          <wps:txbx>
                            <w:txbxContent>
                              <w:p w:rsidR="00D86C69" w:rsidRDefault="00D86C69" w:rsidP="00D86C69">
                                <w:r>
                                  <w:t>ID and nomenclature check</w:t>
                                </w:r>
                              </w:p>
                            </w:txbxContent>
                          </wps:txbx>
                          <wps:bodyPr rot="0" vert="horz" wrap="square" lIns="91440" tIns="45720" rIns="91440" bIns="45720" anchor="t" anchorCtr="0">
                            <a:spAutoFit/>
                          </wps:bodyPr>
                        </wps:wsp>
                        <wps:wsp>
                          <wps:cNvPr id="21" name="Text Box 2"/>
                          <wps:cNvSpPr txBox="1">
                            <a:spLocks noChangeArrowheads="1"/>
                          </wps:cNvSpPr>
                          <wps:spPr bwMode="auto">
                            <a:xfrm>
                              <a:off x="63500" y="2527300"/>
                              <a:ext cx="908050" cy="330200"/>
                            </a:xfrm>
                            <a:prstGeom prst="rect">
                              <a:avLst/>
                            </a:prstGeom>
                            <a:noFill/>
                            <a:ln w="9525">
                              <a:noFill/>
                              <a:miter lim="800000"/>
                              <a:headEnd/>
                              <a:tailEnd/>
                            </a:ln>
                          </wps:spPr>
                          <wps:txbx>
                            <w:txbxContent>
                              <w:p w:rsidR="00D86C69" w:rsidRDefault="00D86C69" w:rsidP="00D86C69">
                                <w:r>
                                  <w:t>Select additional files/folders</w:t>
                                </w:r>
                              </w:p>
                            </w:txbxContent>
                          </wps:txbx>
                          <wps:bodyPr rot="0" vert="horz" wrap="square" lIns="91440" tIns="45720" rIns="91440" bIns="45720" anchor="t" anchorCtr="0">
                            <a:spAutoFit/>
                          </wps:bodyPr>
                        </wps:wsp>
                        <wps:wsp>
                          <wps:cNvPr id="22" name="Straight Arrow Connector 22"/>
                          <wps:cNvCnPr/>
                          <wps:spPr>
                            <a:xfrm>
                              <a:off x="749300" y="2749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0" y="3187700"/>
                              <a:ext cx="908050" cy="558800"/>
                            </a:xfrm>
                            <a:prstGeom prst="rect">
                              <a:avLst/>
                            </a:prstGeom>
                            <a:noFill/>
                            <a:ln w="9525">
                              <a:noFill/>
                              <a:miter lim="800000"/>
                              <a:headEnd/>
                              <a:tailEnd/>
                            </a:ln>
                          </wps:spPr>
                          <wps:txbx>
                            <w:txbxContent>
                              <w:p w:rsidR="00D86C69" w:rsidRDefault="00D86C69" w:rsidP="00D86C69">
                                <w:r>
                                  <w:t>Status updates (e.g. when “Get dimensions” is clicked)</w:t>
                                </w:r>
                              </w:p>
                            </w:txbxContent>
                          </wps:txbx>
                          <wps:bodyPr rot="0" vert="horz" wrap="square" lIns="91440" tIns="45720" rIns="91440" bIns="45720" anchor="t" anchorCtr="0">
                            <a:spAutoFit/>
                          </wps:bodyPr>
                        </wps:wsp>
                        <wps:wsp>
                          <wps:cNvPr id="24" name="Straight Arrow Connector 24"/>
                          <wps:cNvCnPr/>
                          <wps:spPr>
                            <a:xfrm>
                              <a:off x="838200" y="3384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2108200" y="0"/>
                              <a:ext cx="1625600" cy="215900"/>
                            </a:xfrm>
                            <a:prstGeom prst="rect">
                              <a:avLst/>
                            </a:prstGeom>
                            <a:noFill/>
                            <a:ln w="9525">
                              <a:noFill/>
                              <a:miter lim="800000"/>
                              <a:headEnd/>
                              <a:tailEnd/>
                            </a:ln>
                          </wps:spPr>
                          <wps:txbx>
                            <w:txbxContent>
                              <w:p w:rsidR="00D86C69" w:rsidRDefault="00D86C69" w:rsidP="00D86C69">
                                <w:r>
                                  <w:t>Change view and access help files</w:t>
                                </w:r>
                              </w:p>
                            </w:txbxContent>
                          </wps:txbx>
                          <wps:bodyPr rot="0" vert="horz" wrap="square" lIns="91440" tIns="45720" rIns="91440" bIns="45720" anchor="t" anchorCtr="0">
                            <a:spAutoFit/>
                          </wps:bodyPr>
                        </wps:wsp>
                        <wps:wsp>
                          <wps:cNvPr id="26" name="Straight Arrow Connector 26"/>
                          <wps:cNvCnPr/>
                          <wps:spPr>
                            <a:xfrm flipH="1">
                              <a:off x="1377950" y="171450"/>
                              <a:ext cx="766445" cy="216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Text Box 2"/>
                          <wps:cNvSpPr txBox="1">
                            <a:spLocks noChangeArrowheads="1"/>
                          </wps:cNvSpPr>
                          <wps:spPr bwMode="auto">
                            <a:xfrm>
                              <a:off x="3810000" y="0"/>
                              <a:ext cx="1085850" cy="215900"/>
                            </a:xfrm>
                            <a:prstGeom prst="rect">
                              <a:avLst/>
                            </a:prstGeom>
                            <a:noFill/>
                            <a:ln w="9525">
                              <a:noFill/>
                              <a:miter lim="800000"/>
                              <a:headEnd/>
                              <a:tailEnd/>
                            </a:ln>
                          </wps:spPr>
                          <wps:txbx>
                            <w:txbxContent>
                              <w:p w:rsidR="00D86C69" w:rsidRDefault="00D86C69" w:rsidP="00D86C69">
                                <w:pPr>
                                  <w:jc w:val="center"/>
                                </w:pPr>
                                <w:r>
                                  <w:t>Select modality</w:t>
                                </w:r>
                              </w:p>
                            </w:txbxContent>
                          </wps:txbx>
                          <wps:bodyPr rot="0" vert="horz" wrap="square" lIns="91440" tIns="45720" rIns="91440" bIns="45720" anchor="t" anchorCtr="0">
                            <a:spAutoFit/>
                          </wps:bodyPr>
                        </wps:wsp>
                        <wps:wsp>
                          <wps:cNvPr id="31" name="Straight Arrow Connector 31"/>
                          <wps:cNvCnPr/>
                          <wps:spPr>
                            <a:xfrm>
                              <a:off x="4349750" y="215900"/>
                              <a:ext cx="0" cy="482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Text Box 2"/>
                          <wps:cNvSpPr txBox="1">
                            <a:spLocks noChangeArrowheads="1"/>
                          </wps:cNvSpPr>
                          <wps:spPr bwMode="auto">
                            <a:xfrm>
                              <a:off x="5886450" y="908050"/>
                              <a:ext cx="679450" cy="330200"/>
                            </a:xfrm>
                            <a:prstGeom prst="rect">
                              <a:avLst/>
                            </a:prstGeom>
                            <a:noFill/>
                            <a:ln w="9525">
                              <a:noFill/>
                              <a:miter lim="800000"/>
                              <a:headEnd/>
                              <a:tailEnd/>
                            </a:ln>
                          </wps:spPr>
                          <wps:txbx>
                            <w:txbxContent>
                              <w:p w:rsidR="00D86C69" w:rsidRDefault="00D86C69" w:rsidP="00D86C69">
                                <w:r>
                                  <w:t>Processing options</w:t>
                                </w:r>
                              </w:p>
                            </w:txbxContent>
                          </wps:txbx>
                          <wps:bodyPr rot="0" vert="horz" wrap="square" lIns="91440" tIns="45720" rIns="91440" bIns="45720" anchor="t" anchorCtr="0">
                            <a:spAutoFit/>
                          </wps:bodyPr>
                        </wps:wsp>
                        <wps:wsp>
                          <wps:cNvPr id="33" name="Straight Arrow Connector 33"/>
                          <wps:cNvCnPr/>
                          <wps:spPr>
                            <a:xfrm flipH="1">
                              <a:off x="4502150" y="1054100"/>
                              <a:ext cx="13797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Text Box 2"/>
                          <wps:cNvSpPr txBox="1">
                            <a:spLocks noChangeArrowheads="1"/>
                          </wps:cNvSpPr>
                          <wps:spPr bwMode="auto">
                            <a:xfrm>
                              <a:off x="5880100" y="2419350"/>
                              <a:ext cx="679450" cy="444500"/>
                            </a:xfrm>
                            <a:prstGeom prst="rect">
                              <a:avLst/>
                            </a:prstGeom>
                            <a:noFill/>
                            <a:ln w="9525">
                              <a:noFill/>
                              <a:miter lim="800000"/>
                              <a:headEnd/>
                              <a:tailEnd/>
                            </a:ln>
                          </wps:spPr>
                          <wps:txbx>
                            <w:txbxContent>
                              <w:p w:rsidR="00D86C69" w:rsidRDefault="00D86C69" w:rsidP="00D86C69">
                                <w:proofErr w:type="gramStart"/>
                                <w:r>
                                  <w:t>OPT</w:t>
                                </w:r>
                                <w:proofErr w:type="gramEnd"/>
                                <w:r>
                                  <w:t xml:space="preserve"> channels and options</w:t>
                                </w:r>
                              </w:p>
                            </w:txbxContent>
                          </wps:txbx>
                          <wps:bodyPr rot="0" vert="horz" wrap="square" lIns="91440" tIns="45720" rIns="91440" bIns="45720" anchor="t" anchorCtr="0">
                            <a:spAutoFit/>
                          </wps:bodyPr>
                        </wps:wsp>
                        <wps:wsp>
                          <wps:cNvPr id="35" name="Straight Arrow Connector 35"/>
                          <wps:cNvCnPr/>
                          <wps:spPr>
                            <a:xfrm flipH="1">
                              <a:off x="5556250" y="2686050"/>
                              <a:ext cx="3281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Text Box 2"/>
                          <wps:cNvSpPr txBox="1">
                            <a:spLocks noChangeArrowheads="1"/>
                          </wps:cNvSpPr>
                          <wps:spPr bwMode="auto">
                            <a:xfrm>
                              <a:off x="5880100" y="3429000"/>
                              <a:ext cx="679450" cy="558800"/>
                            </a:xfrm>
                            <a:prstGeom prst="rect">
                              <a:avLst/>
                            </a:prstGeom>
                            <a:noFill/>
                            <a:ln w="9525">
                              <a:noFill/>
                              <a:miter lim="800000"/>
                              <a:headEnd/>
                              <a:tailEnd/>
                            </a:ln>
                          </wps:spPr>
                          <wps:txbx>
                            <w:txbxContent>
                              <w:p w:rsidR="00D86C69" w:rsidRDefault="00D86C69" w:rsidP="00D86C69">
                                <w:r>
                                  <w:t>Add current recon to processing list</w:t>
                                </w:r>
                              </w:p>
                            </w:txbxContent>
                          </wps:txbx>
                          <wps:bodyPr rot="0" vert="horz" wrap="square" lIns="91440" tIns="45720" rIns="91440" bIns="45720" anchor="t" anchorCtr="0">
                            <a:spAutoFit/>
                          </wps:bodyPr>
                        </wps:wsp>
                        <wps:wsp>
                          <wps:cNvPr id="43" name="Straight Arrow Connector 43"/>
                          <wps:cNvCnPr/>
                          <wps:spPr>
                            <a:xfrm flipH="1">
                              <a:off x="5562600" y="3689350"/>
                              <a:ext cx="327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8" name="Text Box 2"/>
                        <wps:cNvSpPr txBox="1">
                          <a:spLocks noChangeArrowheads="1"/>
                        </wps:cNvSpPr>
                        <wps:spPr bwMode="auto">
                          <a:xfrm>
                            <a:off x="138989" y="943661"/>
                            <a:ext cx="698500" cy="215900"/>
                          </a:xfrm>
                          <a:prstGeom prst="rect">
                            <a:avLst/>
                          </a:prstGeom>
                          <a:noFill/>
                          <a:ln w="9525">
                            <a:noFill/>
                            <a:miter lim="800000"/>
                            <a:headEnd/>
                            <a:tailEnd/>
                          </a:ln>
                        </wps:spPr>
                        <wps:txbx>
                          <w:txbxContent>
                            <w:p w:rsidR="00D86C69" w:rsidRDefault="00D86C69" w:rsidP="00D86C69">
                              <w:r>
                                <w:t>Recon info</w:t>
                              </w:r>
                            </w:p>
                          </w:txbxContent>
                        </wps:txbx>
                        <wps:bodyPr rot="0" vert="horz" wrap="square" lIns="91440" tIns="45720" rIns="91440" bIns="45720" anchor="t" anchorCtr="0">
                          <a:spAutoFit/>
                        </wps:bodyPr>
                      </wps:wsp>
                      <wps:wsp>
                        <wps:cNvPr id="49" name="Straight Arrow Connector 49"/>
                        <wps:cNvCnPr/>
                        <wps:spPr>
                          <a:xfrm>
                            <a:off x="768096" y="1053389"/>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08" o:spid="_x0000_s1026" style="position:absolute;margin-left:-84.7pt;margin-top:8.9pt;width:517pt;height:318.5pt;z-index:251704320" coordsize="65659,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D/7QwcAAI48AAAOAAAAZHJzL2Uyb0RvYy54bWzsW9ty2zYQfe9M/4HD&#10;d0e8XzSRM47spJlJW0+SfgBNURInvBWELbmd/nvPAiBk6xI5ebCliA+WeQHIxeLs2cUu+PrNsiyM&#10;u4y1eV2NTPuVZRpZldaTvJqNzL++vDuLTKPlSTVJirrKRuZ91ppvzn/95fWiGWZOPa+LScYMPKRq&#10;h4tmZM45b4aDQZvOszJpX9VNVuHmtGZlwnHKZoMJSxZ4elkMHMsKBouaTRpWp1nb4uqlvGmei+dP&#10;p1nK/5xO24wbxciEbFz8MvF7Q7+D89fJcMaSZp6nSozkB6Qok7zCS/WjLhOeGLcs33hUmaesbusp&#10;f5XW5aCeTvM0E2PAaGxrbTTvWX3biLHMhotZo9UE1a7p6Ycfm/5xd82MfDIyXQtTVSUlJkm816AL&#10;UM+imQ3R6j1rPjfXTF2YyTMa8XLKSvqPsRhLodh7rdhsyY0UFwM/8GML+k9xz7M8L/aV6tM55mej&#10;Xzq/2tNz0L14QPJpcfSJlluNzgseDw7nxza2Jk+H+FMowNEGCvZbC3rxW5aZ6iHlk55RJuzrbXMG&#10;wDYJz2/yIuf3wvgATRKqurvO02smT1aAst1O5bhNbzVwBUqnLtRK9kloTB/r9GtrVPV4nlSz7KJt&#10;YLdgE2o9eNxcnD564U2RN+/yoiAM0rEaGmx8zUa2aEfa32Wd3pZZxSWhsKzAKOuqnedNaxpsmJU3&#10;GeyDfZjYADDIjMNEGpZXXFg8MP6x5fR2Qruw+X+d6MKyYuft2di3xmeeFV6dXcReeBZaVyHgH9lj&#10;e/wf9ba94W2bYfhJcdnkSnRc3RB+q4ErKpTUISjIuEsE0ZHihEDdfyEiLpGGSNaWs4ynczqcQnmf&#10;oHDZR98Qml4pl6ahBQFQjzWTj8NQGDds23UtsDLNm1QHGb8XRa4NexfG74a2F0rj1yYMCLCWv8/q&#10;0qADqBrSCN0md5BbytU1UYiQoggZIRlZO/xH200+zp6mQfIe25j38zxpMohAj10h2rXCDtJfaLLf&#10;1kvDkTwimhFBGnyJywReoeZmDdqM1Yt5lkwgn4S3egN1la+jkRk3i9/rCWCW3PJaPGhN5bYTWsSn&#10;RKeuHa2r3I8DTbeOLahXarF7TKfNJyk8GVY1WZiY1aIyFiMz9h1fyPXgTplzuPIiL0cmBCLxRAca&#10;7VU1Ecc8yQt5jMkvKswlDV/OJR3x5c0SDenwpp7cQxGsBh4wUIQYOJjX7B/TWMBdj8z279uEmKz4&#10;UEGZse15aMbFieeHDk7Ywzs3D+8kVYpHjUxuGvJwzEVMIKfsAkp/lwvcrSRRsgJjzwQ2W3usz5wl&#10;+WzOjQtCjzGuqwoGUjMDTZS2gNFxpbxzp9ANOw0dt7NT3wvsboIIyWSnrhVYIdRGPlrM3W4DBUkI&#10;ibQoEu1bzVVOdDJUc2/w+4aATUMh6bcDoeX3RUazUVSfsinik5VFUWSYjQsmqW7yVZqRakldJJ+p&#10;TpY0w12dVFvqloloUb9tT0fdWryxrrjuWOZVzba9lS87UaeyfQd/OdYV1EgrdPaMWDsUXoscnzwF&#10;EBhYcbCO0DCAc1EIXXma3TD9th95XloTMbYAwGqiT5nd9GJjN7up5YdwrU9gNwUOYEfhBHa0ikJ6&#10;doPP0CR1WuwWd1HbbqzFP+pJbSeKrW4127vS6am7Ugo8ZRblcJYIth0FWCTIeLzDaGxFhFuZkvE8&#10;XzrbI3KmeuV18ksFB4mJg8Bc4BKMKHxzfCd01+O3h5A7yvhN5K/6+G2C+XU6yO30qWjyXatTLybA&#10;CPCESBD3PlUvZU/ep+pM8gv7VAlPJNxCpN92u1Pfj1RK7ojcqddZa+9Ovf3cprX1pMxb5EaUFidu&#10;c93I67kNdtGn3kRKCHn0w4jdHNvSIF3jNjtwfErGibXCsdUThJb9ntxUIdzZX1ZAk72BmzFFIfG3&#10;rsylav+2i0qgyt/aKPSth3BhEGCh2cEo8F0xLbt9ZNuXGbqixE9RZnB00veF4zg3QvVLOeR1rrMi&#10;P+ryIkfJddp6Tz6Qc3VeZOciFU32ch3ZnmI4z/Vi2r4gVqm6sL6qMigf6UWOKl715DYUe/m2VWx/&#10;rhqqqzMiL0xuWHwG5HoJoyrj9qgSFoSxuE11/qPMwoWdyfYEpxMjuwlO5yx3r1S3BnPACNyfhJFt&#10;+d7GfhFEe3EYqXBOeNGe7E6G7HSK5OXJDvumlUP27BgFCGKHlUd+yHbeMZa59C6Inu10qmQ32+mF&#10;/neyne/7SHIoHAVRsFnSdyI7xtq53x1He/FOav+Iq1MmB0R2rudgM+c3yO4oixB6G87Jk523P7RD&#10;k71r162hHXGdyOfSCiCINp2m6yBVBzLsye6QyG71qdMzbUH3DiVfZ7tRHGEXH61oPTcIRNLmQYwX&#10;I2On4HqUKTtb8Hi/sQQbS7z9mzXRZC/vPcjZhUGEveQCPFjHov4quq/Q0+8MPsSdwYLs8NGr+EJE&#10;faBLX9U+PBffSaw+Iz7/H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hn2AuIA&#10;AAALAQAADwAAAGRycy9kb3ducmV2LnhtbEyPwU7DMBBE70j8g7VI3FonkJoQ4lRVBZyqSrRIVW9u&#10;vE2ixnYUu0n69ywnOK7mafZNvpxMywbsfeOshHgeAUNbOt3YSsL3/mOWAvNBWa1aZ1HCDT0si/u7&#10;XGXajfYLh12oGJVYnykJdQhdxrkvazTKz12HlrKz640KdPYV170aqdy0/CmKBDeqsfShVh2uaywv&#10;u6uR8DmqcfUcvw+by3l9O+4X28MmRikfH6bVG7CAU/iD4Vef1KEgp5O7Wu1ZK2EWi9eEWEpeaAMR&#10;qUgEsJMEsUhS4EXO/28ofgAAAP//AwBQSwMECgAAAAAAAAAhAEJmw2jB3wEAwd8BABQAAABkcnMv&#10;bWVkaWEvaW1hZ2UxLnBuZ4lQTkcNChoKAAAADUlIRFIAAAVjAAAEGQgCAAAAL/iPNAAAAAFzUkdC&#10;AK7OHOkAAP/KSURBVHhe7J0JgFTFtfdvz7Dvuzv7iCLGiMr3gsZEBAya+PQliCRRR2NY1BiMASWC&#10;SzRBwzMiJrKIBkxMNCTR5wIRMHGJGgFBXFBgGNC4sYPKzkx/p86pqlv39t7T3dMz87+2Q/e9tf5q&#10;uXVOnaqK/OUvf9m1a9eOHTt27ty5devWhc+95OECARAAARAAARAAARAAARAAARAAARBoMAS+9pVT&#10;2rdv36lTpzZt2rRs2TIyZ84cUhCQsuCPf3mySaOScdf95NJLvldPaEQzy0emzrX7NLyldhLjIvUN&#10;yVyU/kvrCjtL6E09SDPMtCJ2HWUSbiZuM05I0EOyqKJZpiNLb1nmJNexpQov1fMss1H73iJeJJyI&#10;4A3fQYxD8RgIIYGb2s8nUlBbBOI1nYS9uP8gcYszTxwXOWye2dTgbPwUsjiKPX01YVGf81YTLvAL&#10;AnEJhBtMigYUeEw/bFcbx19B2mLSSBKOUZJXhswSHmfM5AavA0sYZooBVzrVNhKJF3qzxiWjR495&#10;YPbMdIJI382MmbPGjhmdvvuULh/4ydgf/npGSmeFcXDZeef87ulnH/jd76fd8+sDh6qHfO0rhx9+&#10;OKkMIlOnTt2+ffsDD8274xe/PP/C72zaufeLfQczrUbUWtzqEBorJ6t2cYY0CW654yAVohpD0b1E&#10;glz8sZJ/18jDQXf6lx6fBdy4DqPq0pBcwZr8mRD8275L+5CTLxdnwUmWf59DsD+dtPjOjU8bmdyw&#10;wckvmyn7KEGMmqrvzCaRU6pKWcqSQ4wl7AZra4Qbe7x6laCg4t9O3ViCaUjtXlxUR6tdp4FA3MKW&#10;3KenPEjTWSiJufeVXmrDyUiuLMoqzCSFkWZ4aavFUpe7/27huEOvGvlpb9IX907sTyq1kAPr3Q05&#10;biyp0woX6XccxcAqQd8V7HXdPl+6aapCum/R3bjuvvVT2/O4T3UP7b92wsHWlEfcIVgagaYYPaYR&#10;QrpOskph/KFlulGmdpfv8JOkoBaj1qnKqkSS5ShWe5u6BOCidgjk4B2d5mggk/zZRmE74UTvYvel&#10;b2NI9BKn+26vnpP3e6LWQz1qfEmK7yYRsgKJDzkNzXs4vXaJdskDIQHhRKQcuvH63/3YjE+dbBlS&#10;6ZDsDydGhzzHFnDvF7YdmSl5xNx20diU9eva4cofjvrdnFmf79mftMPMoCa1bNbkoYceHDtmzPbP&#10;9qT0lk5H2LJZ4z//7EfDr/7pF2vfpQBLTTGX6txFG3E0VBwlKrfV9IX+TVLcLhbyoARM8sZh2O/0&#10;pYoZ032RfKjNVUW9Fl27/+SG8ff+ZcHH23d3adv8ycf/Mummn13wrXNJWVB65plnzvvjX26+efLZ&#10;wy74z5YvDhysymhCWVhI2agMRFSWRJCXwbXOGLuwmZSsinv9KbHfZRwuvuUf9dFf3RrLgyIOJyBU&#10;azZCxfkE+5+gF6fMfanbgNAeRWK0ciP/8MVGjkg/FEFaP1dlIB+TGN23+Dd1Uflyv/hV0qsOloOT&#10;QKp1UNFqdu/cNCNIfZO9czgclIkuSh5tsBIFJ5v/Mc78tHEgfr5MjE52OASVGB2sH7iThbiFYgLx&#10;PTrp9HH5BC3KxF80pjRcusGGch4KJBymqS3J40r8NFwzg7U0gDFRZY6p20l85TxAXa/STFs6zkLV&#10;KXETziYvCeqerdbcXdk6zH2XaUpaJabbo25NtvlI41J/VQfFf21D0M3BdhB+/6DD9Nud7c5juqx0&#10;0MFNmpWncKASFajp5+XF4rwgzOia3zRu3Uv93dQrnTsnWOmlQt1y5hD86pqRX/NOSdbXZRRgQsfZ&#10;NZ/sfKXdQnXnIkOHtH3lxGUtRm0rYU4ygkDqLoGadTs5e8v7AE0zdHtd6V3NeNV8j71jR8jO2CBO&#10;f8sBBIosq7bvywtB75TaSOKexEgjcXobSb7JJr98JBydHREofAcOE3l96OfWizt00ZKCCcpGxW44&#10;ZO2f47SxqMdGkOHI+YYj70iK6H8WMAOveD8u7V7kTfMxQnTUO4xk3SefuuC/v7X/AMvFzuVoIUJP&#10;1M8kcnjjxqUrV6w47bRT9+5PMaEeJ1wnbBtF40al7yxecMJpXzmw+VOvmqYsq72q6oj6cihSXUUf&#10;j/5Gq6L8ne/L04QfCcR+6CddSgLkoKqrVVDRKvWXvqufVdEo/UtuqqtLW7dbuGTxuSO+98n23Tu+&#10;2H/iiSd2P+aohx95rNvRR0Q6duzYvvMRL7786vpPPkufpdZqqDkQHiVHopJzM7Gm9U2+HsHokhLg&#10;k9tSec2lf0ldM9XFr9Vc+0VJQBxUhPw1GEYwOq6doVsStBut02PoiG01DjxibaLUY518+pduujnh&#10;RJr0a5fage6m3Jzbnsv2OX4CdMptyzPtyqFmsyISjc6TPwoNhyqNSyH006z6IuvRSbiORp66qrJA&#10;NvhpMOrYJklR+JG4bdIpCt1pOCnxMYfKK6b4ktWARH5NV+o/DxaPLsdY77HZ9/mFq5ZWqlkHzu9A&#10;moNhJum1QvU2VcZjqnpykk5FSBpylsGGshykkjhlMS04zUwkc+arwU1eXAMBrvBcjeP9Dd1Ur/P4&#10;jlV+401NmJ7Rb1ROx1eDzDn1Jt0qVIPYatNrqnpfG2lL0WLsGyP8RXVzuhLad4fvJlZx4Li3HrkT&#10;DrbKJN1UZnTSmSWJCTHv9gXZpSorX5nhMq5rZZ6/ViL1+eQBb94rUnalC18JCGT5ss5yRJGiGGLN&#10;CsRDSiOCuG6SNK5EBghZVJNEbYjmVeOHZm7HfRxj8iD5d5qs+5snfTUi35kZzzuDVx+gcW1TYdNv&#10;vmhDAevbty1wR8fGYsFYIxgDBk6GTa8eaNnkh8fX3ondOlw5ajTZFHy2W9sUJO+T4jMN3iWbggce&#10;mH3N1VexTUG6I6sk7sim4E8/HX3RtRM+e/sNyoqYEpRwAdNH/YxElUEBZ1NZHKh/1Z1Q2VkMNLcr&#10;fuVikwFWMUXVd/oiWhMaqNIXdZ9UBOZ+q+69x91042+fWLT2o53ivefhbc48/b+2fPKfyCmnnHLF&#10;6GsGnv2t3UkWHcRkVMWsJ/p1ovTsv3OfzQA4mTLM5mJO87KDZZFhraZAdT00fc23RNDVX0RVEBTL&#10;JS47ZnNFZ3FoExPbNUngxr8jeYvqzQjUHKl2KXoDHRTL326wEoRE60TMzkxEflKdjJiUqn+tHkTn&#10;1IRm865VJ66I7wi5rhrFqAdUgUm8kg6piDolUl6x/b3j1EUchObi1wUvIbm1wOm+/QJxSyoQvw8u&#10;WT3KblhskAbiCAZFlgdiquPnIJ24tBvdkQV7RNbUJMqW0USF4kyWdy68pJiyeg0neeWnQ8BPceKk&#10;STg+2VR9RVb5iI/OeYP66UupLFCp1aZPASWC3Nd/2bSK63ACN7EpilEZpCjvhI81wQDIVFSzjas2&#10;/eWwJuQuG8naoNtk4or0fvfuv9T4PaDfC/730M3Yn6EcZdZaY3BkJ3wWTsDLSjrNLlPZVZUs21/R&#10;5ytxJ5RljhMFWLi6lF0Bw5dDIEtNgQ0hPz17SGWQRLAPTSGEdAoxgrczzRacFbBDgixqR5KmH9sW&#10;Qq/8RG3PT7lx4Y67gr4CubRCnBu1m0Ix/5ZsOvdVIDZYKw+GPPLwz8qKGpWJPpzkWPWEjpRjlthP&#10;6NqeVh88OHvmrt37AuTdMXjSIokl3LJ54zkPPHD1VWO3f7Y35PWJvz7x71eWJgnvK6cPuODbF4Qc&#10;kOrhzz+54js/vnHnm8u1RiBi9AVGWSMLEFiJoHQElHyB+ce3P3j+/W0S4Ne7dfxuv66xd+iRWWKg&#10;1hqIjCbKAnWf1QdKquEvLXoed92kiTOfem7dx7skWFJk/GvJUw/N+k2kW1m/pcuWVn7yefyhTby6&#10;pgqYbQikpGn5hCgF1LCZi6nEfHGUBVYBFI4nyZDKjovM9IoWv9VPkdidL0ri5ZtmsadKW0j2Vnfs&#10;jI0tMXYUt1PTonVYXtQ+OS4tvQsKa2NgZG8dv52199UKEkZQtRFKLY8H9Xy/6EWMqsFPrkkaV2mr&#10;/9A58tMpvGINDUwqbDq5/PiSf3yh3U+vDtZt53qVv9S4eFcQr26AJskmQI5TRsGBknJTFzf0xDez&#10;GBmbOqXz72haOFVKWeD2q6kkcxOM7r8UWWk7Eoisc0vUCKyAmVm2k71hM3z76pqsWkIy4Ufnhd+V&#10;KceGtp7GyxVxSRmR9pdF4SbiGBo96CYQKKnE6oB4KgNX0aA0PvJyihOg8zLifLvNKtsMOq9rDlKK&#10;JGW5ZFbJ0nCdbfrTCLqOO4mrIJA8+eoAswg2VkFgvaejO3BR1bBEspPTCieKZylRF7IyZdMKawKw&#10;Jn5zwyWrQkkn6uxqYzohw01OCNRUU8C9YU5S4gYS+66Plfmte63ol2kMU5MTKRf4vp/gJDqINDIV&#10;7ihim5FxEePST32y974ryQd9+GOFwEjXDmAc107cQWFeDzmMNGHTau6LqGiHJVp0FDE4XqAh9zKq&#10;0WPo4OBGhtf054Rj2pGmYNaM3+78fG9o9JNOL2yT5BZW65bN5syedc01V2/Z8YXct0HdNGHyXx6b&#10;laRkvzNi9C+m3h5y0LpFs/k/uvQ7103csfI1lXd+3Ij/EfsC+7fEVxPoOjb2uXdtjBT4mUe3e/HD&#10;ne6dGWcfL2kUdQB5q+IY5Ke+STsUsCN62qrshHGTJs7++4vrP/nc5q774a0GDBgQ6X5sv7ffXPn2&#10;+zvdFmlKJQ5PeeTqjaRojbKAzCQCWgNXg2Abmg8rWT/AIpQIvSJOqVUGVjvAy+154t4spdfZVRP+&#10;dtJf7lntgJZ3JDC3UVv5VLLsyKaSADcce0e6BaWZECLKr82QoxTw5+/NU3/AxhHHRKEFZnufVSIO&#10;CqMUCPZMXCd0YI5WQKfEagpMlG4nrCU8/ofzZP61KfbLTH/TpGxoBn+MoBdbxrp+Se8bCliLkVa1&#10;ISUT54WRTmNPS4yPSYBWQ8l9H71blcwz5/WRLC6r0FHZFQWr/s/RFIS1KboInO40pgwS3EhqApBu&#10;IL5qSlFgXZBTUd1QzNtAVFG2RBMVkK7IIeWc7XNMfpN1DbZo0s9Mmi7dYUTsyCCeqB9eleC70SsR&#10;zJYtho1VmkozI72qzg7/I006AemE6hoLy4cuL8xwV55Wq0mTVfrOUpdl+mHVI5eJ9AVG/tdZteqA&#10;dPQCrhvpvlxgNdUU1ETqq4nf9Ao9uxgKKnBmlcSaS/s1DyG9EojrKo99Tq3mqwZIGpjXGnQ7uX91&#10;xJ0VkAJJ9Ma36Y8V/sN3nP62ZpoCSVCgooQbUtLOJNytOZ7tVzfAgHzuRhzTP9rxHidQj9fiBaVH&#10;H4HozA8z/g1J+76MGOMr3iMnKWak42Pre1SbK0eN+s19927duTutjimmowqDinhtW7WYw6sPNm0P&#10;rtb3vNsn3Z5SUzD5jskhnG1bNZ9/1ciLfjppy79fsvYCpWr1gSw6iGpNAXuz2xzK6oM/b9jx0qe7&#10;XdWA+/2rh7e8qEd7FnmVTBdrR1DNGoRotVmG4HltTjjpJ5N+9tA/l67f5BM74Zg2/b50cqRHnxPf&#10;WrXi7Q8o206bjESefeyBNHuz4750au8TTm5UWmr1BcrKQF2iH2LhyFlXEVPdOZ64wo2I/KwR4P37&#10;5H/WDshtdV9kOeXOCOdWWFaMtNBtxRM9uR6U0OPJwwFBWjvwxVhRC2ihWqlHpFmr6NitHf1bNYU/&#10;P2+VCDoIDcAf1ZnYZIJd/c9zupJ1+5uVFKKloYfmH1uK2iXH4RsjsJmE78b9IXoPSbjWfYhLmxfz&#10;lWufcScJNFEEBqamUBUV3aFweLa3cKVKi5jzyKm3//spdnupNCpodq8oo4Dy646qcSZr/IU7OvtF&#10;WNjq4DQltzi0Ps30kdxGVH7UehpdPwNtkFHFdoDBMgtA8CEH2lOgzG1SxWdM78jP3f91xnUdksYV&#10;TqdNKj2RJDsvHjcKqb66GseGo7WMJmEpJiWCJ1YEq0MwX3FzGQapkibp1q1NANk3VDBjumfTN3mr&#10;YOPAflFqTB0i719gdjFQjmktGvvRvExPJUzYbTBD4V/2eUCvYKqLJFp6YfM1VNyJmCSPFk8zJ5Ck&#10;KBNJ8q7AT4Vof7r3gz2S8/owjcymNFEsmWfF95GVzBtHNVyTNMT6zU50bAjKglilfG7JJw8tT4Sz&#10;K+5CZhxxCYHsRmL8Lk7xIsyCsF9tgl1zXNnevMB1MrJWFrhjiQzSHO81HbiX9D0ep9057u1XN4zQ&#10;ENsO1o1OQOXDpj9meCqDvzivCT8uf0Dlj0hix4zi3iZGMsLCZGDMGhzw6HglhuOObPXDH466d9o9&#10;W3bq+f8474skJeHnXByp3+1bt5gzZ/aPrr764627Ql6n3HKHCOo0vR96ZO//7LZJoUft27T465iL&#10;ho+/efO/nqdHsgCBxoYlvCaA1h2QNC0HH9Bfoynwt5CY/8Guf23eG9JQUALO6NJ8eNe2FII+2sBo&#10;Cg5xi5LN7um7GuhWl1j7gnZf6k+rD+a+tGLDZnuyQ5QULv1O0pqCle/8J6wgqd6+Pi5DtbKghO38&#10;zXB/0eLnzvn2ZS1bthDBJ46aQMbQSrJyRM0k9VuEESkaIxxbKZm+yEb7RkegfypRVN2OWFk4MJQW&#10;FYMJTuRQnRqbEjd5JvParl7kG06WL+bY+qOkoxLfsEApOPwDGfxkmB7PyvBWgnPkSQlUezJR8qaN&#10;9J/IlDYFutEIXObFeXFFO+VNPPvynSsH6nwa5Lbhyx6VWk7Vqyp00px/JGwTvB+J2/+6/bxWa/hz&#10;6jYKeR1YMVIkc0tBwnA7IbeHiltR3YwlcxD3mYlZbQ2q1SCSHpsZRk1VzWTFwRvAZF50VgrlOq0a&#10;RImaTebXjlMzAy9FrUrgxhMj+WtaTvL9vtRKnaYy6JobzKvej9SiNU+lnfh13eTbVCu9WYN27lcT&#10;Ti5rCjhXTv3RLVmCtK0wRn4y+dVQY5A6ybdNSQ8jgtycd1pM7uKXd1gVpVVVJo9BZQE3DG5pohKV&#10;HPMhNpJzTUCKSArYtErxaP+SvkAHJUXEGgLbVt1BSTjdulSMhsm0aadp2aRxFH5FTdLzZtxQ4CEd&#10;AklGyUlkeFcRwC1L9z+mgviVytYu14u9aVOYJK50chHrJln9TBRilgqGjBOYpWhaqOT5fUiGOcuG&#10;uURRwKwlLPz4iukMETjOiyBP2Se+QflMpfhODaMAKoNQ43J/2u/Si9qfsV/sU9vfJgk2ZbYTva3D&#10;9+32gwlCDIu98RqRG6b+7twKhRBQB+gehrsZE7IWHgLSvn7mixlWFWBD96MxSXAiNgMnN5xgSvW4&#10;TDnoc0SLH/5w9D2//t/NZqWAn7qY10OAZ+IhUoc2Lcmm4Nprrv5oy84Q6btu++WDs39FN38wasIN&#10;t/zMPo1/30RBAf71h/9z0YRbP33hOfLiagrICWkKaBfDJJoC8jL/oy9e3nZAopbYT+/YZPhRreRn&#10;Ik0ByS6kKWCbAl9T0P7kU6+b9LPfv7Jqwxa7s0P0+CNb9TupP9kUfIlsCsKagoh34jGtU1ZicTB1&#10;6t3n/M+lrVq3ktGyDEojkU0vju711xHrfzv4MFW6UW/LPy4d8Oj3lz14Thfx9s5vu39t/KQX9l55&#10;go5ny5LvnXrx30ykd/1964/6kHT29n09B91obt755CfX9DGyuq8p0LPtfICgmT0XTYC6AmIPudCa&#10;BCXOiwMZ3Gu3OqoY0V0es6iuRUf1rwqLc6t0A0pUYGUIjeqCUWuB3yRJqylEo2PyZtUHvswsJS2L&#10;K6xZAYvQrDGwggopKUQWUKKGiZl9+Yn1RSmbGMm8ldB1ndJ2ClrSM3w0HY6CmZovnBeVGjH+8JUF&#10;wVMonM7ViCzKDkNLWkYnFNAU0EkfPh6RuIwcFlbxGIYp/g2Ik0ndWlmNDhChA0VUBuncEZHoJSlS&#10;ZXiViy8XxijO3UF9SNMhwiWLl47yxxn9i7wpzkyvbIR1rVvw86DFT/1PIG9GveTUNXnu9+Thd7A0&#10;I93QqBy03sYWjw2fnpiYtQRcokRf0QxS/ybas0C/y/KO1ngF5811Rt38KsTB+iq4TPVzaqJuSfZF&#10;EX5PpShvv5cwbxMjmBlYtrcw72SrJhDtKfljMwHzMuM2qcuWlzoJK3+QQc6NtohYGeZGy6NHVrw2&#10;wXmt6eZH9VEfTMoHfPp6W6an6ySFrhY3SPJ0s3Neq4lfh2m2p6J1VvNRad6yFqcPSlNZIFVIEhbs&#10;VwI/Q25cX6HvsT+zz3XaElto0Jx9jGn4hLIgDCntYkqDbjZOsiyRNKKq7ZylkcSG7aTmfXI+NAXO&#10;61iPKwJ3Au9r/e6Olf/dPi1R/xZ7P/2eMPmLOigoO5J6vPpmgooTZNwW5LtzfAY9B/JhE+O6yVJl&#10;oErC1SzqgRXflrLQOXQJWB/0tM/hLejsg5sm37z2/U9jM/Lys89u/uSTJI2yyxFHnvmNcwIOIt4x&#10;h3WYN/d346695q11/wn5nf/Q7347/ed08+prb77oiits0v/84EP+/R9c4fqiVB3Vpf3Cbw+86La7&#10;3/vDHDIZIF9KOyDrDkroS7SRV03bFlB26L4yMTDnINhwFjQ5cnmjThKFxH5q1dZzD3ysHXCzoaUH&#10;YjhA2oFDPMte5ZXQngVV1d6hiNnFIOodPfT8n/zy509u2LZxq9IUyGjj+CNbkqbA10TxwFhJCCIk&#10;NCmNvPKv1Zf94onL7/rbD3791x/+5s9jZv9p17YtpdFD9jP0ukfoOxeaKAhU4DxMVXPqPMJVs2Rq&#10;iGzkBXFI17v/mkDpuP2lN+WRdvDfT7y+be8HWzfO++8bvjHjLQ6KwrzzmU27Kz6tfPBbN54/atFW&#10;LYewF17YIWGL9MCRmrrkCuKWq67YRsJRg3V18eQefysplX9Y5vHvKAclpaX8VIkESinCk8LGCJ1j&#10;syKmYaGA6ootqeOfKsl2+0M5/JKFUT6yQptL8L4MWjYVxYA4ZBsKllv5Xz2rz2WnG1ACTQQXjixX&#10;UCnXWWYewpGLzcDUOhdJuyRdJ1zKNdHF6dAT8JRcdWSnNg/QSTRew6Ujoozf0+mOQAvLUjClpaW0&#10;zKVRaSP+yHf/Q09VASX+JHrGHt2LQtVXo0aNGqsoSkqNxMWil1QOqgSqPjSipEn1KCltJB/+WRKh&#10;tOiqJTXF9GmcKfvTkDBNUIrRtlSHtMBQHllBwzKzX++Ur5jLF3yNQkK8+S9GZdrkX07/ouqXKjz1&#10;qSaVSXXVoapD9Kniv+pTTXoUKmG+pb6o7/RXNAFaneUUqZMTUTA5l2k9vhst8aoTY9y3mKndur8y&#10;VU16Li1vi2JNN8eEVTWQHEkwZ5kyxTmSnDMEdYcPpqUcqpxyC1Q/+Km0S9nt0nA1WbM8VeLUwbb6&#10;L+efLXJiL24GurWxmM+VSdqs1ABplBy3Qq5K5NChg/Spog+XCRcdn6Pr6FVsDdHB6/5Ses3687G1&#10;OZ2iL6ybOJB1bywvM1XXuaD5p/y1X9yfsc6sl7h+i6R89QhD1cm81zfTOUojy3t0dSAKS6Te0dDD&#10;qnqXrzpQqdJj7vTJxd4S9cDK5Mv9ySOncPrdmyG/SYov/Z6Q15mLvBDnE34k8kUKx/al57tUK7j5&#10;4/r1o1ayA8sv4ZSYcahIN/I0GBQHKyMWliScp8o9h2ylAQtTHvG6ckmSnSHSko5BLcHagbAWXPQ/&#10;JIvwmFQN2uSjBq3qQ2oCMtpP8tn8yceHqmjY63wOqYEej/q8wH12Q0k4yBd9+fNDD5GCQD7ufZ0G&#10;kxhKlRpBHjqoJiQPHKBPNf+N/S6Pwp+DB55pdDipCabdPVmipou+Ly/t9Ezp4drxwQPV8gl555tV&#10;9HFjZDq2AriKGq0p8BV+Ru6QwegRhzU/8vAWRx7e7Ej60qV5okGVEYBEJlYDdF01VLVg8VMuI/d6&#10;0TdfnXTh3Bee+Oak51fbFqPFF/rd5YSR/+Mt+3iLSSn5i0QO+9p1d3pPrZVDIYxI6ctNooHQ9dG6&#10;cVKs27jyzE61NkCEf5L0Skmu44+If+ojgqcS9/QfLV0rL5FSEcskPJ0kUVOYzKr86hTx1L0V0URK&#10;EmmG0ZvpW62rMSKjfWZbI33R8oxIYjog9U23KKdNSjoYohQC/c8CrYi1kYj6YjQj/J2VBcbWQheZ&#10;NG5OpGmTbjadshXVhpUAq7hZsZRpTfd1joy6yikem1RHYaBHzVwGvoKgUWOS3kmCp0urDLTWgEV6&#10;vlkS80mgXCAvjeURh9m4UWP9KaUvpCPge6wooP8bc0VoREXP6iX6ym6UWoGC4C/mI/oFciKVSqko&#10;2M7cl/N04ZgKY2qCW32EklOlnIe6irCMyqojrUDi+6YC8g+2Z1fBs+goSiYtSGtZWjcJN0UBQV6E&#10;UelgtRQtX8wlOgKtJhDJWZsNaKWE0+XYDAdlZEm220b164ETJ3YGqh6bCqYywk1AqUcDH31TgLIG&#10;LoleS+q4vVQuSCNA3eXB6moSuQ/Qh76QZQkrC+jOIfqqunVWJYhSQcvrLJ3rHVT0q0v3aBxF4BwV&#10;UTRI1Pqv6dG4uUk9YZMT6ai45olGU6kpuTUbDQbpB+g6cEg+rCxQ70Ot43Gy73b8uirVyqAt1Orz&#10;+JPrTJ35WAWBm+a4ygJXFxD7Pa5mwdU4+EMBo4moKaXMJf/0h9Q1TVumFSDzvGSdwriCR8rQsvOV&#10;MtgCODCdUZ1pkgVg0tCiyLpPZivs3NccvzUFO8NQK4ttdO6dlL1ZSgc1zJoW8kXOF6k+scrAUT24&#10;L1/NNlZf4KoARM7nzfACWgMrt7vaBFfUN8FaIUKJhnr21EygmslUPWzUQTn6gphAfNWGVVKwLzPm&#10;04YoaiY+akz71V6BartAb0fSS6SnGAWNHU3GVkWtKZh6542hj9UgxC9lO9qTGQI1D10SpY9YE8tc&#10;o73JX+SzsEXX15t0obgk/HHX3y5f6A7dp6fWJduW+h7NHLu6oyc19fyEnb/Uw287ZlQWwkzEnCSg&#10;p7Grd+87QHfbt2tcuf3Td7d88N7W99ds22gkED3A7XziFl3R1JjcCC0sFbIUq4JV1UGGvjwm1zOg&#10;b7/w8/Mv6XfCScMvuOGVd6xRAZeMcrXpnT/+7bzvfrkzSwlyUwmrelAtwZupThGTZMBvhFmZazdT&#10;rkbuNuNyDlW0BVJEagAuugE9d+dbBRtZVYEm1YAes6tJWDY3NmIcp9pIJpI2SaIWZnyRmefY5Q9/&#10;UVOwSvZgOczMZvJX41IMDoSunfXkIGQ6U+Ji4UymQHXU+rlM6vNhjlaC1OKnASCFQ0/1lKhma2V8&#10;nkLVcTNMkw4TG6VfkicZEs0dzTmrSU49z6kEMJVVNTUtYen/rTJBJ16kWl+6s2WkFTYit8vsvdby&#10;+DYgPNOvStTJmhEzRTliGoZpIcaKRBsiBIwUjNmCUklwVKJbEb2FUTQphYHSTdAdpUEwH6Ns0tKd&#10;qW66mopcbEVUi8NUCz1N7YuwzjdTc0RMNaI7z4ErqVUEV1US8kVJtlLjlBRMzljolTtKWrVz8iYK&#10;EfNt7QpFYvUFUmFtGsTQgLW3YmJg6riuRcFoOOc6k3691i2GK4DRiOn6Jm75L7cWiiVK0Sl5Xkn1&#10;7kdJ+OoOp0EBUSi4ttn3j3k9moh0xaVkK79Vhw7QRwRv/rKfPqw7IJUyTd2TNE73+TqoYqFLZvW1&#10;RkWllNuDaTW6vuu2rotCPVULW1TcosYxRg26QXO/p+qNebtwJ2r6Ua2uMDqCgwf2H9i/78D+/QcP&#10;KGUBNzpKlSp+o68LEDU03ONyCvbdqhwL8UUrP/XgoRAxOjrVuNGl4Mxr1wJu7B35Yv/arIXui3f3&#10;pv0pX9woHD4FqwB+RKSDo08ov7X/k5Ikn2BB5ONndgTEVzGiS4OYKHbzARNh1m8CVgjObTb91qSF&#10;33APHBuddJuhZmjbY6hh2v42322Wp0acblyMChM3SZYL4jsQ+Srk13cvok2Md9eX69gGZRzIaMxO&#10;9qiItLikw5ThqE6Admmi08M5PX+qB67y2jV2pc60pthPytDJyposju5JepEDtY+g40XPC6tFnSyW&#10;hh95MipMdGnBMyibKGVEaaNoo0aRZk2iLZpEmjfxmqm/pS2aljRv6jVvHmnW3GvaPNKkeZS+0Kd5&#10;82jzZvJ5vXGXKXf8VKIbf+Odp1Rvp7/yk+7TU69ZM/6wr2YtPPo0aVHStEWkOX0oNBVFKUXXtElJ&#10;syZe8yYlTUo9knO1LKh1AiI36rMP3vpgl8guclFe+h3Z4rXX1v3vay+VNq1q1KSqtPGh0iaHpn+j&#10;vH2HDtb2fNw/bpg26K47//feof/zvVYtW4kWS/FVM1+bXxrb58qnbJD85fy/LX/wnM7epud/2PPP&#10;F1fOGHz4liWXnLJuwgdjT6SHW5Z8/xSzT8F5j1bef/ZhapD89n3dvu49s+ma46Le6lmtvhV9+b0f&#10;nshihIhZSn/As3W0kaEe/fIT9dPaaEsiAhlUPvTiApYrfSFCy3DavQjR7EAFoWU7+oeG4RQzCSsq&#10;Mi3XihNtQ68nP3X9NabQ7MIRz7SCQSRHKQERIWUilQtDvIg9hqgG2K5YFROroPgfbSghMj9D0do0&#10;XwWm1FNWPWJ0Nyp0FaaRWq3kyFnh8tSNQn8xKCVH3DUJXNFmGK0GS0FKIOX6oJcO6CUeMl9qjUD4&#10;m9a5cGZNwVLAbN6h14OIBYRWAkj34MzJmvSYf42uQaqk0Y3Yb8LaqItEdyR6IyEjuDkGygqb2YtR&#10;t+Ypyed16bIGnBeH6LjMPwoH94COAke6Px2fEGZWzM8JQFRYXLjMylwiW8pFY1nrQ88+iyqEK408&#10;MsWiJ7EpKF23VKhmBYrFwu5FU8A1TfRVPHNuOmSpq6LAM/9JLeXtMkSDIuo3Xi/CJVYizURqipGh&#10;WXrnewKE9CzsXwXj6OCcCqEGxwxQvwKlA5C3gi1o5Vkvl/EVpSZQ/daQUrRtirUJolOLkjpAKSPM&#10;XjDyTuBXhupDZfdZSbY0Ow6ZVVR67QvnXXIkhSYNV/hJ5ZK6r/RKZHIi5cUAVTZ0w1B3VM3XgYsD&#10;rWFRCz8OHji4n1QYbETAq0KkrbGpDdnCiH2NMr2hL5I8qd9+sqQIcdUSAVP540TvPor9Lnfkr2rO&#10;zs/k360vXS3d7sYEmBsYTn+VfoBuL5e+r/Rd2j4lfS/KZVZ5ySwKdp1d9rPzpZNXqKwlopFliaQB&#10;t7ZzlkYSG7aTYN+TDQszEsvGb8IKaeuNSV+ofcX9aV7r4VacpG3GPkqzIaf7wrYjd5vVVD6d52Gn&#10;cVuTdeRLCQ5WNzvaZTBJMq5yhyA2FntXi1LuED4QiAxnnD7a6VDo9nFHtrjyh6MnTb5t7fubeWTl&#10;p4++vrJk4aaPPkpSew4/6qiBQ84N8KN9Cg5vN+93D1137Y9WrVN+XVIrX/3X+vfeTRJgr+OP7/+V&#10;M0IOjjms3VMXnfHdX9yzbv4fWEKzZxxUNyIriFIaK1bLzgWN+IQ9dQKCAfr3qg6vV7WRAE8p/ewb&#10;pdtDd4aVbpfBsRyRSNNrZAlC30lsqI6WVPH5iGwbotVFR3/9G+NuveXJ9Z9u4H0K1BXV+xREuvc5&#10;8e1VK958f4eVKKW+n3h0q9f+vfbeN/9JCoLSxqQsOEjKgrvPGtWxY4fQEIc0BUMuGNmyZUses/Ah&#10;kOra8tLVxz9+0Xu/OfsINZouLdn2j8tO/eN3lz34jS6bF119wu+/8/bvBx3ueZsXX9X34eGr/3BW&#10;F9YU/PGS5Q8O3Tqz5TeWPU5fyKYg+s593b9udjT85l/+NfPsDrLUlwfNbL+rhXOSDbSygDUFMuoW&#10;mUZkG5YoTAVW/+pZYW3N64iGLLRrgYgH2CKqyVieJRU1tSl2AbxmRQeuhTOxcFD3RKD3ZVeW4fVo&#10;nyf5JSwbtS9t8qBeCYru8hAdu0xZUsDqKA2WyRz5grPMadfqBb/xiJxgBAYtXelN9TklVl0gCWeJ&#10;kmuDIxHq2sMR2HGpIsBT1IaJP9ddRUHotQPaCF9MN5QBP1c0BVa3YZEPjeJBnrKoqVeAiK2AiGGC&#10;jkucK4S5fBHflIL51/ZdRi9h1DFGGGPLbrHS0eXHLI3JvZS4X9ZGuSCEjBdpXHocb+uLLEdiwizh&#10;BzNussIO7GWFbi4yYS355slpVfeUTYAuCdEUsZjNlJiDdm/mt9UNdqH+ah0ENwLuRHUhSGJUZik1&#10;Wk3AcXEKnBe8rRySY51v0WwIRmWGwcWnBG2TM1G+sCJCL1bRORbJWcu0gT5Y2pwUOX8OmW0IpBu0&#10;DU5C4u6U6zo3H21mYnRAIirr/TeljbKtvrIIiJKFAmkKogep0DlYDkOBUeYkJZFGHn3IjI1bl37P&#10;mbxyzTQbZZgmaQpOV1WuJqIsUA1RbX5hlDW6OXK4BgIXpyw44MYidVyVDS02IPuBfXvJlIC+sg5L&#10;KQso5EaNmzRWK2ia0DoaWR1DygJKmG74RqsVfEf7lQ7fCknANOo4cYYe2Z+2zxU/9NN2Du6jRN/F&#10;i/XrRpwkMZkySXPUGw62UOJdlgJqnpOXHbTsfAXI5zlfSSpPlgWRXnWsvWyllz640j1YliAKoynQ&#10;Q4pgZQqIwVpUVe9024XGOpCOOjaroZvpN+cUgr8rXYdiTeHTn3Kx/kJKATe8gKwfGLW5ErzyYcTb&#10;gHQd0Bc4WoCQskB5tznys2alE5lf4cvpU/oe1fLqH427/rrr39/0RWAWThwGOfi/Yvi4j47u0u53&#10;v3vwJ9de8/Z6dzfEEIYMqvRRh7VbcPGZF0+5Z/2Tf+aRqxpfklKAJtb4iMRqWjWhZqhosp92N1Rr&#10;PnhQG9CyBFLMIq+91MveqAnUGPIQTaLTTDVvbUgCHj2iinlINrNq1OiI0wddd8PPHl/3nw1b9tog&#10;5OwDil0kG32fx/G+QNCo2cHGTQ82bnagcZMDTZrsV40heEaaeFNWxzzPRea4YvtK9g885anGsCLL&#10;8IyrGulufvP3T3t/K+/Xsmunll37XkDf//zmpyKHqPBJFTR6/VzvwluWfComw7Sj4VOf7Fr30c73&#10;Zpzd3qwQljXDbE1NihItiLEkxpK5jdJM5hkRR+KRjf3UpWf3pCJr6dex1hYRiZPBz0VmsLNzkmLO&#10;nVjPyLywGc+zrGWWcMsssEhhYqZMpsv0UTbMBw4dIHQHeLEx/eFVx7xDGUunCqIkQgmaEoUInoHZ&#10;SolVSxNWGFMRylypGJ375aTWM6sJSfVH/VWP2HqcVgjo6OwqAw5bkqCjMVK61Q2o4Nkem4QYEmOU&#10;LfS+vfv37tm3Zw99UT9JqiHTaM6yrLiQRJq/HIUUnCMvixLEMpcfTF2SxCT9PfYUxkMUy4EDSojy&#10;P8qGnGPnDz0lymylI1vxiWG4rYRKwmR5WtbwyPy4RM1pkal4vzUaGU7jkZ+SD8kKu3bbs0RllCLS&#10;6gxd+df/GftMZZ03UZG1AGqdB+WXM6UyrvDTxdmX++piW3qBz9oKfdqoxGXEUL+Azc6ZgYzYshCR&#10;Xi21UCsyjDmWbUBSK3SVNwWrs2XomAxK9rjZWnC6VfEjriC63Sgxnj68MUGUdo6J+ZCQz/e1MxL4&#10;ZamCrEHgymY0DiZZ6qas1CA1AS0xOBBVn73VVXvpr1e9L1q9z4vup2Dpqep1VeyqUR1SXRBXPu76&#10;7LYF0uC4VstCG8PB/5eR+5YbtmmJ6kQ2V5BuWF223nCxU1K53is7F9V18J40+w/Rh3sPLmLJrHQH&#10;utGaTVECdUujN9UPPwtMQDoF7s7CH54skY1L+ZVuvsuX4E+uIc5WVPI99q9707q3WTYp0X1RgVEU&#10;Mjp+XccQT3lH7zCcLz6i9s30k52vTGPJk3sZMeUp8JTlCQfFQEA6pSL5+K0pmKpQK5MBiR6XmV2K&#10;XTex3xNlMzbkdFEkL7yYIaUfbGCheRzyZvwplpvGgTNGdFMow3C7Dbsdu4rVp4grGpQMPYwQYeip&#10;UYoe6IgBrh36OjOXamho5pWMOan2xKNGu3DTHzbzY69lq9YkaLVo3pTmT5o00R/6QR91x7/Hv5yf&#10;9Kip+TThqyl9aAJGb3hGriUYHZiE5waY6LsKx/mQzafXuGmjJs2atmlHnyZt2jZq2660Tdsmrds2&#10;atWmtHXbxu3aNGrbplHrVqVt25Two5K2bUvbtS1p145+8qdtqf20U4/0R91spz9t6Eub0ratG7dp&#10;07gdhdm2MUXUSn0at27TuG3bJm3bNu90eFXzNu3btNQjT1NsIuXafQqMfC0VwghBSkeg1AT7Gzc9&#10;QGYFdPvNt99586236UOO9u3fv3ev0j2opcGsHZDNtUQapAE1z8dqSUwrAqKfvv3o3877Y8XGzV/w&#10;Z/fCOyLP/HEVWYdo2UkV+2FfH3fnMyP/vJoN49XIWWY31dJ3FYPIeyzsqfk0MQu3QjJ/4VzKH/2v&#10;jL39ix/pgRrvwMiXGt6LvYAWQFmm1VvAGc88huOJZ1YgqIBkzpczwQKBttoWOYFDo8TbjS+VhEq5&#10;kLwoVizjUZ5YWUBqAxHteH95tloQkYPj0K3PpFan2woFVj5g5yKwSDHo0qGI9h3crz40KUnTkvsP&#10;7FU/eXKSE8PqAi1iUH6sekD3CPaGkYREWFcRqMxYHcG+PftITbB3N3/2UkSiL1AR6UXUYs3Ptu7m&#10;0n0QFxXnVuY+ZdisJSb9TGziFUjiyPVBScVKT0FW2Sqiffv9j8rvfv6op5SGQ/sPHOJF3SJIa/0F&#10;705nS5n1k0oxIF9cGwJx46ZaU5BDAfTmEwJR75fh5EDXRN2rSjic3VC3LRHYHtEWtVQxJTYqgZX3&#10;g5DmoDQEsl7d/+j88vJ1TptMnqvKYTNg+duOlh/5nbooNYzKxuz3qc964N1ABRHnxYjAsopB5FUf&#10;lZ+p0CvR5NR9r2iAelGu2iZAqwCUWQFP/of0BRFRExz0+JFxrFqA/gTrmw6fWyw5ph5Geazer/QF&#10;0f1elPZqoQ+FeSASORhR7zFeGyzL59gaQZDqIyF4j0MW5nV7tSi4IZn6YJslWy3oN6V+X9rxh64R&#10;3KFwI9aBaqWsxMsdIidAb2zCUUsf4RefdFFGE2qqW5zS98sJ3wpKQATX2MvpZJw2ZPpGtwOxLt13&#10;XOB9J51J0K/ccWMJ/SwoBa7oge6ioNGnjizUY+X8p86+22GmTpT0C2aAkIb7YnMSGgMUW/KQnnwT&#10;sN1URhG5knJGHpM79luT1SYm8BASOfhN7TdD+zTkW2e2xsqRTLPsTxrI0CDwO05g4efO71iv+o55&#10;4ASvByJ2COjKJ/5N801c2/DNyMe5Y1Jq+kitI3C9iBO6s/dA9XF9+y1ZsuiILu1atWrOkr6S3xtp&#10;iV79DF2sQtAf4ywo8pONptoirUQ0DWl9mjZuzB/REIT1CWQB2rRxCaWjVZvGrVs3adWqaetWTVq1&#10;bkJ/29Df1o1btmncqnUjUhm0atOoVetSetSqVaOWrRq3bNm4lXxaNbIfdV89VR91syU5a0SfVq0p&#10;kFJSDbRsXarcqJ8UUdNWrSjApm3btexyZKcTvrR+647+p/4/O0KUYaNcke7H9nt71cpVG7fbQYOI&#10;BF/u1vavf11w5JG93NHGCcd3/tAs7eh7/PEkl1Cg98144KvnnN+8WXMeoyoLWJpvLC3d/u+fDnjq&#10;f1b+evCR6hy5Ro22/vOKrzz2vdd+Gfn5iX/49lu/P4t2IRDRb/NiWoww/O2HT3jrktP+dMmyObzo&#10;gPYyuLLX5ae8XHH6C70He//34dgyLYrKYWxaAGH5TSycyTCY9opUaefJSbLSEFWAaZhqNGREPzmA&#10;Ss8Wi5yjzCJ4glrJXzxtp/5RFsJqla/a2155IIWAGMirHQr0bDbPjZvJYa7xutqzJbnUYH98xn5F&#10;daB2OpCJbM4PrzhXEas8iNm2irwxR8vbavC+KNySdAxiba6mvllvoSbbGalOAQuejpWBKA180Y0J&#10;qQz5k/aySJzPgOS5e/NQoROZXdJgGqPIgixoaYMCo8Qh2bWaJXDyRYbQJWQSTQ2V7aLpm5hG6/Xs&#10;bF3NSdf2Anb2XVUk2VaQLajFmkClgQpJKaa06CtJMGsftAbDrc/GMMHkyVpCyVkGsjmigi3nHaiE&#10;CU4pODFdMUvBrRJDyZ5aAtOlrkBICpV+wSxi0GKaFIYWSrUGRNUlXaZ+xdEtUxqStk7XWhKtIFCN&#10;gBuCbCIoO0iqqA0hIxraZq4N3jVPPu6BN4BQkZBS0zfd4vyyqkiEXnn36Wopy/XVto7auoLLQqss&#10;xEiEY1SVlDsBBVXhlQURuuy4BchOe47yTow1uCpox/qpkqR5+y61IkAWBfAXdT6r7M0mH277+i+l&#10;yi74KqXvZJUv+5Jws1d6DRO1ZFMdc8DWBKRcICMCpSaIeFV6eb9KPHlvEvGaRiJNotFStVsFpUmM&#10;pThT0pcoa3+qPLzggmu0rs8qp1z6Qs3UEM6waub6NoXmP5VlJNqWRYDodkYJZg3XPjLY2b9vn9pt&#10;kXWBxJ+Khl9FzdTbqHFTfaIHJ0lSY5OkWblmLn5niW+1QyCoyvbTYJuJ215CN4PdnVaz+i8m5x1k&#10;X0bulyTfa8ginsltGkFm6S2NkKWPyCr8vFrLB5KeVfLsiyNdCq67GsSYTXQJ/OSDcHZlncNMIaj0&#10;CYT6sQw8usP99L2lcmlHgYkal61d8kXSH7oZ61c5CA5+gm0x7Rdz2g4D4YdynSoQt1WKjGWvGK/m&#10;ediNDsN1b4MyNwMtVTok614PjcwtJS0Esdpd3bSTSKRN80bNqr64+ZZb+vY9/pvnDut8+NFq5Gau&#10;uJkO5i4+l9mzZk786Y+3f65M7ANJTFqXkjD+64ivXTbnsc/Wv0cLDcRiUI1s/e9eI7VKgGUyE6EM&#10;IhNFKGKFc+mRqhmd03i6RG19F+FwKaTGTbbuO/he5ft/eWjmXU8siTZp/cX+Q7bA+h7V5sSTTlaa&#10;grdIU7Bhmxs0pYket2upJMaqAwdJUvNKGqt9ENTsrarhyuKWBr6c+l9PnzFw0DebNm+iBsRVpCmg&#10;NRVKDtHn2qlD5mh7LXVDRqq+RJsEHguxehpdTakbOVRtNq4n2PlpRMnwKjqSqElTIMItLfSQ6Vld&#10;Z2zvw6hZXuDhPS+WVwITuRM7brb09y9VPGq43bikESsUJHzuDvQKArLlFiWYSS0LTlY15swKm1ol&#10;k89a+OQNEZW8yXKiLDpXtYRSZTbe1xO2sr6cpQWJgZ3JRmsqL9JuuAMy87qO+CqyvNmZj09QY3FO&#10;QdLr4Xkzf3umAJPRIozOtY7AnfoShYqYYCh7ArJWYIN/OqKT16Gov5QqPnFQaQdIS9ekKYkxSrem&#10;ZCpRiChhiVuB/G/bgCpJAm8OPhTpnZ+SYGRMS9SMuuTO/PWXEghyEcDUJXvl2ebGy/VFlBV9BCVJ&#10;aRwbN6HaasUqBdtubq+s2Y29gzEg4eKQDflVMjiBvAmjMstXGVLVVNbpa/mb5411z6deGFq/xIXq&#10;X7SdiV774PeKUgEo71rVJKcM6DU4xkxd6hBn3VQ6qbmcW6US1Yc7ingr8K1eLaAp0E1BKQ44X7zc&#10;QA4J0UhV7lhPIRbvou/SorumqnfUk6KTOizaMrs9pDRUvSzfX6lh+jfWQVDgpBpQaoIIrbGSrVhk&#10;j3d/nwJR49H/at9BVhbIHoRqOxjVV6ktCRVTVY+4i+Ay4TMR6UDE6gOe0hHsIzUB/aVgWbEgK00a&#10;R7wmntfMizSlYDmj1AeybYFWpymtCx+ZyfsCiGSu9SOcDaXHUVxMsUur5dBJU2N2OpQKLnoH/s5O&#10;+NIaGe54tP2IMtLZT61MawapQy4l3TS1LGU6p5RxXLFV96VTItXAvG6SdL9uPcT3QhEIvt0DscbV&#10;EZj+zddES+cfe19VngTKAm6vAS/unZpnPUsJNEtvGafXvA4y9+iOlzP2ncpDjbOffb5qHHWqvKXz&#10;PMd9U9Y00kkr3OSQQNaagsDIKYcJ4qBs/QkpAvT4KthkxDGP+uyYx09QqCqqnzVXGWTVXMKe0ghE&#10;xB/fofnmeNVfg//IAI//6H8cIAGZ18ejhyk2Ci17mekgP2oegemS4PlGJ5oWjaKdWzV66tnn3nlz&#10;5eZP4u9fGLfDSwJDnXoXvNIgl6xGtnvjuR0isgsKLc5pEYTm3EQ0kr3TlaSnIfFg2gZsfvCYlMPh&#10;Z6IdsPuZ8UDATGIb0YMcHNa65Qn9TvrvKffv2le9n4bYMlRkv32PbkP7FLiaAifSSGTJX+fGzT+J&#10;eyQwkDRoXXc87Oiyvl+iSSwSWlhTEOED5nlmTclefEA9nzMn2ZXLIRfIr70vgxuZs1aL+vVyazKi&#10;5lX7POdP2EhHUKIG6E3Url2UNUWVvqiv7hSNVhvw+F10BXrKjmdWyTnJXLyrAh94xkbxJINS2Yia&#10;oFFpE5KPtI6DR+3a4r7qIJsUWHtBmfTleVgREGQUJxvhcbJYsCIpWmyHeRNKXWAsg/NGlCLTlZKS&#10;hXKndiPjLc2YmdgVi52CygNLM1I1pA0qKc0aHrN+QC+mUHbKbGmvjlu3W9mr7ox3nuN5ddk43Ug7&#10;LGCoGGzdkwporSZUKZj5dt5kTRm9H+IlBqIpoOgoTVwBlKZA6QiaNSdlQdOmSp5x7AVEU8DF4usK&#10;lW0FJ0mJ8Sw76aYk06q0NpsiVedPSJnp2XX5TrKr1FBmqkvbzFebvkU4s6aA/mW7IF7QJNFJkpSQ&#10;xwK52BToMbfMEUtZsIZAqNJFMcpu8zy3LJPwui/U1YQn6W0SDE8TsmkA0k8YmwK/MnPNJ+0AL5LX&#10;lucqbWY+X/Jscq7nvHVgjFPbTUgedRGHNQUqEqN5YdmUDRZY/6Hsd7T4KsUlOywq1SGtDmDhn9ut&#10;qleif1Hb+4vWiZslqwri2xTILDpXOJ0DVhjyeQS8b6tHms4qL0KdjGgKlPGQ1hRY5YvaEUYMCuRL&#10;I7ICYE2BOmWANQXahkLLTqrJq+0J2KaAVhwoNQH9JWWEaV5sU0BqAqUsaFpdXUoZVUciEnLdm4lE&#10;Twox6euU1pKLns1zRDViVZe2B2QiSqfAGgW27mEbH1Pw+s0gfTY/4orDlY2tdcisQG0Ho9Khlypw&#10;ddY7GqoqzdWaujCtbfC10oGXs9MV42tREEikMnCH0bHf1djUGMu4eoHk3yXDscoC92ZNoATf9ZmE&#10;VMPxV9pRZZdC+55KO54MHdZYYs8uXzKuyDCtOXee4wQUQY5yjqjeBlgnlAWxzcTWsbiVzb0Z/l5z&#10;TYHUhWwbTdhf0nB4qsFxEXQc69XtS3yPIqs4VdgJ1MejHTgigQ1NHoVUMWaAqc15JaC2LRp3aUP2&#10;zObEgNh2E5OYsJM4DtJlndqduLC6ev4uwqOZzJX9Bk0Zp0ytn3olSpoZsTjdhQat57rUOHPTrn2f&#10;7z2kZ6VNOZxwTJt+X9KaghVvbNhm08oFUKJk2YMHzASUEXPV5Jc+gowFBLXmmUawJA2w6b6anSPv&#10;LB3wRL+SvtTomb7Qbz3ydvUVofTbbPF8nxZXWFKTjfLUHJqawGRNQbSabB5KWARVpuxqgYBsrsbC&#10;LZ8T6uhWVAloxYzY1ouc5GsK+Dh0NcGo5C+RsMk7awpU+OSQ1RA8rFeZ5/PKDQGrH2DBSf/S43cW&#10;ApQELydSiKG+7C1ntleQ3T9UamlrSjkdTaQsnp/kvdzVTKMKQasKlEGHaD20KbiOgYUKK8qzgEtz&#10;zqycUAjVZn58GrxVw5B3ikzlUSbVeeZfpGXH+pobsm6IEjz/L0tCeKk8aQeULfR+tSUB73rANgWH&#10;WFOgpFOtKWjavAUpC0hToKY9FVie82QtkuTEqjxUllnZJPPgbEChtYWq5unt+vZrjFxeYjdhrfFl&#10;bp2lL7+wjeJD1Eokqql1DUpLohYtNW1E5g5stq2laCp0Lms9b896IJHLtIrASNRClThTnBKmXjFh&#10;JoWlXES5wPK7+s/UEF2qAeUWE9FFIBpCbhRsxmE0F1pForKsZq2l4/QlA/3OlcLj0JTuTozkuXxF&#10;NFcYzEGcKmtaR8BAOTqjKWB1Eh0BIOXFs+LqrA3NhzcOZJlDSbXCVv4TbRdfKoui6FPaB1eZZ6bY&#10;A5oC5VpODleHF6odW5UAL/oCbVPA+gJlrGWaO6sJ2KCANAWsJqAvSlOglE1KXyAnHWrxSOkgaJ8V&#10;UhNUKU1B1CNlQVBToPCRuqGpFyW7KqUp4OqgNpRUZ85IJ8JaFDHWoHok1gRS8noq15yaId2vKVlx&#10;o1ffiI0D/7H7JGtizE00BZqbdCB0iVJG+lFuL2wzIiXl2+wwevlfd4px3hy1fivJpHqtp63ACUjH&#10;viBWvBdNQfpqgnQUBDUfuNv6mSXD1KOtLAMWb9klL++aApunbOX27PLloqx5CNkWTI6LvPYyki0A&#10;+HPUl5nDyP2bxFahUH/oVi37cpcEi8tYB+5N/YI3OQxV1CzrbVatJ319gZEE4isJ4kYe6sN0CMap&#10;1QgoMgHjA+6f9f/mkZ4zDd+XKFwNgox0nDviwMRmY9ce/YQHtBtOfmzabESB3tINXT+waXccxgOk&#10;1QUiV/CO2TIIlzXGMuHMV8CzLy7HKpt8E0IlO+gxgROEHo/LKtdSWujOM4fK9l/G9WoCWaLsx5qC&#10;0rYdu1w1dvSmnXstQEmN8slbO5DgxJtEsmE2/VRihiw1FzNmNf7W8oTey01UIBQIg2VRRNbSK+Ff&#10;pB3+EvOROVe5z9YEgktZf9P0NBsVqD+ygxfLL2pWT+LiJR6CUtQEMoNv8FqSZrxsBBeetBXpRQ38&#10;RWQzsesBPSfezO2pIMWcWEXPadCDM062CJF8iiFbHBsJj5QFklgVjex4p/dbkH0OjByoilUmI+U0&#10;QVZ8cKIlBBOXMZKQyqvu6/yKEYPOD6VRmWBo0VJt/sfbJ/L0uEwVqz0Z9GSvSM5SdfSmAFrAsNVc&#10;pc5PhZYpZS6d14dQ6fDOiHoHAbXRpUgycon4zVK0WETr36ZDtOoIKVTrxZi7+6VJxiuiFFDz2Ha1&#10;h14JwtVGD5eFPytUhCcnRPcgomrRXZNM8DJ2I92zUy5I3uCBqgfXbTbbMBfXGFnSz4cRKGWaYHQm&#10;nFXxmQG8Vl7YLosLSwfq9idWpPT7LV1NOC1cR7VsqRLJUj+v8pE9NaTBC0P+w5olvaBeytcIj9Ij&#10;cIPVikzur6Rq6xYhRkw6T6KAk3egagqyrQGrUYymQEPQhvS+xlFHoUrHdOFGxtdBcqgsGWvlqmpm&#10;0ibNWgN9BKzZpID3htDpse8LatSSIyKvViJw3WIDHE6MFsq5tXDKxSBCrShQexaqrRBYnSMfCqGa&#10;TpcpIQN/NpzitRZkEKR7GWO1wlYkrI9QcKXaiYKIG6VortRdfmSYyxcpT/lH+eDGqQ12ZMdN1Wxl&#10;F0t5qlImqxd4CY89FlEtyOK6oCsy9126uukO0alnRfY190O8IstgzZOj30BS52Uw6n8XfpqiVDn3&#10;0pXQH0awa+PMdR/yGxtU+hnxO8uY9KQViM5iWm6zcJRtogpVVfULIuOc1aTIMo4sxx70CzFXodoa&#10;mKsAEU5hCGRbh3PfNhP1jXH7WLdH1SN26Zdjelo9KpQpFDOutGxdv7kGHh4KSJPzr8RN0Dzh4Yr1&#10;ZPzH9ef2YVZWt5794a8IODJENkFLNPxW00MoM5BStzgb+rEk3mRMDgDS6dNDbP+Gn1l5herk+8EZ&#10;Eubt4/KKHUbZQboZ1waLK/G4y33CaZC88GXEDCNQSx0SEcRw4sEij46t9GnGkH4IxqZVgvRxSiLV&#10;aNQXV6zMJxJCNNqlbbP7Z8wsbdeh81Vjx3xKmgLnhSk1RoaXgsCUjUqS8k63WCyTKVVloGwmddUQ&#10;VrkQ4Zp1BNpCXk2v8ahdJ9amWt13dQTsgAVcFaxsJy8Gt0pPoM7zk2iV3Ea7IrAIRLYlJTSPKOs4&#10;TG3hpOuiMN9ZPuKxlQiNIjwIekcA1C1YTe+z2B5eOiG7HkoRKWFDipYLTCaeVbm5LUkVh9QBbUIs&#10;S+u5BnPUSqaQUpL18yy1kqJHTwTKP+xSS8HyW3IoeeJ8mYNIWCfB/0sZGRlD5ExTRxiB0imJasJM&#10;RdIdbX4v9UVi4KgkwZJq1uTokPmwPqWDMAojUUaQJzu9yQuneTs9tiPgDQq0WK4rnBMR0/J1CzoZ&#10;7EDFbPaVUFkzYqXhrdJnEy3SLW+uxyssJGsSrwjUfDop62bUpqbKmZ4vVzelxESRJJXCdFi2yOkm&#10;lyNvjm+UEqoMjW5C2hGbhHBz1kIoQ3UqnukRpWxEySZ2Fqb/EPimstG/qui5Zoj+hXd/LBUTGCU9&#10;ispAH/oo1V3vMiCVn4vW6Ep0rKqCOZVYa19U/jgpsgZHx8rVQdqB1ihIFZcMsr5EszTVVDc0U+l1&#10;tyhRS8CmFjvdg2jx1GIr347AbE8ghkJ+esSgQMiIjkDZFyjtG9saMBHuGKXPlTZL1ZTNetS5Bmwq&#10;oL7wa0iFQE8iVaQpqIrQ4hJRE3BjUl4FolA1+56ovkIA6FYmPYF0f/xVmhFnmVMueTXdj+i/2ERF&#10;KfZkCxD63yyBERMPbc7A20bqhQZityWKA+HO9cftIDhKidpUs6L6lwuzSNNWTKB0B86F6X+Xn85f&#10;Ke3YO7oW6HeLrhRyZLANUAdr2qbUVT+67GiY2peh70JV1gyTJ8NL/xzTDHOVkXMdV4Ztw6QwK4AZ&#10;0sgoO2k6lvTn8JK2gKuuEKh56dc8BMvKtiYZdOnO0KlRbu3inoGHWOoNz+934yXQIXPoPI5XjyW1&#10;1rFEHfqZquzSquHJWlacABKEybdjOkDHcbygYvpMO1TinCkvbCNqRyo2EB5YpbgvqeFAAl+EmpWT&#10;zA8N0xai9agdO9H5UdtnflGwv2Bu/WQHfIaLz8m9qasizmu5Qg0POWQ7MtKKAqlVVvgXPyKeiKDi&#10;fnX6UZMuf2gohvh2wKgH1BJllzbN7p85q7SdsikY88n2PbqOSl5lkkyoSuH4aeJ0syzAc4lqPz4W&#10;GGVeVZm1q+Gpnsii+GWVshqjq4E7R+NbDahZeT1FKqKYPFJjdll3zkoBnglXugKarZa5PJlnVNPh&#10;bOWsBF0WACgGHbVTUazhga4/RrYSCUumGbXYx5nX0hx548CtxMX+lCaCRQzRE+j/ZZAvUpwIcrZv&#10;UBApz9ytiKKEYWlVEGMRRYEKnGJg8UoOdGD1hKMqUOhEt8DFztVEZCS/Yain/vl3khaRpSVZypfI&#10;Njx/rved5El+JSWzqMkaCt5TTWqA2+i0VGOqqFGXaAMQMZfQWi6W6ClPvKWl2qtCreJW1ihNZDcE&#10;sXXhlBihVcRWW/OsZCvLE0z71Aw5IlGbSAvTTc7WeKMRkIUVsv+CLApgPQUTFut71hyIKkF/WMZW&#10;EARgQBKW+KTcnGavKgzrNtg+XyZ1pebr4uckSvXSnRinWNqWVneY8ExuTena5s+ZN7YvGgqLhCIx&#10;EmH1jzQ6nQWmqsud8yoKCPMa0/2beUdJleGKJiomo5rQGeHcMACdaq2Qsqfvcv0UIdUqC5wOnmuQ&#10;7sakBmtR33Y5Boq4Eh2BSpMS2bn/sMgk6fKHWcr2BKIjYDlfFAe06IAtZsSNYi6cdcPgvkS1Ev5i&#10;lYDKjkDZkbCxCCkL6At1esqVqMhkO1DdB3GzMYUuJc76KlNVWNlh884PeRcD6Xz8KkXLIZQyVNb1&#10;qJMv5aQDrYbjXpE9q9apW6tuy6KccvabdMpYv8V8XHVDHJeWgSuWgO40zAP3p3xXf2X/EXlhxfsb&#10;uhnHTUzEwS4PJSMtuH5yMEOG2s5dTvE642l0LrVdsqniz0Fvk89XiO1pbfcbajLu/bh9eLjf9pUF&#10;utP2feW0FSQHr8VM15EdZMdLUPih89v/6o49lHYhUDDKmcmgaZY8gtPDNP1UhpHO4E2nRo+g5Zep&#10;NIGbRr4VCch4k6ACZO3I1mY0OHZ1oQQ8xlcTBJ2E3hShIrXDQDMuVTFru1UrhWl9UiCZ4Y4s+FuL&#10;HzxiNGN+lWs1POfBtxmrG5NrlrWs/uIwsimwmoJPd+z2y0QPvCUE4WhahBYOpDi0gTILr3bWmlNA&#10;xxDo6USZVtV7ifFImQbfenLWCtVGijUiCusOSINgDqZXs9S8GF795RF9RG/bz7PvPDrnXdZkOT//&#10;I8KAEpB4jMyiCWdG61EEBouCPMHoy5si/3C+VWh8WqGsRNa+lWZBi6i8+MBqBsTEQF+SWRUyR2un&#10;f1kMUSoFY3agQtUihxKt1OpxilTOopNpSlP/OWEiO7GEI4WsS0hKTZYomLLkpJjs+HWCLZN5el8k&#10;Z57n11sGyLy0Vo4oRKZyaSBuO7F55XSxeMniXKAdUmS084GsWKGT2xrxWYlqHwTZ5NLYFOi8iNAo&#10;/7EiR0R4semQrErZij5CrQjgHEppsgcW3tiXqDx4b0jRUPBf3pHBTL8byUpci70DPTUmFUFNASsl&#10;bC8lmbZVyqDSFZJVIFoNYTsj5d0C4pzoAvL7RocvKxjkj/R+VjtjZvH9To91WpJjagtUeaSyGyWF&#10;BMCyg15/YcpVeo5gqeoW6tdtttuQXOik6F9SI0Vxxm1MduRUnbnScTEDiVFqqW6W7NKvpzp2mw7O&#10;r6633LFLyNqWRkdk3xcmKWr/Qv5oOwLSKig1gd6zgA0r9OGffn5Nv2a0lFw+0p/xWhPW61FPR6YE&#10;9LOK1iDwyiJdERQ63udELfmwHR3zV+o9lQXphkyo6jvL+Nw3me5Id1C29+PVVryy5uB+2vyCFvQo&#10;ZQFvmSlLQvQeJVLHNWL/O3f7thU5BSVfdeaD/wQqQFH+yOd4rygznDpRqmdwsLg/5b7s3cFdqu2C&#10;+Lt+qnsd4zjOz1AU0txTpyypi2Bvk2Zg8k6TtlOMVyFTlV1c2fnSJS4VpvbA5ytq00BqL2eIOQUB&#10;6b70NkTZ0KppfxU3Tl0h3c5QBinSTILtxd4JOHDcuNU7VNWTPMoGRshPmt2pM2AyskUgIEMj9NAK&#10;Irrz5s7EuuFvulOX0MwMUsAZ9/o8hrJSjXl/WV/i2/APOZa3pCMHmTKyYpL2Hu5kzO+EnY/Jiwzk&#10;wsXhdpnO91iHrkcZLOqMmVRz8KoR+GN1ER74f47dTOJpscnoA0TG1YoAPeQ3pgM8QyphmhlVHkva&#10;mIyodVi75kZTMGbMp9v3WBnIjmBlfG+Kj5/TDRYLRO7gPQPN4lpZCqH27FOCLsfJE5tqI0A1vUkr&#10;hbWAwCGKsa+2Kg7sWcABs02BDMrZuMCsbhBbcz36UZH4Ih/bFCicvFc/L/bnuqCLUI+W9NJtZqsJ&#10;iZmASCaMnYf43EPxLCHFoQR2OUaePWqBQuwJZPJVpGYjj6kAOGr+TxtsSx1QiTLKBS166Rle1kfI&#10;hDdbSaj/raU0Vx693EGmpbmCiJW9EtC4qEQ+8dPCMXJuJCFcLbQZAcWk1QSyZ7uVk8WS2s46S7XV&#10;8qSKIBC+O3LUaglBbjohygfvc6E+Sk3AxxDySYSkEzHz3lxlpQUbv7oWO9Okdhqcc2x4c76sVYCo&#10;FZQOwuhBeDt6ilElgPQUpKGQ5Q9qqz21baQx31B3lOZE6RHMGm8RcbUGxOpBpAHbF5CuE9LitIZC&#10;nfwhU81Sz3Q4uvXoQtPdm9Mt2DaoOzPpVQwZLnOjnZH1AdoDlzqrCngOn9QENJFuOyARQZUETM78&#10;7kIqhe5T/PwIV45HtmAQgxRd4/xezfZntiy42zetzexTwB2B1TdRbNKf6Kw4qZTuViqqRmL7GVPn&#10;tFep4n5S6LFvR6D2OVUJ0ScgqNUHWkcgpaB73GCXLBnUKgnzr1JHktUSK0TVDgmkOGDdgelJuLj5&#10;iFY+PkOOe2ElnHS2uu/kPNr8SonRX+WEeyrdzTJwVdd4E1I5dZQ0o7SJKy+8op07D0rL0+1ZtV5V&#10;y63qRyVGxSp2W2KjpFutrURSn4SwwexwLOavbnkXczoLmzbu9n009qd80d2prbLi2FkCI36t40Q/&#10;3VhsmNlmVPpOp6/IKCCTl4w8ZeDY8MjAC7fnAramrFqCLffMMuZ2soVZZBEvfXakn3XiE3ssYMHl&#10;IfUNJkgupqxqfrCHzA0w05pC3W/grWp7Kqcf5kw47cjtiiVlvGW8Oxrz62f2TThFHU+/CWiXtgvX&#10;NN3hsA84jmN2aLU+TE/eX063awrZPGUpRxyIdx+UHVnpSPXIjH/5uiXfi/ZrV/NKFKHRkBuILtAY&#10;F4aY/jfkxUfgBu68I+IAT1C/WcLj7OjROo/weJAse5CJ5KT+4elREWn1DCWLJPS/b11sLWC1sGKk&#10;AVkkLJsZGstbO3gkTcFv/dUHZFNgLq1K8KUULjpTfqIPMCKPHl1LwRgDehktl/KUojl9nSfkpcD1&#10;poZGYWJEHxHEeCRsJtyNsMKympaSFTiRn3lULjvna3ty4WCEWillhVnkZyu4+3KL6FJYv2CrFjlk&#10;/DxBreKQ2UJjusxCgEqjmBOoaT6Z7NSr5aXe8zhIlR5LKcxPBEqxudEbLooJMQswUnLaaJwFDvKo&#10;pU3pQBQECcmKHkZ+12XqiwXsTmbbVXKlMqkvIkhbcdoxKGBpx0jIst1dQMCTyuq3AScpujnpOsEP&#10;TB1V1ZRKSCkIlJRu9sLkg/ocgwIrv3EUuuazRCNJ1ROnkiotELHAJADNNL5eOMBSm5wG2IStCcyS&#10;B60QkVMX9ap+s9xALT1gdYlZnmC0D6q4ea2IYwUi0q7JqAXF8+dcZ5QEKc3AF2nlrWL2wLckjc5D&#10;xGIHsNRc0xqlBsnFthSyPEAH76RFV1SuhUa0FA8siMaWrMThpEdE/8D2emwGIyHqp/I64/+0JG16&#10;fG0yJiXlWzCYCNgfi+UJ8isVyBkWmFxqL7qH0O8Xs8qANyOQjzp4QW9PwAclqq1MpLc0l82syrum&#10;pNHLoNQMTWWTAhHhtTKCC8XM5Mu+G3w4h13MwrqRQEvRdgpyNCa3YJbnpXXyDaOckHKlk15krYFs&#10;DlpNO7nSjoZVdOiDVDnWwvJWsryxiNaAuMh04Utb8nOr0Ybec06dK96vQdVQ8aaz8CkLkXF/2u/q&#10;i95UlV/eVlNnql/ym25n5WawhoUS7O8KTy5BjE77Tz9NWXlKP/iQy/BQPc2A/OFamh6Kylk+9QVF&#10;lVEkJi6BHHQXjlK15pClNdl3fWxn6Ha/8l0cu83QdsVBx1Zna4eHOr36d24z4gy2kmMJyvRxOyX/&#10;pnYsN+KNOXwHdrQqjvmBHQvbdi93/J92YChe5I8eWZpw7CjV+DXBxybeCURi4XT7ybCUzCOdM5O1&#10;YH55+B6macZ7QSaOK0e4M7PXXG0CMquuRyzdi/m0EYxkctLYCGhphEfhenM2R5PA3kRG16bdHJIz&#10;StY6K2VTMGNmpFvZCW+vWvl6xSaeBNNXt86taUs0BhWUIYJ50kIxj+BlVbOUHXvSf3ge3sSugrQB&#10;xsidbuHqAmbBisN3dAW+OGVG/nqpuY42ME43GjodLQui7E4ETkEs2TLDJ6l0ti1qZ37WVWlqE2WR&#10;vsylJSlTXU1Fcopcy1bKg15B4MqGApxH/CKoG1zGEXvX0pp+pkVrjssnqvufgPSps2fzwc1Kl4fb&#10;jgWPX5fd31bp4iAyCZISEiGWqoPsYWG3XqPayHtJmNprdDomMs6wxKuFY9E3iCrHSpyGkCoAVSn0&#10;Zvumk9CZCwvc2peWkp1KrP1pEgEpmoGKxMpL9WX5upGUXXhupBKzQ093XbbD4rpi+hwO3R26m1qo&#10;i1PXVlfLbBuDBOS+PQWXrc/mHSRqLG5AwsGX3m39d7s0bmzS5HTF1osP/NikhAwuhqSB+Gy5d9MN&#10;3zY689jUT+eNoEVa3XglQaYN+qXMqkSjbLSYneTLVwVOf2wD4S+2/kiRm/9tE9YbIujTFrjk+bgS&#10;bigKgBSJEc6lPgtTS4S5+M1MR+N3KLppmQ5S91pSL1jvooqKtzuVzUj1yYh6e0/Vq4tWQjamoJ+c&#10;KX2GqKN/MA3JdCVuvIE2gB8xBMLdcvEjcsaO8RMfbKKh6hiunbr5xQkprstC4gnoNfMdsdsx5juu&#10;LMPPJonxx15ZJqDA3rLJb4GTiOiKlUCe+nVbJ234gVoabG486tOXGcIEnVt6uWunqVtNahehQs3E&#10;Q9htjN+YIVyIkB7VJUhCQORLRE9ki8AfdhoYrScomNi8Ji6apIXmJyBpEzFj7eAIX0QF49Ef+/uD&#10;7+RlkvDVyYN5GS/SMtsPt+6mb0pw5+tL3Tuc8KUvO5oCk4CuXdo8u/CZvz/3khnKOokzqhsj3bDg&#10;aoUKsYdmOZcLwBddjIwmKfILJwTVDmb0FxnAq+Ezz9/LzKjT2FXuRCuiB+uSYRnNS34Ccq4WPkWi&#10;MhoZkZx8qUQi0EXE4dihvykplqFkEG9mdrX8bv2aKhhbdFZbEJpT5cQG5CUj11iBycqVvqjp8/Rz&#10;6o8JdWXKUBvrNB2L0aBkNroIbHXW8jOXv5SRXu1tNQWivdLFpKUrRTZBfdBVjwUgqzXTU7WSY1s1&#10;TFWRQot/uUKZo6sSx+KJRUFJjV8K8kTnhfVgUv20VCcVLEGc9rajoZHKrDUFrkcjObsZMKWvU2XL&#10;0IrvJiyj1RItgbWxtyllD9yCpIqxVCuKMmPB5KSFm7P5P6hl0KnkRBo1gWnqNrt+b6RbGcvNWu1l&#10;2lka+TUB+sA5WXa3Avrl9x6m2RjtgNRWrmC2WdmUBkvMDZ8LR/Qj2sCJNXpGU6C7NpUvzr8ocE02&#10;dYfnK7p09TJ9paMVsRXHf8OZmsF2SvoUVXOWKisLKBi9W6HenUArCzgNJpfhumiw63rqR5dGvU1V&#10;r/EcBEAABEAABEAABEAgNwR8dYBWyge1BSJ+qL/8LXmc8tyRuBM4t/J5JHLu4DPPGfbND7ft5qkn&#10;dbGm4GTSFPR9a9XKFes2y6CaQu51eJsfXXfD47+fkZuMIxQQAAEQAAEQAAEQAAEQAAEQAAEQAIHi&#10;I/A/l13123umbtj8hZ7di3pf6tGhn9IU9O771psrXydNgZmR7XVEW9IU/PXh+4svF0gRCIAACIAA&#10;CIAACIAACIAACIAACIBADgiQdeq3L7uaNQWfG7PT6Ek9OipNQdfefd9WmoJNNh7RFPzpwd/kIGYE&#10;AQIgAAIgAAIgAAIgAAIgAAIgAAIgUHwEGpVGLrriGqUp2ESaArmiJ/Xs5GsKlq/dZBf9iqbg97On&#10;F19GkCIQAAEQAAEQAAEQAAEQAAEQAAEQAIEcEGjSuOTiH/zI0RSoPRJO6kWagi9rm4Llaz5V8fBW&#10;Bb2PbHfNdRPmzYCmIAfoEQQIgAAIgAAIgAAIgAAIgAAIgAAIFCGBZk1KL76SNAW/cm0Kvtyzszr7&#10;QK0+WLVy+VrWFLCyQDQFs++9J25O/vGTFr8+9q2nx/TST5dcc/iC8z+9Zu03B/zt/KX/GNUzr9lf&#10;NL7TnWWBWGLv2AQkeZTXRCJwEAABEAABEAABEAABEAABEAABECh2Ai2bN/r+qB/9dtrUyk8/s2k9&#10;uVcXX1OwbO0n6gGfqVB2VPtrrhs/Y1p8TYH33I+OWvitj/53qAT0j5+2fHbY7rvOLgyCRTd0uav3&#10;v5/7oa+PiL3jawpiHBcmkYgFBEAABEAABEAABEAABEAABEAABIqdQOsWjb836pr7p01d//EulVZe&#10;ZNC/7LATTiSbgl7Hv/3mG0vf+5hWJMhWBWVHdSCbgim3TYmfrY0zvz9k7eh1v/6qerzktrIFg/T3&#10;AlCg6P635+K/X9LdxhV7J51HBUgqogABEAABEAABEAABEAABEAABEACB4iXQuX3zK67+0Yx77173&#10;0XZOpbIdOO24o0hTUEJfSUcQjVbzH/VRT6P0P6kN4n26n3NO/3n/eIEfvbBg/sXnfVU5e+62smG/&#10;38g3N876flnHfurzk5e8yEuTO94mjkNuJj+XMIpEUSe/H4zXCZzT9oJO1ffnbshxvNmlFr5AAARA&#10;AARAAARAAARAAARAAARAoDYJeFWHDlVXVx06eIA/B+mjFAPV1SWi3yAVgdIX+B+P7AsSfHp+7dwB&#10;FRsr6em/lswbPmSwOKMrUkJfltw25IlvPLf9nYrt7zzozZ5XeeaQy+YvWaLcvPhMRX9v0QvK4wcv&#10;PBHp3TNxFAlj97yldw3p0K/Mfi6anyBeJ0mUtKV33e/9kpL03C8jv7jqDx8kyR0egQAIgAAIgAAI&#10;gAAIgAAIgAAIgED9J0A6ikOHDlRVVR04sM9+WFNQpTUF9E+ErQtkqwJlA5D46j7oAm/Bov9ENry/&#10;dkDvHuLOePmgosJbeufZHU7o3eGEH8xbub4y0qPPyWsr/hOJ/GvJu9+4Wnt8aYH3jUG9kkSR4BHF&#10;MmDiP3asXm8/f75Ikhobr02S+jJg4v+O7U7Ouo8dM3Jp5cbMY4YPEAABEAABEAABEAABEAABEAAB&#10;EKhPBLzIwQOkKTi0b9/e/eZDBgVKU8DWADIvXxLhT1ItAVPp/o1veE+88MKiv3sXfl3J36wqUIHI&#10;l/LZlTvflc8vhmrHHyx5bs2FXz+LPK794IOAx4w421isr4TxBpJk87Rh45rU+csoSXAMAiAAAiAA&#10;AiAAAiAAAiAAAiAAAnWOAE2qHzywnxYg7N+7Zx9/SF/AJgVkU6CEe9IPlMqnpLSUtAX0m1QIiT89&#10;z/qmN+WKid43z+lunMlWBCXdex/rzZ0xt9Lxqxz//adT1ynH9H31c7PXuB6TRhROg47FSVviePVq&#10;Dwo/4i39+z85Se8/+/cV5UPOSpI1PAIBEAABEAABEAABEAABEAABEACB+k+ApGmxKbAGBaQsYEUB&#10;2RSwoqCUrkaN6FNS2sgrKSF9QXJ1SPdBF/b3BpzrrCAwJgVDb39+SuTn/fv0aKc+N9EOBRFyHHnd&#10;E8f0fd2fVrseM9K7mFh8T0nitY49b8CxFWNUes6aeOzv7v1aRlHCMQiAAAiAAAiAAAiAAAiAAAiA&#10;AAjURwK0TwEpBsiy4OB+/amuVroC2kbgxDffeP2NDXIoghKue3RpNW78xDtv+0XxHuaQWcoWT+r6&#10;q94vLi7vnpk3uAYBEAABEAABEAABEAABEAABEACB+kqgfZsmZw0Z/PDvHvjX0jdUHnnXwovOH1rW&#10;57hIz+NOenPl8jf/87nNfLdOza+bcNOdt9xWX3AsvumYX/V+afHl0BTUlxJFPkAABEAABEAABEAA&#10;BEAABEAABGpIoF2bJmcOOuv3cx986d+v26BGXDCs7Ng+kV7Hf3nVyuVvf7SbHqiVCJ7XtUOT6yZM&#10;nnLzLTWMtWi8L/rZ0b8qe2nJ5T2KJkVICAiAAAiAAAiAAAiAAAiAAAiAAAjUKoG2rRt/9ayvk6bg&#10;xVdJU8AWBZ438n/OLTv2uEjvvie/sXL5ux/v1SmMRI5p3/gnN0z+5eSbazXNiBwEQAAEQAAEQAAE&#10;QAAEQAAEQAAEQCBfBEhTcMbXznxYaQqWi92Aoyk4of+qFcve/fSAjfzodo2uv5E0BZPzlRyECwIg&#10;AAIgAAIgAAIgAAIgAAIgAAIgUKsE2rZqfDprCl54ZTklRHQF3/2f83of24eODlR36LgDe6nDENRt&#10;fEAABEAABEAABEAABEAABEAABEAABOorAZb7zRWV9QfqdMRIpKzfKW+8vmzN5oP6aSRyVJuS6yfe&#10;/N0L/6dWtRuIHARAAARAAARAAARAAARAAARAAARAII8Exk+45uHfPfjCq8vNNgXed7993rF09kFY&#10;U+B5R7Ut/enEm+/7xYQ8JgdBgwAIgAAIgAAIgAAIgAAIgAAIgAAI1CqB0wd9Q2kKePWBXKIpKPFT&#10;Ze0pSJngWCDUarIROQiAAAiAAAiAAAiAAAiAAAiAAAiAQJ4IxBf+raYg6tGiBPngAgEQAAEQAAEQ&#10;AAEQAAEQAAEQAAEQaKgEHJsCRgA9QUOtCcg3CIAACIAACIAACIAACIAACIBAQyRAJgOhbPuaAnoC&#10;NUFDrBTIMwiAAAiAAAiAAAiAAAiAAAiAQMMmoNYXOCsMtKbAXXMAfUHDriHIPQiAAAiAAAiAAAiA&#10;AAiAAAiAQEMkYJUFzuoDGBU0xJqAPIMACIAACIAACIAACIAACIAACIBAgEB4nwKsQEAFAQEQAAEQ&#10;AAEQAAEQAAEQAAEQAIGGTAA7Gjbk0kfeQQAEQAAEQAAEQAAEQAAEQAAEGjoBd4cCYREp63fKG68v&#10;fXfTgYgXkR0Kjm5bOv6mW+67Y0IiWrPmPNLQQWab/9FXfi9br/AHAiAAAiAAAiAAAiAAAiAAAiAA&#10;ArkkcPqgYQ//bs4/X16qtAP0n+d97zvfPLbPcb6mQK87iETS0RRMuP6qXKauYYT1q7vvh6agYRQ1&#10;cgkCIAACIAACIAACIAACIAACdYAAaQrm/W7O86wpEGWBqylY9u6n+3UmoCnIW2mSpiBvYSPgOkYA&#10;OqM6VmBILgiAAAiAAAiAAAiAAAjURwIhTQFl8fvf+Za1KVhGqw9srmFTkKcKQJqC68eNzlPg9SPY&#10;u6fNoozUe0qUTWgK6keNRS5AAARAAARAAARAAARAoE4TUJqChx54/pVlKhe0H0EkgaaAdjI4pl2j&#10;lPsUYPVBFrWBNAVjR12ShccG4qVFixZWU7Bnz576mmvJJjQF9bV8kS8QAAEQAAEQAAEQAAEQqEME&#10;RFNA+xREIhHZkeD7w5VNQcwpiXUoT0gqCIAACIAACIAACIAACIAACIAACIBAjQmEjj8IawqUIgFX&#10;3ggQfVxJCAj4eo8ob/ULAYMACIAACIAACIAACIAACIBAlgRcZQFsCrKEmJ23ei8D1ySDLtKahFPk&#10;frOrOfAFAiAAAiAAAiAAAiAAAiAAAvkmYJUF+dMULBxN9gnuNXphvnOVSfgqeaffW5GJlxy4LXIh&#10;tnaTB01BDmoYggABEAABEAABEAABEAABEACBGhMIaAqiUTL8rnGQTgADp60zwueCUbPPjUSKS1uQ&#10;y6ymF1Z1imvRuPbBa9yiVF4K+ZyTl7ckWfUVfUk3V0FgQ+9fn55H5c1xnN98hZIUWv+TXsWBKxAA&#10;ARAAARAAARAAARAAARDIF4FYVYCvKcitjiAmB8NmrZs20Jt9R8Gn8fPFMqtwU0/ae95pdyzdqq9H&#10;L503omPH6xan9lYoF5TrvEXlEk0nksXXdew4Yt6ljxpaWx89/qZTO35jxvp0PKuMVPsO85mvUHKy&#10;qjjwBAIgAAIgAAIgAAIgAAIgAAL5JeCaDWhNQZ7VBJyf3sf287xXVq/zvNDCBGtooFcEVNx7Oq9a&#10;oPvJXS7UDsmtWkhg/MUsK/AfaKMGCvbc2ZSYcWUmIpXAGGd0LzZJweRnuIAhlQwrBW9dnX33a3ec&#10;5j1898y0hN9Ugdf8+dl3b9my5e6zax5Q3BAy0xQs+cnFD3uXPuomh5L36KXLJg34yZJUKYzhnM98&#10;QVOQ3/4MoYMACIAACIAACIAACIAACNSUAGkJlKLAKgvyt09BspResMCXnnhZgr8qgaT3y7x5/HjW&#10;MM9L6vLc1ZPY4YJRLPQbf+umeePKbIgk/5eN82QZhIpLyfbDZik/nlkcoSKK50xnIZAkcnfu7FEm&#10;/Qv6Kc1H+tdnKa7dBz2vav9u31WnI3p73rJ33v7ssyev7dz5nOlvvTX9nM7quvZJdmR+qlv01A3e&#10;fWScu+51CMqLCttcNpQ4N3UaOBb5/qROTkzsbpjnnENpDqUuDohDhw4JSfqSCtRb03/1sNd/cvlp&#10;IYenlU/u7z38fwwnRMwmge6TksFbNun/GZJuvpJQTZrluAzjZcNmM/1qA5cgAAIgAAIgAAIgAAIg&#10;AAIgkC8CdhcCx4KggJqChU/QNP6oC0gqHzaM/phr2AUks7+91uwtSNL7yz8m6ViuFC6ViK9cqSAG&#10;Tpun/bHxgglx4dRxr9hHw8ZPG/jKuKlxtlZM5iyQpHWrX/EG9i0z6Zulk5BmmaVaRc8lU13lOOM7&#10;at2++rLi9kE/rb5rnbp+fmZ1deVDwwfd7t20mG8svsm7fdDwhyrFb+DRujkXr6mkB+7NORf/6Qfi&#10;mu7+4E8Xz+FA1q2bc+y6hDc5DSZ5kp4frLtKvF284vafmsirq/95Uy8/zMXDvBXhbMUD4TJMBapy&#10;3Qqv/7Azj4lxd0y3Yz3vT4v/SQ9CxBjQTfTgzJ9Tcj2vvwZHJAPYE1NNnOW4DBPkIc2qAmcgAAIg&#10;AAIgAAIgAAIgAAIgUAACpChgoZOjMsqCQmkKeCqepPnxRkfgm/qrdQDJrvRdxgmlYu3bntfvWKN6&#10;YCVC9s7IZ1nfgWTAcFmW2y2ktIrn0nFcvbD4Uc8bMfhMtcOEEm4XPXpZN/P4hTm/WNH/pjv1jW6X&#10;3XlT/xW/mPOCehx8FD3z58pb4OaZVxjX71eQ0N2rqw71zJ//nCKLxr0pNUgnT6eHXUejZw4e4a1Y&#10;+PwG/rFh7v2PeiPm6EfRbpddNSKUrZquPtiwYW2iELv26q9sZiiGEDFOxqP3z1VpdDMS+pmEauIs&#10;x8cVv7QL0NQRBQiAAAiAAAiAAAiAAAiAAAhkSsBVFhhNQcTz6MNXDk8/MBsBRCKyAEBbC6jF/3ZF&#10;AK8DSHSl7zJBCMoEwFOnLuhLqSV8AwbrKU1n5L73j+fRzow2Yxke5pBqqrxaBHHtbMPcEVc+5p38&#10;syvOUDcCj+j3hkqSlsu6dbVhdu1Gpg5rKzfEeaTchNyza4/uH9PrZG/FL26YS/78K+7NYBpC6fF/&#10;bnh+wQpvxNmcaH2F0x6XgxLZpQamPPuAncZ3JqFwBOGgOFMVG+M8chKfmGpMgL6vBLiSZzPTdgv3&#10;IAACIAACIAACIAACIAACIJBXAnb9QdimQM+25ihy55REoyWgkNUyhOAig0TRpe8yUQjKBMCz2wrI&#10;JK+zusF4S9MZO+/945c5GHWWQz4Oc1j5y3OOk+ucX3o/e/a9P13aLW7u3l+/0ju5l/usG0nCK9e/&#10;73nqUczFNx8bpcM+7rhRj5FeYeP7XrdL7/wZ+TOx3vKi8hn3Zo5qRQ6C6dad1hjEv+LmPf0ok1BN&#10;EkiR40o/+3AJAiAAAiAAAiAAAiAAAiDQ8AjQXK3NtMzfBjQFuVUTFAXewJ4FiVOUprNAANq6ILMt&#10;DdOAcjJpB8yVSEvAwrzRC9gwrZSrHsVcfHPEbBu2+iLhd7v0T3z3WdIYeI/NeJh0DQluppH8wjjh&#10;zC98gVMauN7fSJYWI84+M1EygrqV+JRY2xJLNWnO4jIsDAvEAgIgAAIgAAIgAAIgAAIgAAI1JEDK&#10;At7ZUBt6m1MSZdFBxFmEUMN4knjnpf5/fkb2MFw4Osk+Bem7TBidbGLo7ytQce9o3mNA7YJoE0E/&#10;EzgLh0ubJvinKjzz51dki8ZauXheXRkFmIuF5GO7k+wf80g5iXszkHI9Mx6Qk411QfBmcqE5nLA8&#10;4Ol26dgRZAfxEBtAONeLD/1yZSJFwfsvLFwpfJJcSaimlY24DNPyCUcgAAIgAAIgAAIgAAIgAAIg&#10;UHgCssubupSiwNEUmNXhOd2iIEn+yHx/wSiz0v+OvtMS71OQvsvE0VEYfGyi3qigbPUFckTCsFk2&#10;EUr2T+QsFHDv8y562+x6wFst5OHsg/ir9O0hCHbx+xmXTzx55S9vnMcL76s3zrvxlytPnng5bw8Q&#10;fFT9ws0jyVXoJvm4me5unDfy5hd0mBufJ1n6okFnxL8ppwnwQQx0hdLj/jxj0EUkxT+oQ6UI1EIH&#10;4y/u2n2zrYClndiVeXLGLbMuUospbOKrKZu0pOLkiX+/RbZIUElaKdsSxPBRKVz4vHkWSHxiqgmz&#10;HJdhoiwUvuUjRhAAARAAARAAARAAARAAARBIQsBuCW/dmNUHOdzGUIc9bFbcHQHkqXpoNg34sXUY&#10;z0taLkMew+GYnQU4Rl+0t0HrW/GcxSQp4CjOjgeFrH9dL3nk7xO9Kd/oq65vTPEm/v2RS7pKAgKP&#10;+o7+c1l3ehC82fcb688m512/9o11ozkEHcatXyWX8W6mn7Wv3rp61kV/1qF+Y/0YkunzcFEsTjSU&#10;/NHrJv59tUXAMZ68bqabN/vwq7fOumilkLv1pWDaklBNlIka4soDGwQJAiAAAiAAAiAAAiAAAiAA&#10;AukRkCPu5KxE4yNS1u+Ula8vW/3pARvGMe1KJ9x0y313TEgU6qw5j0y4/qr04oQrn8Cv7r7/W+ee&#10;1RCJvHRr39HerNVKB5Hk6tat229mzCUH14wtf//92C0IMiWnYiXdQVB1kGkguXcv2Rx95fdyHzRC&#10;BAEQAAEQAAEQAAEQAAEQAIFMCJw+aNjv5sxa8uK/1WGIUdqQIFJ+8QV9jjs+fPZBJmHCbcYEUhvV&#10;1w8XL9zyXb0ogvLzwi2j//zlG8pPT5W1DE5JTBWUPFcnKabnspCubDYzrj3wAAIgAAIgAAIgAAIg&#10;AAIgAAJ5IiCWBe4+BTYiJVnlKVYEywQKKZHWZlzR6Bt3ndtPX2PXTXj64e8dnTI9bh1J6TgNB7Kt&#10;QBoOC+sETQEEQAAEQAAEQAAEQAAEQAAEioeA0gPwpdQBRiPg2xRAR1CAojK7M9T3f0+fvMq55n3v&#10;mDQzLEWQpuNUzlQi0o86VWi5fF6AmoYoQAAEQAAEQAAEQAAEQAAEQCBNAvroA8dywD8lMc0g4Kwm&#10;BAo7e13HYnPB1rGkZ5LcmtQf+AUBEAABEAABEAABEAABEACBvBDg0wLVbgV86R0N3wnuaHgDdjTM&#10;A3va0TAPoSJIEAABEAABEAABEAABEAABEAABEIhDQM4i2LVrVyI6tKPhQw/MWvziq0o7wHqCK757&#10;Ie1oGD77gNYmdG2Psw9QyUAABEAABEAABEAABEAABEAABECgDhOguep0NQUvvKKOPXA0Bc4+BbR/&#10;AfYqqMPVAEkHARAAARAAARAAARAAARAAARAAgYwJ8GbwdFVbn2afAugIMoYJDyAAAiAAAiAAAiAA&#10;AiAAAiAAAiBQ1wmwooAzYZUFvk2BzRyUBnW9nJF+EAABEAABEAABEAABEAABEAABEEiHgD0lURYZ&#10;qOMSPS+sKYCaIB2UcAMCIAACIAACIAACIAACIAACIAAC9YGA0QLwyfA6Q84+BcbeoD5kFXkAARAA&#10;ARAAARAAARAAARAAARAAARBIg4DVENgvRlMgZyfiAgEQAAEQAAEQAAEQAAEQAAEQAAEQaEgERBvA&#10;WgGtFrA2BWptQkNCgbyCAAiAAAiAAAiAAAiAAAiAAAiAAAjovQl49YFWC8TZ0RCcQAAEQAAEQAAE&#10;QAAEQAAEQAAEQAAEGgYBfUiim1m7+oAtCsjQAEsQGkZdQC5BAARAAARAAARAAARAAARAAARAQBGI&#10;RpUmwO5nSIqBsn6nrHx92TufHrBrD7q2K73hplvuu2NCImSz5jwy4fqrkgC9/c57gRsEQAAEQAAE&#10;QAAEQAAEQAAEQAAEQCB/BCbf+OMkgf/q7vtFct+1a1ciZ6cPGjZn1oxn//my2qAg6kVKSq78/reP&#10;O76v1hS8/ekB8Un6gm650BRcO7Y8fzgQMgiAAAiAAAiAAAiAAAiAAAiAAAg0ZALTZ8zNlabg7//4&#10;l93M8IeXDidNQWCfAmxp2JDrGfIOAiAAAiAAAiAAAiAAAiAAAiDQ8AiIJsBZe+B5vqbAPoS+oOHV&#10;DOQYBEAABEAABEAABEAABEAABECgIRLgcxBJTcA7FYROSYyjQ2iIiJBnEAABEAABEAABEAABEAAB&#10;EAABEGhwBKLRamVUEDolkbUH+ugDnH7Q4CoFMgwCIAACIAACIAACIAACIAACINAwCbBRAX+q+UxE&#10;dZnVB86SA6w+aJjVA7kGARAAARAAARAAARAAARAAARBogATYnEDUBeo/X1OgVx/wM6tFaICAkGUQ&#10;AAEQAAEQAAEQAAEQAAEQAAEQaDgEWAkQra6u5n/18oPwjoZQEzScCoGcggAIgAAIgAAIgAAIgAAI&#10;gAAINHQCRjsgygKxHQickmgMDRo6KOQfBEAABEAABEAABEAABEAABEAABBoIAWVSwMYE9I9kOVLW&#10;75SVry9785MDVk3QvX3pjZNuue+OCYmgzJrzyITrr0qC7PY77712bHkDYYpsggAIgAAIgEBDJrBp&#10;xxcX3fHXig83N2QIxZP3U47r9t9fKRv59X4tmjUunlQhJSAAAiAAAvkgMH3G3Mk3/jhJyL+6+36R&#10;3Hft2pXI2emDhs2a8dtnlrxIxyNGvBL6O7Z8xPF9TzCago8P2K0KehREUzB37txPPvlk//79+UBW&#10;P8Js2rTpEUccUV4eX+eyY+dnFes37tyZsMjrBwTkAgRAAARAoEgItGvXtnev7u3btQml51uT//ja&#10;+q0HGrcuknQ28GQ0qtrXvHrvoJN6zLvhwgaOAtkHARAAgXpPIIeagqcXvxChi0wJIiVXXe5oClZ9&#10;fEA4ksVBjw55tymYMXNmi+bNR4wY0alTp3pffllncOvWrY899tievXvHjhkTG8hnnx9o2rxJl45t&#10;sw4fHkEABEAABEAgfQKbt+367PM9ndu3CHk5asTU3U06pB8OXBaAQMsD2z96bHwBIkIUIAACIAAC&#10;tUggV5qCmfffR5qCkkgJWRWQtuCqK0aSTQHvU0DqATkUge0KCnBK4vZt20aOHNmhQ4c9uBITID5E&#10;iVglqnxQE9Ris0TUIAACINDQCCR76ajjl/EpJgKet2r9pw2tiiK/IAACIAACNSFQHaUtCszehrKj&#10;oV53YPQFNQk9Tb8HDx4kMXjfvn1pum+YzogPUSJWDTP7yDUIgAAIgECdIQA1QbER8LyTeh1eZ+oP&#10;EgoCIAACIFDrBKK0SUFEqQSMAYHap2DF8qVq9YExKOjRodHEyfnd0fDWW2+dOnUqzabXOpAiT0CL&#10;Fi3Gjx9PuGLTSasPjjm6c5GnH8kDARAAARCoTwQqNn4Sf/VBSav6lM16kJeW1V/M++HJ9SAjyAII&#10;gAAIgMDgwYMTQcjZ6oPf3vfkoudpM0O1p2Ekcs0Pvtv3BLuj4UdqR0PWIHjd2xdIU7B7924UfHIC&#10;LVu2hKYAlQQEQAAEQKBICCTUFESaF0kKizcZg74THd9p2jUzr1ufKI0nLFh4QdljD5TNzcEpEi2j&#10;e7FPQfFWBqQMBEAABNImsGTJkgJoCmb89r6nFj2vFAVRr6SENAXfI02B7FPg700gWxU08GvxuHZy&#10;DZ1RmRiFcpXQQdKHDRwvsg8CIAACIFDfCFRX0/nL8hlYPjq68Cbz+fYo55F1k9MvfRdQdDf3zWmY&#10;fnZyFqwaYEWThmYOoVLE3Eyp7+vKO2eWkvpWw5AfEAABEACB/BJQmxSoPQr4D6sH/H0KWGNQ0Eul&#10;Initv3+oltHVP+MWxbrIwZ1FSsK/f32ikCgNw+eW/3mHup4d0yNJhKxkSXQlfZh2LgpaHogMBEAA&#10;BEAABLIj4KzSf+XB30aG/m2h51U8NjMy9LHZeV/AbwTsvEdUww0LZZFnkkAkI+LAzZR7P+00ZFeO&#10;8AUCIAACINAgCbCKgDczJJ22sR1gmwJ1bKJSE6g9DAqFhtJRHXN1H71w27bHLvO8036xfNu2u8+O&#10;dZGDO6wkiRc7h73+748v9S4blkbUScNJHknaufC3nixUuSAeEAABEAABEMiYQKwAnEIqTlviTS3/&#10;rzp3yC2Rm1cV++ELvEVUikT60IKZygJmxkUIDyAAAiAAAg2agLEkII0AaQfUxZoC/3zEKK1NKNiV&#10;bD5ejB/ydPEbN0HYFWuWeaeVJTMl8D0mC4dPnaxxJgpWFogIBEAABEAABLInELvEQIRbff+EBYtv&#10;W3fFCfc8eFt0MX8eHDSwurP9ue4Ka1qvXGo36suIwOKFQSPso3UPXhNdfM09PSkKCVxCCEfkhMyJ&#10;iR9CaK1B+qnl1RZXUEp0mpNEF72hL4+3dCLj59GHZjNFX74zzPN6X3wVe7lkATG87QR3JcKo24Rn&#10;MBfZlyV8ggAIgAAINDwCPJeuhFdlUaCNB/Q+BerdxLeKb5+CJT/p1GnYzCUzh3WSa9hMu3eAPKqs&#10;jPNMPzKFbH/Sl4sf9rxlkwZwYD9ZEqgGFJLz1MTkhx+IPaYCqUjMpYLxLycEG2Mo8aGUNLzaiRyD&#10;AAiAAAjUXQLhmf+Qwbz62XvkRX0euSky6KbIlNVe16+9/NwI7w7+Oep5b+Q1CwZrq/snpvBN/ox+&#10;ue+s50aOksAHj4xO7LtQP53+tMen//iG+r7RvhtR75Ej7ull7BcShhAycEg/tdUDr7z25ZHetFF+&#10;RtZd2VkbDgSi41ybBCfIY+zqA0rYqnMHPaaWcvxpOjP53bmPrPYG9tNMVPb7XTDQW/jIoldCRVB3&#10;6xJSDgIgAAIgUAsE6IxEsiXQ+xTIC8nYFDhqgkIuQIg3sS9g7BP1Y9mki9dev0Vdj166bNLVM/Um&#10;A/JowNXeb/jZa3d4kwb8ZAn7jBMIh3n23RQErW644zX2cvfZgRT0GL3AebpgNJkWrJ85bMAkTzvn&#10;GIbp6INRsAri0kc5VE6nzYQbwqOXPnyx9h9KfCglOlm1UEkQJQiAAAiAAAhkSiBsUyBvclp0LxPd&#10;6lfFH6ef+yz/fPYtJfr+8U/XreWfazet87yyboexyzdmixv+zH7hHc/rdDyJ+tWH3fO9vt7Lj+kQ&#10;qj+57g/0iI35OXATV2xEnb/5dQk5SQghm4L0U/ulSSM7Oxl59rI/bu498my2gwhFJ1sPSIIT5TGc&#10;ETdTPkxFr+/4KyVTpEDpN8x75wkHmr6faQnCPQiAAAiAQAMmwG/saJVYxJvzDkRTILvsqP0K6CrM&#10;+oNDhw59Fv/afdDzqvbvNg/Vz/6T/3HLaXzjtK+N9Jb97em3+Id+9OjITvyz08gxI72HfzVdPYwT&#10;iAkz9CiUiNDTJ6dNWtZ/8l02hrsm9182adqTJnYT5lvTf/WwN/JBnchA/IEQTiu3/kOJj8+CKDXg&#10;GousgwAIgAAI1BECcfcp0Jvz8Yy9upyp+6Q/B466Lvr8FPX52Qk8Pqn2evf7Zldv4fMrnHX+Mn6J&#10;CTxRyMlDiDMhn0Zqe3cu87x1Gz6yqXplwxbP63x871QJjlbHyWOIkpuRQKZWPPGy1/uMfgM5zaO+&#10;doL38ptxto2sIxUHyQQBEAABECgGAkpTwNsWqr/GcEDbFLjHHhTMpiDBvn5sEFBdZZ4m+Rl6VF3d&#10;tWd/b8W6SvKaia9AOoIeKyvXeN6x3Y6xTo7pdqznrakMRVH53DMrvIvPPtMPyQYTCoH983aKMYmP&#10;h6MY6g3SAAIgAAIgAAIpCIRtCsw+//p++j9PWvDCXS9/15t2xfjIV8dH7nibZWSaPA+FYE4HCD9K&#10;ElGSEEI2BWmntnuX3t7mNesd7+s/rfC69OmePMHp5NFNQzjlsx98rqJrv+FkatFr6PjTN097cEWc&#10;AxRRZUEABEAABEAgfQIsm8qf4NkHJgh+lH54NXWZYE9BbeFgnib5GXqkFx2Y8x04s8aKX16zxpzC&#10;fRRKRTDM9ytWeP17dXXcdO1FyoiK98Usww+TyTnO7EMVgvfolWXmuvJRz1u7YUPQe8KdG2uKGP5B&#10;AARAAARAoAAE4u5ToF51zpl/6fwceuIwb9O0K+5SCxP0HgRqnsMYP7obCsish1EZ6MD1mzlOvPq9&#10;HDeEOPsU8FLNVImvZL1AD8d7D9IdbFpTmTTBifIoKyfjZCSUKVqv8cbTH3T55qDDBw7q1/uDN+dr&#10;VsFcFKDQEQUIgAAIgED9IcBHIYqMak5BEJsCdUyiWnwQ5b91++rfu2vuMtC1t9ILfOAE+IHSHWQQ&#10;hQrBGzFnrXs9eln33CURIYEACIAACIBAbRPI1eoDyYcNzf5c84nay6DH4XEeJTHadx8lDyG71Qcx&#10;YQ7s0cXzNr+7ptpLEl2iPKa7+oA0Ah/Of3FT7zOHTjrzsIXzngnvZeivyKjtWoH4QQAEQAAE6gwB&#10;Z9WBUQjYHQ3N4QeFyow6giHBpQYJztMkP0OPNjy/YAVtitRVhZu+r1AqAh67dqMliGsrN1g3GyrX&#10;qn2XQlHEOPPjj/NIBxZKYVwYdm/GQhUL4gEBEAABEACBzAnkavVBxScV3mE0W87m9CcvmHyiSor6&#10;vvyJl7ze3z9HH5rYe9g6/1ESQ333UZIQsl19UL38jt9v6v39S++hjQkokb2Hzfv+YRW/XzA7NsFu&#10;XhLmMVFGOOVnnuSeg/jK4lUVXU8c1vXNJxaEEm9+Zl6G8AECIAACINCQCbhW7sLB7FNglh0UcPEB&#10;vVUTSMcsQwf2KYj/UxlGrKzYqF1unHfjL1eePPHyM9TvMwZd5K1c+Dw/2zhv5KjH/DDdR7EJ0Es0&#10;zIMzLp948spf3jhPIglE4brkMH/54Ava2ws3+xEGQ1Bh3MyhhSKKz6IhV1bkHQRAAARAoM4QiFZ5&#10;5jNw7MToq5cOo2MRL7kh+uoVo6qrlBSt3sI0Gc7Okvxc82TZbavY473RV4eueXgVz2MoX7PHXzP6&#10;xS/NUvfvjc47bOpt5pEbWtKIEobgJD5F8mIS/8pvbz/94ei4eZKqod7DU8p++584CX71pCdsghPl&#10;MXFGZv907sKuQ19WeWeelIw1T0590fNeXDE7lHj7s85UHSQUBEAABECgKAiIUYFoA+RvpKzfKSuW&#10;L13xIZ0woG/16lj6s8m33HfHhERJnjXnkQnXX5UkQ7ffee+1Y8uTOLj11lvvuOOOjRs3htx88Pvv&#10;n3vXG+bm8Blv3/JV76Xb+o1dd8OCP1wiiwrcn/z9y19+4w3t5cu+M+1yvvJCt0dXnhsOhB9JFO4V&#10;ik49clPlRBF2qX5zoCrYGd5YJ8JAvnSccSKKJda9e/dJkyYRrthHn31+4Jij+TRpXCAAAiAAAiBQ&#10;EAIVGz/p3L5FKKqjRkzdvX17QeJ3IjlvVPQWb/SA2bOzjrjmIWQddc099jl/3e+//PQlP7+ONl6O&#10;d7Xs0OGjx8bXPB6EAAIgAAIgULsElixZMnjw4ERpmD5j7uQbf5wkhb+6+36R3Hft2pXI2emDht13&#10;77S/PbOElh3Qf3T99KryfieeqPcpiKjdCaL8tzavrpf84W3/Ehn+q7e8/bZRE8T+9Lxzfml9OM60&#10;S35Et+MEwo9CaoJ44Xuem6okKVFx6OuWrwYjDORLxxlKUm1iR9wgAAIgAAIgUCMCsfsU5PzOuaPW&#10;XX2E2afg1AW3fLli3lNxTgdMEm/NQ8h5prINcODgL/d+f+X890J7MYZOdqxRkcIzCIAACIBAgyJQ&#10;rbfL8bctDK4+kCVyhUKSaJ+CtO/rcxzSdl/3HBaqKBAPCIAACIAACNSAQLYSr79DYcoQaDnDZZOj&#10;y2by54qyeT8vu4/s/BOLyvE2WaxpCBlFl0fHp0267PCK55fF38sQOxrWoCLDKwiAAAg0TAJysJ9s&#10;VRA+JVHORyyYjkDFlouLCzIXARVxGA2zsiLXIAACIAACdYlAeEfDBNvs1cTZk7+J9L/Sfsru/YB3&#10;OszkU/MQMoouj45fPbf/lSkI1KXag7SCAAiAAAjUMgFacRB7BKKxKSAlQSQi8nIBFAaNGzfesWPH&#10;UUcdVbNZ/oE3rVz5u5FH1yyQ4vVNfIgSsarlioPoQQAEQAAEQCA5gTzOn2diNYBkhA6YRL0FARAA&#10;ARAAgTQIiBrAmhWID9nRcNnrHx6gH2JZQDsa3nRzfnc0nDlzZtOmTYcPH962bds0Ut5AndC2E/Pn&#10;z9+/f/+YMWNiEdCOhk2bN+nSEQAbaPVAtkEABECgwAQ2b9v12ed7Ync0TL7ZUoETiehAAARAAARA&#10;oD4RKMyOhtOn3fOXpxeTZYGyI4h4E675Ae1oqDUFKz48IGoCunrmX1NAsdx///00YX7woDpzAVdc&#10;AmRN0L59+6uuin/MRKNGTXfs3gd0IAACIAACIFAwAu1bNjt0aH8oOmgKCsYfEYEACIAACDQ0AoXT&#10;FDy1SK1B8CIlkciEH13hawqUTYHZpaAwmoKGVsbILwiAAAiAAAjUSwLQFNTLYkWmQAAEQAAEioFA&#10;4TQFTy+m/JbwOYk3sKbAP/tA7WEQoZMS1V9cIAACIAACIAACIAACIAACIAACIAACDYNAlEwKaM9C&#10;qwxQmgJ75IH+UsgjEBoGdeQSBEAABEAABEAABEAABEAABEAABIqTgD7cwDkR0bEpEGMCqAmKs+iQ&#10;KhAAARAAARAAARAAARAAARAAARDICwFlUaD0AUYhILsb6ovvQlWQF/AIFARAAARAAARAAARAAARA&#10;AARAAASKkwAtP1AKAfVH6QQCqw+gJijOMkOqQAAEQAAEQAAEQAAEQAAEQAAEQCBvBGiHArVVgbUc&#10;cFYfRGVPQ1wgAAIgAAIgAAIgkEsCVVVVq999d8HChfMefpg+9IV+0s2axrF4XLvANXRGZfiW+5we&#10;1zRG+AeBekegRs0z2OCCTSymMY5TO6t7HhppvatDyFA9ISCrD0hXoLUCRlNg1h1g7UE9KWhkAwRA&#10;AARAAASKg8CePXueevrpzz///LRTT728vJw+9IV+0k16lHUalbQxfG75/J3+Nb/vxDEV1zq/yz1v&#10;wJQV9saisT2zjg4eQaBeEqhJ84xpg9QC+7cLagucBji/fO7wdu1IWzBkGhppvaxMyFRdJ0BbGpI9&#10;QXW1bFagdAZl/U5ZsXzZig8P8CN1r1fHRjfdfMt9d0xIlNlZcx6ZcP1VSVDcfue9146lt3Oya+7c&#10;uZ988sn+/fvrOtL8pb9p06ZHHHFEeXl8kjt2flaxfuPOnbvylwCEDAIgAAIgAAKWQLt2bXv36t6+&#10;XZsQk+RHPdN05ZNPPdW7V6++fU94/c13l729lrz/vy8de/KJx69+552K9evP/9a3SktLM+ZMMgqr&#10;CaYNSeJVOVo9ZQUUBBnjhYeGQcBtnmsqNuzY9Rnlu2P7tmW9uqdunvHboHs3pgFWzhjaf6IXaJJo&#10;pA2jqiGXNSCQ/CU7fcbcyTf+OEnwv7r7fpHcd+1KKDaePmjY9Gn3zH/y2UiJ3tTwxh9feeKJX3I0&#10;BWabw14d8q4pmDFzZovmzUeMGNGpU6cacKvnXrdu3frYY4/t2bt37JgxsVn97PMDTZs36dKxbT2n&#10;gOyBAAiAAAgUB4HN23Z99vmezu1bZKQpoFUGZD7w5S+fPPevCx964h89jj58+/btm3d8du13v3nJ&#10;/3xjxYoVrVu37nv88fGyGBIh3J9xBI40QigOjkgFCBQNAds8l654s0WLFi1btoxEIocO0ETe/hNP&#10;6JO0eSZsg/ygLyvxYrUAsdoFaAqKpjYgIcVKoDCagnun/fovTy0iBhGlLfBuuPYHpCnQqw+UpYHQ&#10;Kcjyg+3bto0cObJDhw5k8oQrEQHiQ5SIVaJ6CzVBsbZopAsEQAAE6iGB7F46Gyore/Xs+cbbax74&#10;6+Krrh51y52/OOW6a7/wGk175KnKje/TI3KQMazKZx9f6g248BysJcgYHTyAgENAmmdF5fstW7Zq&#10;07pNk8aNW7VofliXTp07dti0aVPS5rl+TYI22LN3X8+b+4zsSIALBECg7hCQ8w7IeMDqA8w+BbKT&#10;YUHUBBTPwYMHSQzet29f3UFXCyklPkSJWNVC3IgSBEAABEAABHJBYOu2bV26dPnXyrdbNS2J9up2&#10;/382/nNjVem5Vx/4Ytcrb6yhR+QgF/EgDBAAgYwJSPPcsWtX2zatmzVt3Lpls7atmrdu2bxzpw6H&#10;DlUla56VFasTxdarz4BEjxY/M9fzys9LtmQo4zzAAwiAQI4IROjoA6UQoJMSdYj+KYlkbmSuHMWW&#10;NBjSVuBKh0AhCgNxgAAIgAAIgEA+CTQubfTpp59OX/T+Syu/2LnH23tADUOaNW1Cy6Rp7JHPmBE2&#10;CIBACgJNGzdu0bwpKQjatKIFCC1onyy66EuOmyctSxg+l7YYvRaKAlRJEChKAtqmQNkOaFWB0hTI&#10;MQhWeVCwlKcjJzdwNwUrC0QEAiAAAiAAAvkg0LFjxy1btpx52olNWrXb9sSMHR/v+XzznupnZzRt&#10;1W7QV/rTngVkPZePeBEmCIBASgLSPDt1bF996GDzZk3oasxXNFrdulWrZM2T1xjEv9S6BP9aSqch&#10;yMV7Ge7E/qIpSwUOQKCWCKjDEUlFQOoBo8H3T0ks1MqDWsp6zaK1B78mPYpZuUroIOnDmqUOvkEA&#10;BEAABECgSAn07NFjfWVlvz69b7ryO22iB5o/eXubJ2/vEDlwz8TRR3TpRI/IQcZJ73nOhQO8pY8/&#10;m/kOBxlHBQ8gUI8JSPM85qgj9+3bu2//fjHwOUQLD6qqaIPDpM1TrTGI2wZ5XYK/wgDHlNbj+oOs&#10;1ScCpCbQl6xB4MtoCpyMFkxlELAXWERStn8NvX99etYEylvajhMFmSKQ9feTtVT5n3eo69kxPZIk&#10;TFFM+DjpwwS+6lP9Q15AAARAAAQaIIE+ffp89NFH7767esS3hj4949Zf3/Tjabf+5B/zpg45/dRV&#10;q1bRI3KQORZRFUycjl3TMmcHHyBgCdjmSZsXkpDwxRe7d+/ZU1VV3axZs1TNs+fY8eXx2uDi6ROX&#10;YisC1DEQqJMEeImBWoPg7lMgOZE1CPKlABeJxtXmWjSuffuL5l722DZzPXb8z05pTwoA6yLhF7U3&#10;oxtUah9xXCQPZP3faYfly4adnTropOFklVJn78kClAmiAAEQAAEQAIEcEygtLT1n6NCK9euXLlva&#10;okmj8wefft7X/8urOvDqv/9NN+kROUgSpa8N4L3Q7NVz7KL55d7c4e3GucoCMt9LavuX47whOBCo&#10;4wTc5rl/37527dq2bNFi+/ZtaTXPIdNi2iAfgkhWBHRCIi4QAIE6RoCkajIs0LsaStoDNgUFsyaQ&#10;uPU8+uLrRszzLn10691n24n1s+/e+uily2469brFqS0LVEDVqZ0ld5EskIo1y7zTypKZEvhhJ01M&#10;FimtYxUMyQUBEAABEACBGAJkxnz+t77VqmXLZcuXz37gAfq89tpr9JNu0qPkwAZM6fOMWBw+02dK&#10;cEf1IdN27pxfTsoC/xq+esrMsTg6EXUQBNInUJPmGdMGqQViJ4L02cMlCBQTAbX4SJQFah2Crykg&#10;C4NoRH18u4LCJbty5t0Pe6fdcc3gUJSDr7njNO/hBUvU7SU/6dRp2Ey7GtH+pC8XP+x5yyYN6KSu&#10;nywxLitnDuM7rrf0A3FTQiE5UZhE+OEHEhZDTcVpLhWMfzkhULLl0ik0j+z9whUGYgIBEAABEACB&#10;fBCgqcu+ffueO2zYFZdfTp/zzjuPfia3JjDJOIcUAuqaNnbsopjd0JSk4l6h3dLUY2yglo8CRZj1&#10;iUANmqfnBdtgsLml0wDTcVOfYCMvIFCkBHh5QfgsIv/sA061fyhCATLBU/GVa2nG/r+HxE7Z9+h9&#10;vKdUBdYA387cS9Lo59l3b3n0Uo/0DK/Rxq1btpBRgnpAioOrvd/wndfu8CYN+IkKQtn+a18STpJA&#10;XPODHqMXOFEsGE3pXD9z2IBJno6TYxg2U3ZVCEbBeoxLH+WE0KWC0XYUbgiPXvrwxdp/KPHKxqIA&#10;pYAoQAAEQAAEQAAEQAAEQAAEQAAEGjIBtT+BMiZgswIGoVcfFF4kpY1VP6PrrXfe9ryq/bvV99DV&#10;pVt/zzuonuw+GHDj/ozzqP/kfzw6shMH1mnkmJHew7+a/lZGgYTSEYriyWmTlvWffJeN4a7J/ZdN&#10;mvak8uS6fGv6rx72Rj54y2kmNP9hIITTyq1/5cJJvPJIlBpyfUXeQQAEQAAEQAAEQAAEQAAEQAAE&#10;8k1AFh3IH4lLaQoCaoIC6gzUFoFV1SoV9E/sxY9430OeW/fduD+TPOIQu/bs761YV5lRIKGkBKOo&#10;rFzjecd2O8Y6OqbbsZ63pjIUReVzz6zwLj77TD8sG0woBPYfL5vKa74rBMIHARAAARAAgWIlALPk&#10;Yi0ZpAsEQAAEQKA+EmANAUne1aIS8FcfyNkHhTn4QMAqg/1uPcrM1/Ceg+9XrOBzGkjE5rT6qw+c&#10;n0ke+asMMgwklJBgFCpV/Xt1ddx07UXKiIr3Q+kUzI4zGwzn69Ery8x15aOet3bDhphs+usZ6mM9&#10;RJ5AAARAAARAAARAAARAAARAAASKgoBsZuiqBGT1gaMfKKSqQEXdtTfJ2Qtf2BjDZ+OGdZ43YsiZ&#10;NQfXv3fXmgdiQuD0VnzgBPiB0h1kEIUKwRsxZ617PXpZ99wlESGBAAiAAAiAAAiAAAiAAAiAAAiA&#10;QJoEtJqA1iCoiz3pfQr0rfB+h2mGm40zmjGX5QGXjBnhrfjFg8+HbP6ff/AXK7wRZ5/BtykC4z78&#10;M8kjcrrh+QUrvLJuXTMLJJSUQBRdu5ERxNrKDdbNhsq1XmwUMc78TMR5pAML5YWXTBRwNUg2xQg/&#10;IAACIAACIAACIAACIAACIAACdZgAqwGiogywKgHWFLgmBfSkUGYFWj4+45ZZF3mPjTru5hes9P3C&#10;zceNeuzkiX+/RRQFZwy6yFu58PmN6vvGeSNHPcYidcwjvRnBygp2yG5v/OXKkydezqGkH0hIUcDC&#10;uo5OhXP5xJNX/vLGeRJJIArXJUf3ywdNnl642U91MAQVxs0cWigird2owzUOSQcBEAABEAABEAAB&#10;EAABEAABECh6AkoLoE4/oL96TwLWFPDZiHaTgsIoClwbgdNvfvvtGcP/PJoOV5Zr9NobFrz9++8d&#10;bWT202+eMXzllG+oRzdW/2LGcEpvnEe3kFhOWfny2hk6mG9Mid6wwAaTfiBhVYETHT06+nu/X3BD&#10;VFLTNxiFAuknzM3TkrOcVAdCoDAqzpKsut4lGNgUFH2bQgJBAARAAARAAARAAARAAARAoG4T8Jcd&#10;GHVApKzfKSuWL1v50QExMyBhtWeH0omTbrnvjgmJ8jprziMTrr8qCYnb77z32rHlSRzceuutd9xx&#10;x8aNG3ON86Xb+o1dd8OCP1ySw50Jcp3GTMLr3r37pEmTCFesp88+P3DM0Z0zCQxuQQAEQAAEQKBG&#10;BCo2ftK5fYtQEEuWLBk8eHCNwoVnEAABEAABEACBeASSv2Snz5g7+cYfJyH3q7vvF8l9165diZyd&#10;PmjYb+6b9rdnligHvPZ9/NVX9DvxRL1PgbqpjxgoXBGFpu5z8VMM+HMRUnGEUbjCQEwgAAIgAAIg&#10;AAIgAAIgAAIgAAINjwDvZ+h/BIDd0VDvVlCYpQesmMjLxZnKS8i1FWjDq6jIMQiAAAiAAAiAAAiA&#10;AAiAAAiAQOEIuKqCgKbA7rBfmK32GzduvGPHjqOOOirXM/cDb1q58ncj7f4GuQ6+sOERH6JErApX&#10;QRATCIAACIAACIAACIAACIAACIBAgyPA+xZqhYHKvNmn4OMDFkUB9imYOXNm06ZNhw8f3rZt2wZX&#10;BGlnmBaTzJ8/f//+/WPGjIn1RPsUNG3epEtHAEwbKByCAAiAAAjUgMDmbbs++3wP9imoAUJ4BQEQ&#10;AAEQAIHMCBRmn4L777v38YXPqZSx4cBPrirv1+9E1hS8vuyNj3xNQY/872hI0d9///00YX7w4MHM&#10;UDUk12RN0L59+6uuir95ZKNGTXfs3teQeCCvIAACIAACtUygfctmhw7tDyUCOxrWcqkgehAAARAA&#10;gfpLoECagt9Mf8LVFIy97IRa1BTU39JEzkAABEAABECgARGgQUwDyi2yCgIgAAIgAAKFJZDkgKFc&#10;nX1wv9IU/MNm6ydjLvU1Bas+PsDHBqirMDYFhcWL2EAABEAABEAABEAABEAABEAABECg/hDIlaZg&#10;xm+m/9+z/6Qt/GX1wXWsKbCnJEb8q/6gQ05AAARAAARAAARAAARAAARAAARAAAQSE6CNDGkLQ3PJ&#10;sYjmlET+JR9cIAACIAACIAACIAACIAACIAACIAACDYuAoxEwNgVWTwBtQcOqC8gtCIAACIAACIAA&#10;CIAACIAACIBAAybAiw6USQEfkygg7OqDBswFWQcBEAABEAABEAABEAABEAABEACBhkkgsPhA6wqU&#10;pgD2BA2zPiDXIAACIAACIAACIAACIAACIAACIKB2KlBnHETtGoNIWb9TVr6+7M1PDlo63dqX3HjT&#10;LffdMSERr1lzHplw/VVJaN5+573Xji1P5GDTji8uuuOvFR9uRnnUhMApx3X776+Ujfx6vxbNGtck&#10;HPgFARAAARAAgZoQqNOvdbxMa1L08AsCIAACIFC7BHJ19sHM++978tnnKS9KTRCJ/OjK7/U9oZ/W&#10;FLz16SHJJB2NkG9Nwbcm//G19VsPNG5du1jreuyNqvY1r9476KQe8264sK7nBekHARAAARCouwTq&#10;9GsdL9O6W/GQchAAARAAgdxpCn7z1CKlKZBTEq/9odIUhPcp4G0M8nutWPvRgdKWXnU1PjUhcCjS&#10;5PPStktWVOS3tBA6CIAACIAACCQlUKdf63iZonaDAAiAAAiAAK840NsZhnc0dLcqKASpaLWHT04I&#10;eN6q9Z8WosgQBwiAAAiAAAgkIpCTN1otBoKXKeo2CIAACIBAQybg6gmM4YC1KYj6GxsWgFEtjgbq&#10;WdSed1KvwwtQYogCBEAABEAABBISqOvvVrxMUblBAARAAAQaNIGQqoDPQpAdDd/59KAyN+Cra9uS&#10;CTfdnL8dDY8aMXV3SasGXRC5y3zL6i/m/fDk3IWHkEAABEAABEAgGYHBgweHHteD1zpepqj0IAAC&#10;IAACRUsg9s1rk5qrfQpmz/jtM0teVMHyPgVXXTGy7wkn1JKmINK8aEtCEjbqlptm/Zf6UvHYA2Vz&#10;7TENJyxYeEFZ4E4u85Eg0mRRtIzu/eix8blMBMICARAAARAAgQQElixZEl9TUPSv9eRFipcpqjwI&#10;gAAIgEBxEoj75s2DpuB+rSngoK+64uK+fU8wqw+UPQErEApzBbYz7Ltg4U3RwOfbo2p1v8OB5aNn&#10;/dd7o8+5PXLO7WUPdVLJu7kv7z4oiKKZ7ETIudPek23iGIz003SjKEx5IRYQAAEQAAEQSEIg7lv7&#10;rG+7L/d15Z3Te7Wp96bjON3XaHqBJ3gRo3BBAARAAARAoCETiERlP0P3Cp19QJKwfPJ8BRY0qugq&#10;HpsZGXobf2ZO+89xs579zqhaW/TYefjATt6rq2frBBjtgPop3zPajtH1nsRjKNK0o8hzQSF4EAAB&#10;EAABEEhNIOaVPerWydEJxy28S97s9PnbuhGjonO+NjD1yz30qk3zNZr2ezNuAlLnEC5AAARAAARA&#10;oB4TUCce0CmIJfwRjYHWFKjDEflWvo9I1HRD72m669/55LpfvFjhHT/+is61dD5Cpz7HeBXvf2pi&#10;X3XukFsiN6/SPwNJTWdcEvSecIQUijSdkNkNLhAAARAAARCodQKht9vZw2d9xVt41y3nLrGvM3ob&#10;/mXhMWe+fOsJqV/ugVdtmq/RtN+b0BTUem1BAkAABEAABIqPgD4c0dEIKE2Bf0RiyOAgfxkImSnK&#10;mMDelKl7587AK66JLr6NPyPchQnO/duit50gIbg315G6QQd7woLFt6274oR7HpRw6HtcM8jO9zz4&#10;nWGe1/viq5SzBwcNrBaPxnF6CXNsIF3vidIQG2mSjAQtJ/NXRggZBEAABEAABNIkEHitd75nZF/v&#10;gxfuWBQy9V91x5+2eAP78ntcvxz9V7Z64cp95y2sXvrBt3B2b/lBI8woQt7sMWsQ0swmnIEACIAA&#10;CIBAfSSgTQaSrj7QWoO8Zz9m9UHApL97596et27jJzLtMPDKa18e6U0bdVNk0E2jX+4763dni+2i&#10;ez8y6LGFR3eh+4Gbo573Rl6z7kqxTVDah94jL+rziAonMmV175Ej7ukVOwXxyXXljy2k1RB/mq6c&#10;lS96JbDiIGASmShhwdkS10uiNMRGmiQjwTTnvagQAQiAAAiAAAikIhB4rXfu09WreHnVKzGz969s&#10;3OJ5fS8YbF/K18zz/qTetoOmT/O+9vLP+3nRVefSC92+hQc9Mju47i+bt3yvs9dN7LtwCr/9aSDx&#10;n879Ys0KUuUPz0EABEAABECgHhMgFYGsOygpUR/JqVl9YC0LCmNWEFDnc0JIiNY3v7RgYl/v5cfO&#10;fVZU/l+aNLJzxR//dN1a9XP23H9WdP36JBpkBO971W+ce+mzr4Rurn32sj9u7j3ybJ6+UJFU/HG6&#10;DvbZtxZ6nb/59cPibYAUSo/70/2eKGGhmYqw9wRpCENwc+0FMgKbgnrcSJE1EAABEKibBNzXeq8u&#10;ZYHXuvPaqtxUoR75L+WyWZ/wi/iT6/7wjnf6WUqDL+vq/FFBwjdv8OWY+C2vph82r6nUyZh90+9n&#10;w6agbtYypBoEQAAEQCBfBPRmBLKtoV6BENrRkKMugLIgZp+C3t+9Nvr8FP6ctebKGyI/W6Fn5nt3&#10;pgHHug0f6Z9rP10ng4zQfQkw5uYrG2j6ovPxve2SfmdCXmU1wbLG0CP3p/2eKGHxZypMROmEnDIj&#10;bhT5qiwIFwRAAARAAATSJpDcVNB/alYX6n12nLewUiJ06dM96fs6u7c8hzxu8pBkmymmnVE4BAEQ&#10;AAEQAIH6SUBrCYyuwNoUKO293a6gAFkPqPP57INHfh356vjIFc+p13n5Sf5Uf/cutBJh2E13RV+Q&#10;z0jaRKCs+2Ee3w/sbkBhqpub16x3pi/Wf6pHHnLAob/3QXgrBMe4IIlL51GihIVnKtzQ0gs5RUZg&#10;U1CACoooQAAEQAAEMiHgvvvWGJ1+7NS9/+6OfQvbO4nfldm95dcsvOyRzV7XQS/LQOIXzhjDpjCT&#10;vMItCIAACIAACNQzAv7qg/DZB3wighygWBtnH8iYIKrE+LULym5/yzvju+tGH66NCCpJ1PcW3n59&#10;5Az/UzbjI4/vh/dPVje79OnhzFH0IN3BJmVzqHdJ5FjMtgU60rAVgJOesEvnUaKEJQstvZAphGQZ&#10;wT4F9axhIjsgAAIgUPcJBN59n6z5wOv91S/FzuEP7N7Z89564u+xL2VackCvyFTv62zf8q/MuItH&#10;EXdP+8Dzzjj7nrIYi8K6XwLIAQiAAAiAAAjUgIBZcxA6+8CEqOTYqJKoZRO+fF4xqw/8hQB/f2j0&#10;S17v71+/4Bx+ka/5hJYblPUwigPrMe79mJsDe3TxvM3vrsnD6oNECcvJ6oPkGcHqg3zWTYQNAiAA&#10;AiCQMYHAu+/D6+a95XUdPEne4/7ny5O+f5j30huz5Y66/KcDB51IVoEp3tc1fct/eN0tiyu8wwIz&#10;Cn5iMs40PIAACIAACIBAPSGgFAX+8gPJVHifggLZFMSsPnDXEcyecBdp/YdNvpx3Ilx+x+839f7+&#10;pffQXgNyCOKYy/l76P7JC/40bGDoZu9h875/WMXvF/DeRblefZAwYaEdDbNafZAsI1h9UE/aI7IB&#10;AiAAAvWHQGihwYI5pPQfNvmeBUPtO+vkBS9fMuyDRadPWM5vcz4MqJvZVzjwvl7+BE0YnHmSOcvQ&#10;fY0GX/3pveUHjrnRJmPgoC/19t58YgFOSaw/VQ85AQEQAAEQqDkBZUngqAoCmgJ/j4LCLEGIVnn2&#10;QyMGupRS3978z3WTnq3wvjTr1Yn3lFW98tvbT384Om7evdFX1eflbiuuW6NcBu9fOmzjx6+Ebs4b&#10;6j08pey3/1Ehh2KJE6mJPYnL4KNECXMyEow37ZDDuXMz4qKj77hAAARAAARAoNYJhN5N0arZ46+J&#10;3LZq2C363R199dKyh6dELnqS3tT2pVzRbai82aPB19zsn85d2HXoy+rRFWrOwBkkBN686b3lX1n8&#10;RplJxsuXRKddOnt2TGprnR8SAAIgAAIgAAK1TYBVAs6eBJGyfqe8sWLZms2HbMqOalvy04k333fH&#10;hERpnTXnkQnXX5UkJ7ffee+1Y8sTOThqxNTd27fXNoh6En/LDh0+emx8PckMsgECIAACIFDcBJYs&#10;WTJ48OBQGrN6rZ+2YOnlZQ//ouw3HxVDjvEyLYZSQBpAAARAAARiCcR981pn02fMnXzjj5Nw+9Xd&#10;94vkvmvXrkTOTh807KEHZi1+8VXlgC35fvC9/+lz3PFm9YE1KijM8oPYxfy4kx0BtCcQAAEQAAEQ&#10;qHUCGb/CnOMSM/ab4ITjmoRT6wCRABAAARAAARCoRQKsBLALECQhWlPAex0W8KrJ6xx+saNhAasq&#10;ogIBEAABEEhNIONXs+ydbA8kyoPwn1GSUucQLkAABEAABECg3hKQfQpCl9IUyIMSdVBioRQGsWcs&#10;4052BOptdUXGQAAEQAAE6g6BjF9hr57b/8qyez+QvYpr/1N3SCOlIAACIAACIJAPAqQMsJeEHz77&#10;IB+xxgkzI00/HCchUKACQzQgAAIgAAIgkJhAXX9To2xBAARAAARAoCETUHYDJfQRZYGQUDsarlqx&#10;bN1WtYu+sgWMRo9sU3J9Pnc0TL4rQ0MuIOQdBEAABEAABIqZQNw3OF7rxVxkSBsIgAAIgECdJlCY&#10;HQ3nPjj7uX+9pkDx6sDLRvw37WgY0BQIxCNaR6ApqNP1qfgT37Zt2+JPJFKYEYF58+ZdcMEFGXmB&#10;4/pBAM25fpSjzUXytgxNQT0rbmQHBEAABECgyAkUTFPwj3+9Fo0qPUEkUnLpRedDU1DkFaPeJo9E&#10;CxqM1tvsNbyMXXbZZdAUNLxi1zlGc65PRZ+yLUNTUJ+KG3kBARAAARAofgKF0RTMe/CB515+jZYX&#10;KJuCSASaguKvGPU2hSJaYAo6rwX83nvvHXfccXmNwgaOAi0M5+KMBaVfnOWSXapSliY0BdmBhS8Q&#10;AAEQAAEQyI5AgTQFDz0QXH1w/rF9jjenJOqNDvUhitllA75AAASKh0C3bt02btxI4/5EFz0tntQi&#10;JSAAAiAAAiAAAiAAAiAAArVFgDYztB85EdFoCgp2PmJtZR3xgkADI3D44Yfv3r37wgsvdI88sd/v&#10;vvtuWYmECwRAAARAAARAAARAAARAAASIgHv2gTklkbQG+jQEIAIBEKgnBPbu3XvLLbfMjXeVlZXZ&#10;E1DqSW6RDRAAARCoywQe+t3v0vnU5Swi7SAAAiAAAkVKwM4muukzmgK+Z1QI0BkUaREiWSCQEYHB&#10;gwevWrWK9oMIXbRp2cqVK994442MQoNjEAABEKgRgcXj2gWuoTMqaxRe2p454nGL03Zfaw5H/fCH&#10;sZ+rxo69+qqrxoweTY9iUlY5Y2icvMW/W2vZQsQgAAIgAAJ1gEBw9YFKcGD1AQwL6kAZIokgkAsC&#10;t956ay6CQRggAAIgkBYBJawPn1s+f6d/ze87cUyhdAVppbEoHC3658vu5533Kh55/N833/3kx5u2&#10;xzME6zl20fxyb+7wgB5k8fSJS73y+dOGFEWOkAgQAAEQAIHiJxBRigC+RGHAKQ7YFBR/HhKkUI1A&#10;Es5NJH1YPFmWuZa05zwS5yrDgIqHAFICAmkTqOVWneNGluPg0qYIhyBQMAKLxw2fS6LrzoDsOmTa&#10;zkVjexYiDRTTzmDchYg16ziOOfpo+XQ95pjePXssemn9629/sn7j1gRLxoZcO2WAN3eqVbpo2NAT&#10;ZF0A8AgCIAACDZKAaAcifMKBAFCaAvVL/YzKF61DqDVAYfNEJUAXzEQxg1zn1JoxMIoSAqE8iy1h&#10;GiRoRLRiyoDQBEMG+YJTEMghgZjm7CvDctqCUiQ5p3HFlXlqwgxttib04LcOEKicMXWuN2DKtfGn&#10;uLXiT7/kjMLc/Ay9+EKO3Zdi6keMSpwtlldqnLeq02kNHUqOam38UVIS6dSh3YtLK7fv3N3jmI5f&#10;Ou7w6urquKXdc+z4cm+pNtCIge2QdCYj3L651rJYB+oukggCIAACDYaAGBSUaHUAawQCNgW0F3qR&#10;bIc+YMoKx0JxZ6GmHWqrJvCLPWwouHTidGdRZeWzjy9NO3k8aoCuIG1ecJhfAk5znl8+d3gGpjP5&#10;TVd2ocdtrdkF5fhCm60xQgRQvAT4/TXgwnOSmA8sndh/jDeT3/tqKpyE2/4TPT0QWDHFm9jfFWYd&#10;x/zMkX+TPHL5LJ04fM14jm1+uZGwjRrBXyKx4kIv/fduLvG3aNGsU8d2zZo26dC+zePPvllSUjLi&#10;myd/sfuLxHEMmUZLENSooXLGmIlLB0yZaWw1XJKq/xWOdNdZCTK/75r1uUw+wgIBEAABEKh7BPTi&#10;A9+GQGXB1xQoLQIOQMigWHNnzahWFIZnW8rLSdZ/xqoK1EBL3Ur3EmNE33+6/uAOBPJKYMg0MnjR&#10;ZrK5a0Gpk5y7uOK11tTxp+ECbTYNSHBSbwmQPtFZiCDNzEi7PcfOnDLA1Z07jkXH5hveJ3nksiNn&#10;2jZ/yHkkYT/+rOysGNIDcuAFvw7r0umLPd6/lv/n8C4d/r3i/S3bdh9zZPszTut5YP+BZGmRHmR4&#10;f7VBwXi7piNAUjkRjuvXkOqmTy8d3pBpWKhQ8GJGhCAAAiBQxAQCqw8onaIjcI9PLM7EJzBHjEms&#10;a1ZHiyOdK54ZXnzTx0Cgcez0/JXSbqq0OaOZ4ohv9RdM7+JnyCwzZrblPBq+WFGfXvbelGvPiy0U&#10;P/yQ9WB4+FSc5YlUNTwCPXv39bylagbLb0HcvJwaHNy2O51GVHutNbRjgvszbOTMWUzYZD202YbX&#10;GpDj+AQqK1Z7Xt/evgkCdxurK+IelNCrzwDpUWKvJI/iRsy2D+Xn1fI2gEcc1umRJ17/w9+Wf/Dx&#10;F39dSAYFkW8P+zKtO2jarFnSCsMKFXLh2ieGSDJHdTEZbCeJBggCIAACIOAT0IsP1G6Gdi8CsSlw&#10;bhTxCYnJzRH9fNL43N1gmUzyzBXfDI+fhkwfA/UmlZ0ebT3sbOZM0WkDgSTROeHHVxR4ntL+65kS&#10;chLPcDO5mWWmYyQ0lfpH4JRTTkmUqUmTJhVPftnSwB+2yiyYTPml14icrNROa03I0jVyVr1MO2Nh&#10;HTaatqN3mAEXT8VESmqJQHDGu6G1jR07do674ms0LPvZ1Kc//HRnl46tzxpYRpqCxo0bpSgPVgT4&#10;pgLkWpEkQwN7NKWaOVEaF9EqqB6Jr7T3Uq6lCoFoQQAEQAAECkHAnHhAqoGS8NkHejvD4liAYN9f&#10;zhR9CnNEXxsQZ82/PExghsfPgqaPwcLIwE5P7XVmbCaTRRcqbXfyxD7qec6FA9goMoGiwE1znOnI&#10;ZJMwhahsiKP2CUyePPmMM86ITceuXbuGDx9eO+lTmrHYWTttXqxOTHPbUNI2Gz/9tdRaE8EMGjlT&#10;m7UG1XEmSdFma6dOItZ8E1AvM9/EP3VssXruWN1BIJSAdBwMP8mj1AmpFRf79+9v1bLp2WccqzaY&#10;jkT+e+iJES9KWxU0bpRKUxCbXEVSHTnhXrLKw8xwqPVg7vKNWskyIgUBEAABEKh1Amp5gTInMGck&#10;sqpA71NQ2+cdhOGEdzSk2cU0zRGTWA8mMsNLWTJp2+nJnuh6hWCa0SlnCYYyoiqYPm7qXGfVYaLU&#10;xg6teIiAq8ES+Pjjj7/+9a936tQpLoFu3bpdcMEFhYbDE/7xt0A3uoKhU62ujSwKgkbI1nQ2Sbpr&#10;q7XmBCXabE4wIpCiIyCqgsAuvcnSGKMzi3n/+775nR9X2e4leRQ/9uLQ1TUqLdm5fct3hn1p0MBe&#10;g88oGzSw7PMvvti9e09paeaagtQ50tYFsGUqukaDBIEACIBAYQnIkgP6Q6ve7PKDurOjYc3NEROZ&#10;4aUshjTt9EJHGGcdnZ8eZSmwdO7cpbW+bjIlIjgoPgJHHnlk06ZNGyWYhtq3b9/evXsLk2rfREh2&#10;M09wgrroCpZ6/q7dCU1nk6S71lprYVgiFhCokwRoBpsWApIZfMDOnZYKxj+fT7beUzZG6tLb+ftn&#10;LPrbEmTyKA1wvL2hVWiIZrPgV9/jjzvyyCO6dGz1o/Kvjfne6aUl0WZNmzZv3qxlyxaZpyVIUrEc&#10;J9ul2IIojs0ZMs8ZfIAACIAACOSWAOkI6IxE2abAnHMgmoKou6Nhke5UkLE5Ygy8xGZ4KTmnYacX&#10;0hPIjkHxrf5iokuwGxO5U+OW9DdYqntmlinJw0FNCHz729/+y1/+EhtC27Zt161bt2rVqpoEnr5f&#10;10QogZbAiAPeAEc+yKgR+cmptdaaPhG4BIGGR0AdQCLHpPqr5lc7esEAEWrFvJUHO2UNo9t1DFg9&#10;VYeRyaN0kFMi/TT2XzPe2ecoHe81dzP7gQfkM2v27N/ef//9M2bQF3uTvmQaRYAksVxzHi0+IBuP&#10;1aYgGCHOPsiUK9yDAAiAQH0jYA83kBUIoX0KoqQvMJ+izHma5ohJbO1Sm+GlzHhCO704Z6ynGV0K&#10;Z2pwlc47PNbMMmPDy5S5h4O6RmDBggWJkvzVr371008/LaIM8dxg+fhFNPPozyWm2YjiZ6PwrbWm&#10;ONFma0oQ/oucAB9X6lwi/qu7sTpEd6vg8NMLZ9pA0nvkRhGKLhy7k0Z598Zf2pAP0ldcfnk6n8RR&#10;pyapxxOBfZiT6G/zkUuECQIgAAIgUJwElHrAGhVIEpVNgT0yUae6SI0KUpgjGuRB60HeHs0+Chg0&#10;GjO8lGWV2k5PhJz5IYk+vtVfTHSB05xTJsZ14BpJUgL0iQvGRYodoDKKCY5BIL8EnCYUaDdpNiI/&#10;cbXSWv2WyPs1Zn2hzWaNDh5BIDcEFo9z1kPI9qr+qofcRIFQQAAEQAAEQKD4CChTAtmigPc0JAUB&#10;XWZHQz7yQD5FeyU3R7TJDlgPtnvmPMd6MK4ZXsr8prTTU4ccBA4i0mcOpRld1qqCAeWeNsGMscCk&#10;ZYjqCAi9uWLKLMIBCNQiAT4J0Ve16b0N+/M62jQbkU19rbTWAVP6PCPG0M/04QPNs7rQZrPCBk8g&#10;kFsCztFLw1cHVz3kNiKEBgIgAAIgAAJFTiBS1u+Ut1Yu/8+u6qhafaCuTi0iP54w+b47JiRK+qw5&#10;j0y4/qokGbv9znuvHVueyMGSJUsGDx5c5FwKmzyWlPrOT2uZQXopo42ihs+lo5HSWbiQXog5dUXr&#10;5OfNm1cLe+/nNBdFHhhBJrXg3LlzYzkneZRdphpSgYZaq2pqOREnirzNJqkYDan0s2sfdclXytKM&#10;+wbHa70ulTHSCgIgAAIgUKcIJH/JTp8xd/KNP06SoV/dfb9I7nRKeiJnpw8a9tgj8/79+ptqfwJW&#10;CZw/7Oxevcucsw+K3qagTpVpRolVZxzQrtCBTaEzCiDkOM6uCTUJDn5BAAQsgVy3VgkYbRZVDARA&#10;AARAAARAAARAoNYIyLEHvPZALT9Ql1l9QIsR7FVr6WvAEQ+ZFucEqex40NSka8qdXSDwBQIgkIhA&#10;DlurRIE2i8oGAiAAAiAAAiAAAiBQewTImkDOPFCbGmpFgdEU1F6qELMmIPst52C1QM4CQtHUZwJY&#10;+lGT0nUaWfzNxjMLHG02M15wDQIgAAIgAAIgAAIgkGMCynIguGmhv/ogx1EhOBAAgdom8L//+7+X&#10;XXYZLTwOXZSu8ePH13bqED8IgAAIgAAIgAAIgAAIgEAREPDXF6hv4bMPvCjtacgfXCAAAvWCQFlZ&#10;2W233RZs+PrX3r17TzrppHqRS2QCBEAABEAABEAABEAABEAgewLqDERzOKINRWwKonRlHzB8ggAI&#10;FB8BOl1ix44d3bt3p+MPYq8PP/xw1apVxZdqpAgEQAAEQAAEQAAEQAAEQKAWCIQ2LtSnJH70WZVN&#10;S4fmkWtxSmItFE0DipKM4RtQbhtGVnHsZcMo5zi5RHOuZ0WfvC3jlMR6VtzIDgiAAAiAQJETKMwp&#10;iX959A+vr3rH2g6ce/aZPXr1Zk3BG8s//qxaM4pGSVPwI2gKirzK1PHkPfHEE3U8B0h+HALYJbFh&#10;Vgs05/pX7knaMjQF9a+4kSMQAAEQAIFiJlAYTcFfH/vD62+utjsannPWGfE0BZ7XoZkHTUExVxek&#10;DQRAAARAAARqhQA0BbWCHZGCAAiAAAg0WAKF0hQ8suLN1RbyOYPO6NGzt9qnQG1g4HwabDEg4yAA&#10;AiAAAiAAAiAAAiAAAiAAAiDQ0AioEw/Uh88+4CveKYn6UUODg/yCAAiAAAiAAAiAAAiAAAiAAAiA&#10;QEMjQPqBEv5ESuiPqymATUFDqwvILwiAAAiAAAiAAAiAAAiAAAiAAAiQboAUBOqjLAoS2xTApAB1&#10;BQRAAARAAARAAAQKT6Cqqmr1u+8uWLhw3sMP04e+0E+6mWZKFo9rR9fQGZVpuvcWjxu3OF23NXLn&#10;R6TSWKBIa5RieAYBEACBBkSANQBsPCCLEFhZYFYfwKigAdUEZBUEQAAEQAAEQKDoCOzZs+epp5/+&#10;/PPPTzv11MvLy+lDX+gn3aRHqZNbOWPq3AHl5QOWTpyenvi/eNzwuamDzYELN6Ih03bunDYkB4Ei&#10;CBAAARAAgZwR4N0JxKZALT5gzYHRFESjEfnkLDYEBAIgAAIgAAIgAAIgkBYBMhx4dtGiXj17nnrK&#10;qRs+3HzfvL/S5/2PN5966ql0kx6ltCyofPbxpV7f8669cIA395n0VAVppQyOQAAEQAAE6jsBZTYg&#10;uxNoewJHU6A1BwXRExx99NEffvhhfaeN/IEACIAACIBAvSLwn//856ijjqpXWSqmzKxZu/bII488&#10;ts9xc/789I/ufOClN9b83z9evfKW++b9ZcFxxx9Pj8hB0vSyoqD8vCE9z4lRFYQM/vnnwzOGtlMW&#10;BXOHO8sVZPUCX/4ShkpySesF/GfqEd+Uy11K4ARg7iuXbkTh1QdOSFiWUEw1EmkBARBoUATURoZ8&#10;8U4FgR0NWX0gxyLkHUnbtm03bNiQ92gQAQiAAAiAAAiAQI4IkJpg3bp1HTp0yFF4CCZMYENlJdkO&#10;vPH2mgf+uviqq0fdcucvTrnu2i+8RtMeeapy4/v0iBwko7Z4+sSlA6ZcS2b9oiqYmmKzgiPGLto5&#10;v9zzyufv3LlobE8KmkT44XPVT3XN7zuxv6sDmDt8ap8V6sGKKbS6oX+7/mvGszv6OXe41hWoADzt&#10;n++ztqFnTERONkhN0H+iN4VDpkjLtR9UDxAAARAAgYISsOcjqjUIRiMQKet3yttvLN/8RTWlJcrp&#10;advMu+ank++7Y0Ki1M2a88iE669Kkvbb77z32rH09ol/kfncO++8s3nz5oLmHpGBAAiAAAiAAAhk&#10;S4CsCUhNcNhhh8UGsGTJksGDB2cbMPxpArR/IW1MMPWBPz71j1fLf/XL1/fvW/b2Fzs+3RN57LYb&#10;xl76g4u++bu5cy+79NJEvJSUvnrKCpH5Wej3f/FPEuHN7gD2p3tfyeyPX2gCcMPwtDSvwzbCvfuz&#10;rwqcQiNtgr6tjA76T+T7OiyTADfSUDpRGUAABEAABMIEkr9kp8+YO/nGHyeh9qu77xfJfdeuXYmc&#10;nT5o2P/99bF33ltHDqKsEfjawNO69egZ0BSI57ZNvavH51FTgPIHARAAARAAARCoNwSgKchJUYqm&#10;YNpDf77/9/NbfP+W6jYt9x309mzd3eLxn98y7sqLv3n27//wh0svuSR+XCHp3bcPEOVAGpqCgGDP&#10;kdg7vVyZ37kvuxLGetQRzqV/yUIhmaYgrt+c0EQgIAACIFBfCBRGU/AkaQrWVFhmZ37l1K7de5od&#10;DV2U+V+AUF8KDvkAARAAARAAARAAgRwQ6Nix45YtW8487cQmrdpte2LGjo/3fL55T/WzM5q2ajfo&#10;K/23b9+eZOkHb1HgqUUB5uIzDWq2r2HP3n0zzJa/4wBZMNDyg7S8D+jTKy13cAQCIAACIJA/As7q&#10;A7tNAZ994J6QCC1B/goAIYMACIAACIAACIBAXAI9e/RYX1nZr0/vm678TpvogeZP3t7myds7RA7c&#10;M3H0EV060SNykACd7GWoNwiQFf9qzX8NVQWVFaszKqrKGWMmLjWpSP8YxKVr1mcUDRyDAAiAAAjk&#10;g4BSENhLIohnU5CPqBEmCIAACIAACIAACIBAAgJ9+vT56KOP3n139YhvDX16xq2/vunH0279yT/m&#10;TR1y+qmrVq2iR+Qgvld/L0P3+ZBraVLf2ddwdYXZEDGuCoC3QfTdUEjr1yz1MpnwV+7p6AWTBvUz&#10;1cVmC4FIU/nAcxAAARAAgbwQ0KcbuIckWk0B2xWobQ5hVJAX9ggUBEAABEAABEAABBISKC0tPWfo&#10;0Ir165cuW9qiSaPzB59+3tf/y6s68Oq//0036RE5iOt58TNzvQEXnsM7GboXy/5LH3+WFAS9+phv&#10;al8Bmvp33BlBvefY8eW0fsEcebh4HC1gKB8vGySmdalI7HoH9h7UAsTTCCh1xtKJY8wxDfo8xrSi&#10;gyMQAAEQAIHcEVA6AF6BoD+sFNA2BVZFAF1B7oAjJBAAARAAARAAARBIl0CLFi3O/9a3WrVsuWz5&#10;8tkPPECf1157jX7STXoUP5TKGVMTSfRK9qfNC6YvVgcVzldqALWLAR1vqBYm8DXkPOWgfzs+zdAb&#10;Mo2PKZStDtTRCfawhLQy0HPsTHUyonhXRypSNEYLEIzICY5StmKKZzZY8A9LSCtGOAIBEAABEMgZ&#10;AaMk4BUIYj2gzj54543lW3arUxLlatPUuyqfpyRu2vHFRXf8teJDnJKYumBPOa7bf3+lbOTX+7Vo&#10;1ji1a7gAARAAARAAgYITwNkHBUeOCEEABEAABBoKgcKcffD0E/PXVGxQTPmUxK+c9uVjuvUwNgWu&#10;rUGesV/56yff/WTX7mad8ElJ4JX12259+J9j7306z2WC4EEABEAABEAABEAABEAABEAABBoiAaUM&#10;kKtEfQRBLexouGLtRwdKW3rV1fikJHAo0uTz0rZLVviHWzbEmos8gwAIgAAIgAAIgAAIgAAIgAAI&#10;5ImAURWwoiCBpqBAGxpGqz180ifgeavWf5qnWoFgQQAEQAAEQAAEQAAEQAAEQAAEGiwBtVmh3qFA&#10;2RXwSQfBHQ1FTVAIZUH6QjJcEgHPO6nX4Q224iLjIAACIAACIAACIAACIAACIAAC+SJgFh/IZoZa&#10;LSA7Gm7b4+9o2LqJNzafOxoeNWLq7pJW+cpkfQy3ZfUX8354cn3MGfIEAiAAAiBQxwgMHjw4lGLs&#10;aFjHihDJBQEQAAEQqDsECrOj4cIn/7qu8n1L5bSTTzy6a3c++2CV0RTwVoeF0BREmmdWOoO+Ex3f&#10;ado1M69bn5m/dFyPuuWmWf+lHFY89kDZ3GI8kaFldO9Hj41PJy9wAwIgAAIgAAL5IxB3vAJNQf6A&#10;I2QQAAEQAIEGTqBgmoKKDR9Y1Kd+uR9pCtSOhmRdIFsXlMhWh2YPgzyWirOd4cDy0dGFN5nPt0fF&#10;3ekwSjqMaMr9/xI46Ltg4U3ryjubp+pn9Oa+8pNin/Vf740+5/bIObeXPdTJfZRJdMmiyCScBLs8&#10;5rEkEDQIgAAIgAAIgAAIgAAIgAAIgEDDJcCnHpRodQDtU8BX+OwDtZlBARA5uw+88uBvI0P/tlBN&#10;6c+MDH1sdvyNCdjaIcs9C9ivZ/dQlJ9RDq3z8IGdvFdXm0jdRxntuZgkiozCSeC4ACWCKEAABEAA&#10;BEAABEAABEAABEAABBokAdEDkM2ANRswmgKatOePukiKzvcVK/MnVwSoJIlsn9UnEPiqc4fcErl5&#10;FQfVqc8xXsX7n5pg3UcZRpQwigzDiZvBfBcHwgcBEAABEAABEAABEAABEAABEGigBFhDoJQE9lNb&#10;NgWxSwxE0nbvDxoRXXyb/tzQVxWZcTDwimvMoxFmtcIJCxbftu6KE+55UHtZd4UsN6D73xnmeb0v&#10;voq9kHtxSU873/Og8+jBQQP9RzolTkS3RW87gUMzSdKhJY8iTjgmYeIxbppj1iA00PqKbIMACIAA&#10;CIAACIAACIAACIAACOSXgK8hsBoD0hnQjoarVy3fvtc/+6BVY2/M9ZPvu2NCouTMmvPIhOuvSpLY&#10;2++899qx5YkcqLMPDoTMFr604B8jyv40veyBTdrXkO9FJ/ZdOOWmcxfzDfWz87RR066r8Ab+cNzL&#10;Iz35Pur2X8w65vnTyxe/4qkQSCOgvTjuPX7kBO7+TPIoEJEKZO5hd5Rv6jfkzdmSJI9jP3316EGP&#10;zE4WRTCc3kPWzf66p3OaJM0BeC2bRLCjYX4bB0IHARAAARBIgwB2NEwDEpyAQJjABx98sH59Hjbl&#10;BmkQAIF6QaBXr15du3ZNlJXC7Gj47NOPV77/oU3DyScef9Qx3WpJU7CvKsjiywueH1H2x+llsz/h&#10;+0fc8/C14/7zWOSmN7Szod+P/qzztB/ec926oMuyoeseOGvdLyeeuygUgvszJ4/ilV2iVHlJYvcG&#10;jrru5e9uGf31P8wOOKPwQ+n0Y2zZrBSagnrRDyATIAACIFC3CUBTULfLD6mvJQL//Oc/Tz311KOP&#10;PrqW4ke0IAACxUvgww8/XL58+VlnnVXrmoINH7CmgCf0v8yaAr1PQWBFQgFIxt2nwG462LvfN7t6&#10;C59f4exKwGkiX707l3neug0f6UdrP10n9+mjLmdTAPdnFo9CETkJJlE/+vwU9fnZCTpVSWKPCeeV&#10;DVs8r/PxvVOl2UVUgBJBFCAAAiAAAiAAAiAAAvkhQGqCXbhAAARAIIZAkegQ+UwDVgk4WxqGzz7I&#10;T/cYE2p4nwJztIG+H/pJQjXfoafdu/T2vGE33RV9QT4jacVBWffDvOokIWT1iCMKb51QfdKCF+56&#10;+bvetCvGR746PnLH2zpVSWJX4Wxes97ZemD9pxVelz7d6U6qXFtKBSoVRAMCIAACIAACIAACIAAC&#10;IAACINDACKhjEvmoRP5I5mtJUxC2KRCZ2ZxuIEYPATd89gGZDFSSmO0tvP36yBn+p2wGmRgEQwj8&#10;zOoRRxQ+amHoicO8TdOuuOu6tWK8YFKVJHYVTpc+PRxjhx6kO9i0ptKoP2yuw4GE7CMaWGVFdkEA&#10;BEAABEAABEAABEAABEAABApCwD0fsag0BcG1A2s+oTUFZT0O9wV1SSwJ57GPrEJBucjd6oO4Edlk&#10;+OsdUq19iAlnYI8unrf53TVYfVCQKo9IQAAEQAAEQAAEioHAmifvvPOhV7YWQ1KQBhAAARAAgTgE&#10;1NoDufhhLe1TkGL1wfInXvJ6f/8ccwLiyQsmn8h6ALLYX37H7zf1/v6l99A6fw5k4JjL+XsSS34O&#10;7cyTBsZZ2pDMVzCikxf8adjAik8qvMO+OehwjjqQqsRRBBPce9i87x9W8fsFs1UIWH2AJgoCIAAC&#10;IAACIOATqK6u3rZtW6W5Kioq6CfdTMpIieDBK2uBnIN6ck2ei6QwsSTKRO3Gnme0CB4EQAAEsiIg&#10;Kw/0JgXGusCsPnC3NNQLE7KKJE1P0SrPfAaOnRh99VLabqD3JTdEX71iVLV6NHv8NaNf/NKsV++N&#10;qs9JT9y2Sq0+YC+v/Pb20x+Ojpsnj+59uduK69ZUKdGdLjXVzyEHf87+6dyFXYe+rNxT+I7LpL6C&#10;EV06bOPHr6x5suy2VZxOCmromof9VCWMIpTgeUO9h6eU/fY/sYkMZ8FBlCZUOAMBEAABEAABEKi7&#10;BA4cOLBx48aDBw926tSpVatWbdq0Ofzww+kn3aRHyfPV5cwrbzTXlWd6L87B/H3drQhIOQiAAAjU&#10;AgHZocDdp0Cfkrhzn6+ubtHYG/OTyffdMSFRAmfNeWTC9VclSf7td9577djyRA6OGjF19/bttZD7&#10;Ohtlyw4dcEpinS09JBwEQAAE6g8BnJKYv7IkwwGyJCAdQYsWLT7//HP6SfM7jRo1at26Nf3cunVr&#10;z549S0ribi9Fk+SPbz3zyisGdvKTt/WVh+a8uLnvhTee3yd/ac4s5HjJzCyEOuuaTkm84IILaMvz&#10;OpsDJBwEQCBfBNq2bfvEE0/U+imJSxb83wcffWIzecJxZUce3bW0Y5cjrx47av+hqLUqaFLqPf3s&#10;P88ddHoiHq+veOv0gaclofXiv177f6d9OZGDX//llYN7dvMOhfikRaBJixbXD09YHPmqtggXBEAA&#10;BEAABIIESJQleTVEJe5NkMuUwPbt26PRqOgFSCPQpEmTxo0b05dDhw6RfQH9JbMCUiLEC3bbmn+9&#10;t6db/5OPcZ62OOaYkrUrlv+n5Dh9m1QH0x959l/q2t75jD6sVCDZfc7LJccd859H+RHd917hOycf&#10;s0c5X2l9O645vHihxUuaiuFxjvRf/3qPToluycnU8XJI8r3z3sVzdOrWUqTN3zCJVb+cfCXOhR9C&#10;wIubAP3AjV2l2QnzX47fcMJSBZuswMkq5Ljjjtu/f3+mtQLuQQAE6j2BZs2avffeez169EiU0+Qv&#10;2deWv/G1M/4rCaWXX10mknuSLuiheY9c+v3v7vr8C7v6oEunDnf/+p4iOfvA2YkwfCwCHiVfnVjv&#10;mw8yCAIgAAIgAAL1n8COHTtoZmnv3r1kR0A6gtLSUlIWkGqABpGkJmjfvj05yIhCp46kDdi8dZsW&#10;hue86MkChQv7rn7c2cdg84tznvTO54ULrvlBp4Gn9/U2v7fW34BwzZrVXpfjjqVA2V4hfmiBFCoj&#10;gtVk1qCvC/smSv/mFx/fejq7IjeUoDtNingdhd02IUm8bgibX3xS75tIHpwEXNhJYAQuN8wbOTp3&#10;j4esg82opOAYBEAABIqTQC1pCsI7GurtCWWTQnzCBIqz7iBVIAACIAACIAACOSJA5gNkNUArDsSa&#10;oGnTpvKFNAWkNaBIEiw9SBx9x0502NLWbSTrr3nlxc1dzjxfVif0GXhml80vvmJ2LaQNDgLLFmx4&#10;ffoEVAVKUdD3dBVEstCc1Gx95WXycWE6qx8oDdqZitSzSfVY28FZoCtFLpwQjIZj29bNXpdOHXWi&#10;+pwfm5ZAmF6ngecH2FBK3ISlH2yO6gSCAQEQAIFCEZCNCvnUA/WRaGtJUwDDgYwIFKqKIB4QAAEQ&#10;AAEQAIHaIkC6ADIoIB2BqAnoO+kI6CZd5siqrJLGojYL3Xz535KHFlAVsKKgj9rzIM3Qtq59b7P2&#10;kVWiYzylGa/rT+lKfAuDOMkIhanZGNVEonSnDDY3GUYoIAACIFBQAnI4oqsq0Dsa7gruaDg6nzsa&#10;xt0PqaAYEBkIgAAIgAAIgEDmBLCjYebM0vVBByIeeeSR5Lp58+ZkSkBfSE1Awzba2pCOP6iqqqKl&#10;qr17944XXIKtAo3x//meWgUQ8simBNtitkIMBuX/Ut882R6Rg40XmrOfolIoqCUKndwdFYOhmS0Y&#10;Q4lP/DNhvKFcBEKQjR11avX+jo6DWHJ+spMlLF6wyQoaOxqm2wzgDgQaHoEi2dHwub8/+Z+PPrVa&#10;6eOP7XnEUV19mwK7o2HDKyDkGARAAARAAARAAARqk4AceUBrDWjTKdraUFYckJqAliSQ4mDbtm20&#10;VUFG6eOZcTYD4GUI/n4BvCFA/BUHoQisVYFvUVCD0DJKfazjrHLRaeAVnN0rzyQEq1/W+xfYwNk6&#10;ILB7QXDBQqIkpwi2hjmFdxAAARCoDQLKpoAXHui1B3b1gf1dG6lCnCAAAiAAAiAAAiDQoAkcfvjh&#10;X/BFNgW0haFcZEogaoLPPvssM03B1leeVHsTDFTrBQKr/TOCzHsavLf2lTWrdVDph5Z9pAlSWKMA&#10;eQeCkFIgXl5iliMkx5Ug2IwYwzEIgAAIFAcBtfYgeNXSPgXFgQOpAAEQAAEQAAEQAIFiIECbERxz&#10;zDFbtmzZtGkTmRKQjoAsC+jLRx99tHnzZnqUwY6G6oC/Fzf3vdAYDsgmhuZEALUywP+eQhQ+9jjy&#10;+eJqOfRArjRDY4MEf+fENU/GrFnIEHua8fqh0hoB/9yE+NsmBMN01SuJE5dGsBnmDM5BAARAoLYJ&#10;BIwJeL8CSpHep+AzZ5+C5o097FOQv8LasfOzivUbd+7clb8oEHLxEGjXrm3vXt3bt2tTPEnKSUpQ&#10;jXOCMU+BFHmtQ+XJU7nnJNiUlQf7FOSEc5JASDVApyHSJXoB+kmmBHQlVRPEruCPc6BBihX7Ok0J&#10;Fu7TkYjB5QppLtR3Utb3wgu9xx+X3QncWNLep4BTmEYunAADri2TcB5dVw64xAmLH2yyqoF9CvLd&#10;cBA+CNRdAkWyT8E//v7Uh59sshiPK6N9Co4xmoL91V6UH0W85o2gKchjZfvs8wNNmzfp0rFtHuNA&#10;0EVDYPO2XZ99vqdz+xZFk6LcJATVODcc8xNKkdc6VJ78FHtuQk1ZeaApyA1ohNLACEBT0MAKHNkF&#10;gQwIFIum4NmnPvpkM9myKX1AJNKndw/SFDirD9ztCzLIHZxmTABqgoyR1VkP9bis63HW6mx10wkv&#10;/qIp/hTW9TqQdfpRNFmjg0cQAAEQAAEQqOsEeFNDf7sCZVPw7qrlnx0QiwJ1kU3BqOsm3XfHhERZ&#10;nTXnkQnXX5UExO133nvt2PJEDhr4KYk0n3bM0Z3rejVC+tMnULHxk3ppU4BqnH4dKLzLYq516AML&#10;Xx8yijF55YFNQUYw4RgEhADZFJx66qlHH300gIAACIBAiMCHH364fPnys846KzvZefqMuZNv/HES&#10;qr+6+36R3HftSrj4/fRBw/757NMfb+IzZVkrcGyv7ofL6gPSFHx+wA+/WaMoNAX5q8QYJeePbXGG&#10;XMwyW9bEUI2zRlcYj8Vc61B5ClMHso4FmoKs0cEjCCQi8MEHH6xfvx58QAAEQCAugV69enXt2rXW&#10;NQWfbNpi01DWs5uvKfhsf9Cm4CewKchXTcYoOV9kizXcYpbZsmaGapw1usJ4LOZah8pTmDqQdSzQ&#10;FGSNDh5BAARAAARAIOcEktvj58qm4B+8T4FNvL9PASkJqukkHt7BQP7iAgEQAAEQAAEQAAEQAAEQ&#10;AAEQAAEQqPcESBdAp+3IRcf0yiIEvaNhdZR0BF4VuYh6ta0rWDyuXegaOqMyndJRHtN0mk5wcAMC&#10;hSBQOWNosL6jDhcCewOOI6bGjVusaKD/bMB1AlkHARAAARAAARBo2ASqqqv3HzigPvvp78FqUgqI&#10;poCsCKqjkSrSFChlASkQ/A0Pa4vYgCkrdpprxRRvYn/oAGqrKBBvHgko4az/xL7zbWWnL/P7ThyT&#10;nmosjwlD0PWVAFW5/hO9QP86YHVFWqrY+ooE+QIBEAABEAABEACBhk7g0KFD+/Yf2Ldv/779++mv&#10;mA4oTcGhau/T3d6m3RH12RPZc7C4SPUcu2jniikDlk7sL1NfuECgfhBYPG74XK98/s5pQ9z8DJm2&#10;c9HYnvUjh8hFkRGonDF1rjdgykynglH/ivpWZMWE5IAACIAACIAACIBAYQl8+PGm51549bkX//3c&#10;C//+x4v//vyL3UZTEPV27I1u5w992Xeo+HYq6Dl25pQB3typPNcaWp5gTWdJ7PJIn8Cm3Fqp4NjZ&#10;Qs1Q2OqG2FIQ0ELbtQE1QdhPvAosVuKL7aKF0GoF1HlUvYQE1q9Z6nl9e8cqoqhShfrPuN2sCdh5&#10;OHQorZ7x6yCqH6ofCIAACIAACIAACNQ5Apu3bnt91Tv68+bq3Xv2ak0BrTdQ9gX8l5ckFOPVs3df&#10;0gOs4SNmznOsteeXzx2u9AI0Ezu/3KPpMlm2oKZpacxq7WyVM6z/LsaCbahpqnz28aXegAvPSWI9&#10;kKQCL504fM14runzy5c6qxVQ5xtqfUov3736DPC8uc/EGmfF6T/jdbMcC2sVyBaGrxUXeqR80Beq&#10;X3rFAFcgAAIgAAIgAAIgUFwEaGOCQ1VV+nPokL/6oLiSmSg1PMblBbVDhjjTsEPOI/1A3HW2i6dP&#10;XGrtbIdcq9YvTMfyhbpR2A0llfFmd23ek1Vg0ojpNQuqASx9/FlZaI4631BqTpb51MZZwx27q0Qh&#10;Jepm2RamfL5ZMtNz7HjqgeVC9cuyWOANBEAABEAABEAABIqQgD77oAhTljxJvo2rspmNd1VWrHbt&#10;bNkmARcIFCsB19ibrV+yqMBZeClWHEhXngiobV/EGKDPVHPmRsKVWXG6WbaFKT8v3poZVL88lRmC&#10;BQEQAAEQAAEQAIHaIBDQFNCZB7V/7EEiCv4KW9kw3mzfrdYcxLvYPa1MMJfSKGCP79qoY4gzIQGn&#10;QpL5t15NoF1nUYGz8ILCaagEtMpA9Z96A5ggifS6WdcPql9DrUvINwiAAAiAAAiAQL0kUGdsCni+&#10;iqeyFj+jdu9ekWq/bl6tYBbT6lPoUvmpl0WMTBUlgZ7nXDjAXzYQJ4lZVOAsvBQlGySqcAR4+Zbe&#10;AMaNNc1u1vWC6le4YkNMIAACIAACIAACIJB3AnVEU1A5Y4zadCD5PvFBWLzcAEYEea9BiCBLAqIq&#10;SLx3RhYVOAsvWSYe3uoLAVbBDujTK938JKljqH7pQoQ7EAABEAABEAABEKgDBOqCpoDMYPtPXFo+&#10;X1sEqJkrfws3dSS9vgJ7u9HGh7yJ4Rg+WFFdlTPG2e91oGSQxPpOgMy/yfRbju6Id2VRgbPwUt8p&#10;I38uAbWkwK1urIL1ysePpSM4gv1n8m7WKrhoJwOnB0aXi+oGAg2MgJzaa4ZZocwnfdjAQCG7IAAC&#10;IFAnCRSppmDpxP52g4F2w1erow/NXtseC1jGwdQ+U8ot+CHT7AM1GiaHK6Z4NqT+a85T42FcIFA0&#10;BNTmBHzOp1Pbvfk7tU4siwqchZeigYGE5J+AUiW51U32ezHHaLj9Z7Ju1qmz/deMd3aKQfXLfxEi&#10;hvpPoKqqavW77y5YuHDeww/Th77QT7qZNOdxhXJI6vW/tiCHIAACIJBXAkWoKTBbu+m9BeifmO0F&#10;fCeLxo4lYcs6sA/02Ndu9K0Cs7qGvBJF4CCQEYFwfQ9U03gVWHlwmkTop1KQ+U0HdT6jsqj/jgO1&#10;Q9WTQOca7D8TdrOeU2elhvnHfaL61f9KhBzmk8CePXueevrpzz///LRTT728vJw+9IV+0k16lM+Y&#10;ETYIgAAIgAAIhAkUoaYAhQQCIAACIFCsBBaPc4yNF9P6r8x2kCnWbCFdIFDrBMhw4NlFi3r17Hnq&#10;Kadu2f7ZS/9+nT7bdn5+6qmn0k16lMqyoNZzgASAAAiAAAjUKwLQFNSr4kRmQAAEQCDfBJzVYWpt&#10;GM6UyTdwhN9ACKxZu/bII488ts9xryxbuXf/gY4dO3bq1KmqqnrVW+8ed/zx9IgcZI9CrUUwl6Pt&#10;o81GzN0Ee+ZwlI6zxBsTkDs3Fn8Tk+xTDZ8gAAIgAAK1SACaglqEj6hBAARAoK4RCK6XgZqgrpUf&#10;0lu8BDZUVpLtQEXl+y1btmrTuk2Txo1btWh+WJdOnTt22LRpEz0iB1mmnjcftedGz++7Zr2R/2W3&#10;ErrUnjkJNick39bZTt7/Kb5DUhM4sVCIWaYW3kAABEAABIqDADQFtVAOm7ftqoVYEWVtEKjHZV2P&#10;s1YbNSWXcRZ/0RR/CnNZHnUqLBRNLRbX1m3bunTpsmPXrrZtWjdr2rh1y2ZtWzVv3bJ5504dDh2q&#10;okfkIMvkrV+z1DkOdcg02WFk8XR1/vRM2exZzs6ZHucsnoAz2gtnZnyHlTOmzvXK52N7nCzLCN5A&#10;AARAoPgIRMr6nfL68uXLP662aevdwbtp0uT77piQKLWz5jwy4fqrkuTl9jvvvXZsQl3ykiVLBg8e&#10;XHwoCpSiRo2a7ti9r0CRIZoiINC+ZbNDh/YXQUJymQRU41zSzENYxVzrUHnyUOC5DDJ55Yn7Bm/g&#10;r/Vc0aeTDmgLw9eWv3H00Uc1b9qkebMmdEUikWjU27pta6eOHX//hz9ceskl8aJTs/kxS4Gcm2wV&#10;QFqBwGIhvtl3vt3uWbmn03fCon7YGS8x0LGFo3BCc53lihDCAQEQAIGGSCD5S3b6jLmTb/xxEi6/&#10;uvt+kdx37Uo4V336oGE/v+22+3/3JxVOVP25f+rNp512GmwKCl3hSGhs3TSCT8MhUP/UBNRmUI2L&#10;vAIXc61D5UHlKfR7t47ERxsTbNmypVPH9tWHDoqaoDFf0Wh161attm/f3qFDhyyzwoYAnt1iRHYk&#10;UIYGnnNuqtpXYHVFzAKHoD2C8tirD4WlFzBkmSB4AwEQAAEQqAMEoCmoA4WEJIIACIAACIAACNRv&#10;Aj179FhfWXnMUUfu27d33/79ZE3AatlDdORBixYt6BE5SEIguexuTjBdQRoDb+7UGaQQUAI/LRfw&#10;z9WNdyp1PL1ArO6gfhcMcgcCIAACDZUANAUNteSRbxAAARAAARAAgaIh0KdPn48++ujdd1fT5oWk&#10;Jvjii9279+yhsw+aNWu2atUqekQOEiR2yHnlMfYAi5+Z63l9e/MmBP6lrQuURUDP3n3jGhGE4ohx&#10;VlmxOl7A6YVWNLSREBAAARAAgZQEoClIiQgOQAAEQAAEQAAEQCC/BEpLS88ZOrRi/fqly5bu37ev&#10;Xbu2LVu02L5926v//jfdpEfkIFEKZD/CMcpUQK7F42gxwYAp1/LWhbTVgD0CsfLZx5d65eep+2FP&#10;lTPG+QH4MQWdVc4Yo3Y8kIDdS2krnC0ROQG4QAAEQAAE6jIBaArqcukh7SAAAiAAAiAAAvWFAK0y&#10;OP9b32rVsuWy5ctnP/AAfV577TX6STfpUbJcqtUF8/tO7N9OX3xcoTnFtOc5F64erh/weYd610Ly&#10;xIcemkdrzpNzEEJXwBn7j3s8Kp2gqo5a1IE9cx5OSawv1RL5AAEQaLAEoClosEWPjIMACIAACIAA&#10;CBQXATIc6Nu377nDhl1x+eX0Oe+88+hnEmsCJ/UkqjuXe4aB2aWAHwfE/MCTxCccus4c/ypGNzgn&#10;BdOGhB8WF2ekBgRAAARAICUBnJKYElGOHezY+VnF+o07dyY8piLH8SG4WiVA5qO9e3Vv365NraYi&#10;95GjGueeae5CLPJah8qTu6LOfUgpKw9OScw9dIQIAiAAAiAAAokJ1OIpidAUFLpifvb5gabNm3Tp&#10;2LbQESO+2iCweduuzz7f07l9UqvR2khYDeNENa4hwLx6L/Jah8qT19KvYeApKw80BTUkDO8gAAIg&#10;AAIgkBGBWtQUYPVBRiWVG8dQE+SGY10IpR6XdT3OWl2oWcnSWPxFU/wprOt1IOv0o2iyRgePIAAC&#10;IAACIFDPCEBTUM8KFNkBARAAARAAARAAARAAARAAARAAgRoRgKagRvjgGQRAAARAAARAAARAAARA&#10;AARAAATqGQFoCupZgSI7IAACIAACIAACIAACIAACIAACIFAjAtAU1AgfPIMACIAACIAACIAACIAA&#10;CIAACIBAPSNQhJqCxePatRs6ozIGtLrfbtxivh9yk8hLPSssZKceEaicMZTqc8wVr+bnPNdJmlLO&#10;40KARUcgpurpXrXoEooEgQAIgAAIgAAIgAAI1B6BItQU1B4MxAwCBSPQc+yinYFrxZQBnjfgwnN6&#10;FiwJiKgBEiAtUf+J3pQVtu5RvVtdEauYbYBokGUQAAEQAAEQAAEQAAGHQB3SFAyZRoPbaUNQfCBQ&#10;DwlUzhgzcemAKTPHFkJRgKZUD2tQWlmqnDF1rhesZqSyWlSQWpdWAuEIBEAABEAABEAABECgSAjU&#10;IU2BXWJAX4bP9bylE/uz7fbw4YGf2pLWsbC1trU6BPMINrdFUgmRDG/xdNETeGpNQrBiBpbW8LoB&#10;uYYOJaf+YgXXpDywhMHxYpwnako/GJcgdpRQPSGwfs1Sz+vbO6E6Krbb5OrjVChxgb6znlQIZAME&#10;QAAEQAAEQAAEEhKoQ5oCmweaEZ1fToba2oJ2/vzAT2V1QKNZa2E7v3zucGegS/qFMd5MNr2FfQIa&#10;RnEQWDyOVF/l42lmt+fY8eXe3GdkNw6+Fj+jH/HuHMPnls8Xu/EVF3ok9OnLrfA7V0zxJvbXVZ4e&#10;+F52zu+7Zn0gx6Gm9OC0BLEXByakosYEevWhJS6B+uUEGbfbHDKNlicsnThG7xwjKq0V6DtrXBQI&#10;AARAAARAAARAAASKnEBd1BSkRGomaHnmbMi1aqA73cheNMqFrW1KgnBQQAKiJ5ivha8h55GqYKrd&#10;0ZMVBeepNTdsOG6diU7BaBO0RYJMFfccO9NWeTWHPKBPL+1uyLRUEl7C2AvIA1HljwDXDW/ucGWU&#10;ErYLSNRt6vqkdAWqqhZqiUz+ICBkEAABEAABEAABEACBNAjUR01BZcVq18K2Z+++aYCAExCoFQJB&#10;PYFSbZGqYOnjz8oec46i4NnHl2qdQTidoQpPugJV5XmbOjWH7E8Ip5HBBLGn4RNO6gQBu5Pmij5T&#10;zUIW1hkk6TaNrmDoVOgJ6kQhI5EgAAIgAAIgAAIgkAMC9VFTwGtxZdpMNjKYq8WmHPBCECCQSwIx&#10;egKlKlBWMKwqUGYEA6Zcm2oXz6DhgEoeKwjUSgOZQzZbeqSzvDzj2HOJA2EVjoBWGaiFXGzDkrTb&#10;FF3BUq9AW24WjgJiAgEQAAEQAAEQAAEQSECgPmoKeC2uWc6tDwPDigM0geIjEE9PQKnsec6FrCqo&#10;JDOCdI5NtHoBm0NHd2DmkPkQRmdZQ0IamcZefFiRogwIKCMS1iol7TbV0RzeAGe/ggxigFMQAIGM&#10;CFRVVa1+990FCxfOe/hh+tAX+kk3kwaidyMNbGcrHmRT2zgPMkpURo5VlNj2NCNkcAwCIAACxUmg&#10;PmoKfNvr4mSOVIGAIhDaeMCBIsL69OmPL+VtDvlKUqtjHsUsR1D+xbogtKVhvJKIFztKrL4S4Lqi&#10;trJIUsH4CM/y8YsWzS/PaClLfWWGfIFA/gjs2bPnqaef/vzzz0879dTLy8vpQ1/oJ92kRynjtSvX&#10;rEu1hA0XCIAACIAACGRFoI5qCgKrqUNLu80mhma3biWSjbM7xGVFCZ5AINcERPoy+xiGQmdhfe7c&#10;pbKXoVxc5+3WnHyogX3Eu3aaCs8hy6IFcmUndpSFQpyNDkJNSQUZL/ZcZx/h1QqB8FQf1xU5dkPv&#10;/RrbbTo1VbaH9Z3USh4QKQjUWwJkOPDsokW9evY89ZRTt2z/7KV/v06fbTs/P/XUU+kmPUphWVBe&#10;Xh5WFZCigO7WW2LIGAiAAAiAQF4JFKmmwC6sDuy55ZAYMk1Nb/U3W3iHfpLFNR8Vp333X3OemZnN&#10;K0wEDgLpEmC53d1NI1jT5WQDV1FAkpw6HdTsv9F/zXi1wlxfgQrPB4TKchuS+VebDTv4dpyzD0Jt&#10;h1UFcWJPN2NwV8wElKjvbOHSTg6T1bUiXrfJJyf6Gi29t2F/GBYXcykjbXWWwJq1a4888shj+xz3&#10;yrKVe/cf6NixY6dOnaqqqle99e5xxx9Pj8hB0sydd15IVUCKggF9+gT9yHIEuZymLHpE/6F5FNIv&#10;Bn4mCKrOFgASDgIgAAIgECRQhJoCEohiLxrLqvvOdgPWmQxzQz9J2Fnkh2IOoAuGgLoAArVGIFA/&#10;3foudTXBXoZO2xB3fXvrxQmBCu83k0A09nbyppT2Toq1Bg8RZ00gpt4Fd3CJ6TblhqNgirmRdVLg&#10;EQRAIERgQ2Ul2Q5UVL7fsmWrNq3bNGncuFWL5od16dS5Y4dNmzbRI3KQHBoZiblWBUpRcOE5vR0/&#10;JNsP9+bLO4d2r5k7PLCBwdzhU/usiP8oNt7kQaFwQQAEQAAE6gGBItQU1AOqyAII1IhA/L0MF49z&#10;xnRytH3KcxGySUa6OylmEzb8gAAIgAAIxCewddu2Ll267Ni1q22b1s2aNm7dslnbVs1bt2zeuVOH&#10;Q4eq6BE5SMGOtib1t6MRRYFRJyuf6o59b6iFZsHNawaY401iH8XEmyIolDEIgAAIgEA9IABNQT0o&#10;RGShnhFYPJ02GgiO7ySHzqqc4avNEoNcZz5h7LmOCOGBAAiAAAiECTRt3LhF86akIGjTqkXLli2a&#10;8kVfaJOCSCSSgpcS8ec+s5hdxSoKlPWlsSMikwBaWhQMzrFS6903RUwpgkK5ggAIgAAI1AMC0BTU&#10;g0JEFuoZgdDqAJO74LqcvB38mSD2esYY2alVApu37arV+BF5QgIomlqsHLQxwZYtWzp1bF996GDz&#10;Zk3oasxXNFrdulWr7du3d+jQIVXyfFVBHEUBb3OrtyigRQh8eG7WVw6DyjoN8AgCIAACIJBXAtAU&#10;5BVv/MAxFKsF6LUUZT0u63qctVqqLDmLtsiLpkP71geqoh9u3olPERKgojmic/uc1UUElAmBnj16&#10;rK+sPOaoI/ft27tv/36xIDhECw+qqlq0aEGPyEHK8IyqgE5AjTFN0yeZyDYFcTa4TRm47yCHQWUQ&#10;K5yCAAiAAAgUlECkrN8pry9fvvzjahtt7w7eTZMm33fHhEQJmTXnkQnXX5Ukmbffee+1Y8sTOViy&#10;ZMngwYMLmstiiqxRo6Y7du8rphQhLfkl0L5ls0OH9uc3joKHjmpccOSZRVgva11mCOA6PwTivsEb&#10;+Gs9V6RJI/DkU0/17tXrxBO/9Nnnn5VEShqTVUEjsipo9MYbb1SsX3/+t75VWloaLzo+pqTvfBb/&#10;1fc1F05ZPXHNeP6tth6U5Wp6E0KjI1A/55aLJ3ZFex26z/in71vFa+PxYp0nCipXeBAOCIAACDRQ&#10;AslfstNnzJ1844+ToPnV3feL5L5rV0KLztMHDfv5bbfd/7s/qXCi6s/9U28+7bTTYFNQ6DpHQmPr&#10;phF8Gg6B+qcmoDaDalzkFbhe1rpCd9aIDwQKS4C0AOcMHUoagaXLlu7ft69du7YtW7TYvn3bq//+&#10;N92kRwnUBKFU9qQ9BuZOpONNz+MjcpyL9jv0zC4GpBoYPpeera5Ifp6C8mPOU2BDAgkvm6AKSxOx&#10;gQAIgAAI1JgANAU1RogAQAAEQAAEQAAEQKDGBGiVARkOtGrZctny5bMfeIA+r732Gv2km/QozeDp&#10;rERyGasooNN0Z6qTEWWnAnUg4vxy2ih3zIxkugI6GXV+ud5Nt/+a8eSDr2yCSjP5cAYCIAACIFAs&#10;BKApKJaSQDpAAARAAARAAAQaOAEyHOjbt++5w4Zdcfnl9DnvvPPoZyprApLnnZ0HePtbuw+Bu0st&#10;u5NL7YrLDmV7XPXV2brA/envpjttiH8/7aAaeHki+yAAAiBQhwlAU1CHCw9JBwEQAAEQAAEQAAEQ&#10;AAEQAAEQAIGcE4CmIOdIESAIgAAIgAAIgAAIgAAIgAAIgAAI1GEC0BTU4cJD0kEABEAABEAABEAA&#10;BEAABEAABEAg5wRwSmLOkaYI8IMPPli/fn2hY0V8tUegV69eXbt2rb34ETMIgAAI5IwATknMGUoE&#10;BAIgAAIgAAJpEKjFUxKhKUijfHLq5J///Oepp5569NFH5zRUBFakBD788MPly5efddZZRZo+JAsE&#10;QAAEMiEATUEmtOAWBEAABEAABGpKoBY1BVh9UNPCy8I/qQl24WoYBKASyqKBwAsIgAAIgAAIgAAI&#10;gAAIgEDtEoCmoHb5I3YQAAEQAAEQAAEQAAEQAAEQAAEQKC4C0BQUV3kgNSAAAiAAAiAAAiAAAiAA&#10;AiAAAiBQuwSgKahd/ogdBEAABEAABEAABEAABEAABEAABIqLQJ3TFKx58s47H3pla+1RrPUE1F7W&#10;ETMIgAAIgAAIgAAIgAAIgAAIgEADIFDEmgIlkrtXreoHGkBVQBZB4P+zdy+AVZR34vcn3MFaUALo&#10;iqgQDEZ6MQq7C4qCgFL7d6UtIrXa1HWV0C7iWiis3KGFStkiVgIWNdqiUmpxedcb0CK00G2guG01&#10;NRDQqi0SghIpCgLJ+zxzOzNz5nZOzmXOOd9pisk5zzyXz8y5zG+eCwIIIIAAAggggAACCCCAgBCI&#10;6CqJIkqwvlYpGzv9xlLjMImHthffeUf3HYvXNw67844hxVk6frJqramAWCXxpptuEhP/Z6n+FJtR&#10;ga5duz733HOskphRdApDAIG0CbBKYtpo9Yx/u3P38RMnmpub010Q+SOAAAIIZFegTZs2nTp2/OdB&#10;5f7VyOIqiZGMFKhxAluYIObX2gv1Vp8Qra0AkYJWH4JcyoBIQS4dLeqKAAJBAkQKgoRa9fzW7f/b&#10;9dOfvuxzA8/o0qVVGbEzAggggEDkBY599NGrf3it6cMPrx76Tz6VJVJgxWnc8djqbYpXtwHtQn3s&#10;gDfWb2uQe/WMJdQ6IpibGWoI2MUjN5mPWhW1mFj/BiIFkX/ZRamCRAqidDSoCwIItFaASEFrBX33&#10;/9Wvd4y8+qrOnTudOHEirQWROQIIIIBA1gU6duz48cfHN2/99YirhkQzUhC9eQoa97zRoPQccLHP&#10;6IKGbesbh06X29iyhm0bzPkNS8eqD+rP1K5fvKHOUPfaRTzv9ZQRsdDKqV3PPAlZfz1RAQQQQAAB&#10;BPJXoKWlpUuXzoQJ8vcI0zIEEEAgJiDe7cV7vnjnjyxK9CIFIahEPwJ9/oLS0jKl4Y092lIIpaXm&#10;pAbyjzLRJ+CwsUiCxy5yN4+n6nZsa+g57EZtPoTSIcN6NmzbYQYeQlSSJAgggAACCCCAAAIIIIAA&#10;AgjkokBORgp8oEVHAH29BOtAhCSOjBpkKO5u9GyI/ZZEXuyCAAIIIIAAAggggAACCCCAQM4I5FOk&#10;QC6rqM5woA8/aNVBONwo5icQAxiMTQYeYl0UWpU1OyOAAAIIIIAAAgggUAACh7c/8sj2wwXQUJqI&#10;QP4J6JGCCA2PKL54QM/YiIIExOvqaq3zGyawp1vS7sU91WkMrVv2lmZsZWPYHQEEEEAAAQQQQACB&#10;xATEZf5CY/O83g8TCwiTJqGqpTzDhEonMQKFIRDrUyCCBdGIF2ihgmxPCqAON6ATQWG8CmglAggg&#10;gAACCCCAgE1AXIxXvX5p5Uxtq7y04Y3kuwZ0H3rXXUO7pxA45RmmsG5khUC+CERx9EHxkDvGlsme&#10;/7GlCwS3GFvgv/qA7AVgzm5Yt6GV8xTokxjGFlZo3BH7PV+OPu1AAAEEEEAAAQQQQCBeoG7bFmX4&#10;l83L++5Dx6q/x7oZaJ0MDm9/dktDw5aqhQttnQ7MZFVb5HrjWhcA+e/69Wo3hfV1eor12nzhjmzV&#10;9NvX6/0ZtDS2JGafgtijaqrAHTnUCCAQWiCKkQJR+dIbtZUJzWkCFi9e32gsRODRODXA0LBttbrP&#10;9uJhYu2DVm0ivzuHKXp+YgaExlJtHQQ2BBBAAAEEEEAAAQTyWeBw46Gelw5wdgOoW1/VcLXRyeD1&#10;Z0WsoPvQLw/v2XO46Hpg6TQgkm3pMU7rizBcjOeNbQ2Hen555sxxl76+7llF+2WryCQ+W7GM+ZaG&#10;MjUHLY2MSOhZjuvRYCxuFiuocvihdVpEIdSO+XzoaBsCqRJwRgqiMQBBbZ2MFsTPEiAftcwXYP8z&#10;tssdQ4aYCX128c1NrH0w5I5YDYyFGe0VSNWBIB8EEEAAAQQQQAABBKImYNy1l50CGg8pr6/T7vSL&#10;zgIN5hW7vc4yyjB8mGXx8tjTWvShuGdP8xfxnGu2Zg4isUjTvbiHLFoGA0rHjtXzthTUfcClPV+v&#10;laGCMDtGzZj6IBBJgYj2KYikFZVCAAEEEEAAAQQQQKAABMSVecPr6swEYkoAS9cAtfuAsRlX7K33&#10;CM62dKwstaxWG7uQQIlJ75hAGSRFIC8FiBTk5WGlUQgggAACCCCAAAIIJC1QOmy4skWOL7BsMnyw&#10;ZVv8Zbqjc0EsyqAcfuN1OU+B/+aVrXWvw9vXy7qIy34xnuFQ4/vqc5YdZUGXlrn0Y3DsmPysjEGt&#10;4HkE8k6ASEHeHVIahAACCCCAAAIIIIBA6wREX4LKS18XUxVqYw0UOW6gdKycD8C+cGL3oVeLaQds&#10;MxqWjh3XQ05yuHDhsw09bPMUuFfJLVtHSrEomZbjQrEgw5eHnq09HdtRTozg2sXBsWMqF2BonS97&#10;IxB5gaL+Ay///a5dO//WbFa1/9nK/TNnPbRwmlflV61eM+2+ST5NW7D4wcmVFV4JNm/ePHLkyMjL&#10;pKuCW7ZsueKKK3r37p2uAsg3SgLvvvvurl27hg8fHqVKURcEEEAgSQHXT/AC/1hPktJtt19u2/4v&#10;X7ju+PHjKcyTrBBAAAEEIivQqVOn/37h5WuHDfWpof+H7PKq6lnT7/HZ/YGlK7Qr96amJq9kQ0eM&#10;mT9v3orHn5YJ1GkLVyyZPWjQICIFmT5z3n777X379mW6VMrLnkC/fv369OmTvfIpGQEEEEiZAJGC&#10;lFESKUgrJZkjgAACuSBApMB5lLj5kAvnLXVEAAEEEEAg1Cc4H+upOlHoU5AqSfJBAAEEckIg4pEC&#10;5inIibOISiKAAAIIIIBAngsUFRV99NHHHTt2zPN20jwEEEAAAUUR7/biPV+880cWg9EHkT00VAwB&#10;BBBAAIFoCTD6IK3HY+uO33U988zLP//Zzp07pbUgMkcAAQQQyLrAxx8f//3//bHp6NGrh/yjT2WY&#10;pyDrR4oKIIAAAggggECAAJGCdJ8ir2z/3+bm5pYWdUYpNgQQQACB/BUQvQnatGlzzdB/8m8ikYL8&#10;PQVoGQIIIIAAAvkiQKQgX44k7UAAAQQQyA2BLEYKmKcgN04RaokAAggggAACCCCAAAIIIIBAZgSY&#10;pyAzzrFSPjjyYf2+t44c8VzQMtMVojwEEEAgDQLdunUt6XfhWd0+nYa8yTJrAvQpyBo9BSOAAAII&#10;FKRAFvsUECnI9Bn34dFPOnbu0LN710wXTHkIIIBABgUaDjd9ePSjHmd1cS2zurr6wIEDJ06cyGCN&#10;KMpPQMzAfO6551ZUVPgzESngNEIAAQQQQCCTAkQKMqmd5bJEpOD83j2yXAmKRwABBNIvUP/WAddI&#10;QdXKlV06dx4/fnxxcXH6a0EJoQQaGxvXrl370ccfV06c6LMDkYJQmiRCAAEEEEAgRQJZjBQwT0GK&#10;jiHZIIAAAgiEE3j/8OEJEyacffbZH7FFRkAcDnFQxKEJdwxJhQACCCCAAAJ5LkCkIM8PMM1DAAEE&#10;oiZw8uRJcV16/PjxqFWskOsjDoc4KOLQFDICbUcAAQQQQAABU4B5CjJ9MjD6INPilIcAAlkS8Bp9&#10;MHfu3CVLloi76VmqF8W6C3Tp0mXq1Kni6PgAMfogfWfP22+/vW/fvvTlT86ZEejXr1+fPn0cZXFw&#10;W4MPaWv0Ur4vhyPlpCJDV1WzoCyOPsiPSMGmKd3G1S7avbGyr6JYf0/HoWxtnkQKWivI/gggkCMC&#10;/pGCY8eO5Ug7CqWaZ5xxBpGCLB7sLVu2XHHFFb17985iHSi6lQLvvvvurl27hg8f7siHg5s0LKRJ&#10;06VjRw5HJlWJFLhqy0v9asczg/UwgMfhIVKQjvOWPBFAAIFWCfhHCv7+97+3KvdW7by/6rrL/7Ps&#10;Zx/8cJQ1m033nnVz7fd+/7KMOiewhdxt0733Kj+0F5hAIRlI+qlPfYpIQQacvYoQF5M33XRTUxOL&#10;KGfxILS26K5duz733HOukQIObnK4kCbnlqa9OBzpgPVSjUKkIKLzFIjIwBHrpvYWYEMAAQQQQCA3&#10;BTbde3N1btacWiOAAAIIIIBAIQpENFJQiIeCNiOAAAIFI9DS0tKczU2UryhxddAeTLhmoXZzLTCb&#10;BPFlqyhsCCCAAAIIIICAFMihSIEYYtBtdNV+47g5/gxzOLVdNlWN7qZtjtz0R+V/pmzS83Puou6z&#10;3y0HuUPsiVgOYSpGGgQQQKDgBMR1afa2ZnlN7FK8fLRZPL6v6vru14uPi+u769v1VfusyeXz5jN7&#10;1czkbnLbdK/xTPfu925SH5Kpxz+hKE+M7y5y1TKy5GA+lj0PteSCOwVpMAIIIIAAAgh4C+RQpCA1&#10;h7Fmxri6qerAhnUVNTMmmpGHG9bFRjusq6geZ7nUt+6i1Mwo7zZRWakm3r1ImVFuBhVEmKB8hqIN&#10;m5A5WOIQqak6uSCAAAJ5JJDdy2IN0lEHy4Pi150zb5l5yTOH5PbM7TtnDv6PzXryzf9RPNh45tAz&#10;l8yc+aSZl3jqFkXb59DvFg568pYxK0Vg4KK7XxBZKMrt4pkX7r5IhAlWjhk8U1n4Oz2dMnOwmi7L&#10;Wx6dXDQFAQQQQCArAnUbFi9+bEdjVsqm0JQLRDRSIK/HrZt5Od5qADEDwjJtBqtRN1QoNetf1jop&#10;jBplmdZKPqPU1hvdF+y7KIMXrdRnTehbUhZLt2n5jBrzqVGTFw2umbHc6JnQ6lqTAQIIIJBXAqdO&#10;nfowm9uxE6cV5eQxRxWOnVSU0yfko+rz5bN+NWeQmmTQnF/NKn/ygeV/Er//afkDTyoTHtWfEU89&#10;OkEcGm23Df/9ZPmsCm2fD4uHXF+u7Hz9Ne0vmbdR4IZlM3eWz/r+hGIt3YRnHp2wc+ayDdkEkWWL&#10;g5JXJxmNQQABBBBAAIFWCEQ0UuCc0VC/uG9FQ0PsGhs7ELf2QvDe++trFaWsxJh4UQ0isCGAAAII&#10;5K5A6YUXmJW/4MJSZffzW/6iKG/W71YmjLwm1qxrRspQgbpds3Dfugptp1dm9huxYLdr41/Z/LRS&#10;fsPwWObKRSXlytObX8ldKmqOAAIIIIAAAvkmENFIQcaZ5XwE5tgBMXgg4Qrsq6tRFDFowdhksCHW&#10;LSHh7NgBAQQQyHOBrM7md7pZ6LrOaKg0nxY1k8+X9+1jqaM6jF88vn9/nXNP4ymRev9j4/pp27+2&#10;rN50f3ksqWVGQ/nr7gUj9ITyP2pMIfGpFFNMmOcnHM1DAAEEEEAAgUQEiBSoWpuerxajCna3YjHG&#10;fqWDFaXCMtmBmK2gFdklcgxJiwACCOSgQFYH5V9wUX9xaR43T4G4hO9/0QXm7H7WKorUanDBZU/j&#10;qZY3q7/z3d3jV+9Rt/nDtD30QmQi/Xf5a/n9G7VksU3skN0tB0+i/KyyHOZrHefbuOMx8cAGEaJi&#10;y3UB9VjaDyWjult5UB2A9j9dwFtZHLuHEzisvm3JjTkLwolFNBWRghQdGNucBSnKk2wQQACBPBUQ&#10;l8QpviGeYHbn97tMWbvpFdter2xaq1zW73z5mFwJYPcLr7xpPq8+d/0w0csgbs839+/RF1d8SwxM&#10;GH/tlcZO8k/RD0Hf5JHUfr3y2vHK7vq3Eqxx+pOz/EFEXm2lN945rGfDtg36nGB1O7Y19Bx2542l&#10;Eake1WiFQPGQoWVKbZ0l6lNXV6uUDR1S3IpMC3zX0tIypeGNPfoMetLT8ufhxgalrJTXTqbPkYZt&#10;6xuHTpfb2LLYe1mma0F5CQvEr4GUQ5EC6wyEYkqBJOYS8PaSPQLM2Q03TUkmb20Sw9hiCvurpsSW&#10;dEz4SLEDAgggkOcC6b/y9Svh/K9NvFlZe9fsrWairbPvWqvcPPFreqRA6L/6velPaNfz1ufO/9qi&#10;GZetvWuC+dR133tVJJahjz59Rfhhs56luo+i7HlTy0IOOTB+v/Ib1hxk9gMGDDAyzJ5Lnp9wudS8&#10;4iE3GrGCug3ra3sOu5EryVw6fn51lde1tdvNmeHVQAFXsq06ut2LeyoNjYfVPIRnz7KynsafjYcb&#10;lZ7F3VuVPTsnIRCLbdoDOUlkxS4ZFnAEC3IoUqCMWiYXNlQXRRDrFCYxl4A3dd/KjWbe3ZaULqpI&#10;4qiIPNRlE/WZCsrrbtCXSEgiL3ZBAAEEEEivwFVza1+asffuMmO7e++Ml2rnXmUp9OYZ1790vfr0&#10;3T+7eVXsuT63rXlJrImrP7V3xoyb9Z363CaCCD/Ts1zZ76XaVTcrry6a8ZO3xfNXXSt/v77sVvmX&#10;LQc9+zW39Ulvg8k9lwSMWMFj24kT5NJxC1FX25UTgYIQYkFJii8e0FORMQFF/ttzwJAhA3pq/TYa&#10;97zR0HPAxXTYCCLkeQSsAupgSX2LYKRg1DLPEf7yKXUTMwBYk3n97jjujpztf5p5i8wrzSr47iJi&#10;F/aqimCBXkHxn4ys18CZjQACCOSiQNZHH6h37nvf+pPXYttPbu1tncFQfFL2iT0/e6jtXr9lz5/c&#10;euvs117Td7Y93rt5qHjGeEr93fzLUbYj++z0K2D0QaReSlqsoEGhP0GkDksKKlM6RBxYtbd84w4Z&#10;CBpC3/hWqhZ3L9Y6FYjIgCICAzJ0oIYK5NgD+SQbAggkKRDBSEGSLWE3BBBAAIEcEsjO1XDYUmU8&#10;PdtzKYSta6rS5dDJUwhVbdyxYZvS0zJfQSE0ujDaKC9kZaiAO96pOt7qkI66Oj1QoCh6qED2M2Bo&#10;R6qQyacwBYgUFOZxp9UIIIBANgWyO8l/iNJVnBDp8ixJNs8JyrYKyDhBQ9nQO+5gPrA8PDG0UMGO&#10;HW+IQ8wMFKk4wHKqgsbDexob9B4EUlj9m0kKUsFLHgUsQKSggA8+TUcAAQSyIdC+ffsPPvjgvPPO&#10;S9XN8NTn03vC46++ev+Q1Gcc2RzF4RAHRRyabJwRlOkQ0OIEY+VyB2pXdXMdBKTyQ0ANFdTWNnDD&#10;O0XHUwXdtq3WBBURA/k3kxSkCJhsClaASEEWDn3D4aYslEqRCCCAQAYFfN7ounfv/uyzzx4/fryE&#10;LTIC4nCIgyIOTQbPEYpyFRArwK824gQigT634eoNlpX1kMt1AXW1RHrGp+4wan0JLJEXOSBBvHqY&#10;pCB1xuRUkAJF/Qde/vtdu3b+rdlsfv+zlftnznpo4TQvkFWr10y7b5IP14LFD06urPBKsHnz5pEj&#10;Rxaktmx0u3YdPzh2vGCbT8MRQKBwBM46o9OpUydc27tixQpxB/vkyZOFoxHxloreBGedddakSX4f&#10;7qIJrp/gBf6xnqoju2XLlptuuqmpiXsJqRLNQj5du3Z97rnnhg8f7ijbeXBlOOiNAXfewdiDwIMU&#10;ljQwIxKkQoDDkQpFZx5eqmY6/w/Z5VXVs6bf41OxB5au0K7cfT5fho4YM3/evIcff1rmo658ULVk&#10;9qBBg4gUpOOIkycCCCCAAAJ5KECkIH0HlUhB+mwzlnPI6ygCBeGPSEjS8BmSsjUCHI7W6HntG+VI&#10;AaMP0nHEyRMBBBBAAAEEEEAAgXiBuh3bGhhBz5mBAALRFyBSEP1jRA0RQAABBBBAAAEE8kOg9Mbp&#10;0xl4kB/HklYgkN8CjD7I7+NL6xBAAAEEEEiZAKMPUkYZl5EYfXDFFVf07t07fUWQc7oF3n333V27&#10;drnOU8DBTQ4f0uTc0rQXhyMdsF6qZlnMU5AOdvJEAAEEEEAAgVQKEClIpaY9r7fffnvfvn3py5+c&#10;MyPQr1+/Pn36OMri4LYGH9LW6KV8Xw5HyklFhq6qRArSQU2eCCCAAAIIIJAWASIFaWElUwQQQAAB&#10;BDwEstingHkKOCsRQAABBBBAAAEEEEAAAQQQQCAmQKSAswEBBBBAAAEEEEAAAQQQQAABBIgUcA4g&#10;gAACCCCAAAIIIIAAAggggICbAH0KOC8QQAABBBBAAAEEEEAAAQQQQIA+BZwDCCCAAAIIIIAAAggg&#10;gAACCCBAnwLOAQQQQAABBBBAAAEEEEAAAQQQ8Bdg9AFnCAIIIIAAAggggAACCCCAAAIIxASIFHA2&#10;IIAAAggggAACCCCAAAIIIFCwAi3xLSdSULBnAw1HAAEEEEAAAQQQQAABBBBAQAg4gwVECjgtEEAA&#10;AQQQQAABBBBAAAEEEEAgJkCkgLMBAQQQQAABBBBAAAEEEEAAAQSIFHAOIIAAAggggAACCCCAAAII&#10;IICALiAGIGg/cjP6FMQewQkBBBBAAAEEEEAAAQQQQAABBApXgNEHhXvsaTkCCCCAAAIIIIAAAggg&#10;gAAC8QJECjgrEEAAAQQQQAABBBBAAAEEEEAgJmCPFNgGJsCEAAIIIIAAAggggAACCCCAAAIFJ0Cf&#10;goI75DQYAQQQQAABBBBAAAEEEEAAAR8BIgWcHggggAACCCCAAAIIIIAAAgggEBMgUsDZgAACCCCA&#10;AAIIIIAAAggggAACRAo4BxBAAAEEEEAAAQQQQAABBBBAwE2gqP/Ay3+/a9fOvzabz/Y/W7l/1qyH&#10;Fk7zElu1es20+yb5eC5Y/ODkygqvBJs3bx45ciSHAwEEEEAAAQRyS8D1E9z/Y/25557LrTZSWwQQ&#10;QAABBDIscNNNNyV37by8qnrW9Ht8avvA0hXalXtTU5NXsqEjxsyfN/fhx5+WCcQSB4pStWTOoEGD&#10;iBRk+DSgOAQQQAABBHJVIIlIQdeuXXO1tdQbAQQQQACB9Av4XMOLwv3D8UQK0n98KAEBBBBAAAEE&#10;ggSlcI6BAADfpUlEQVSSiBQEZcnzCCCAAAIIIOApkMVIATMacl4igAACCCCAAAIIIIAAAggggEBM&#10;gEgBZwMCCCCAAAIIIIAAAggggAACCBAp4BxAAAEEEEAAAQQQQAABBBBAAAE3Ab1PgZjjUJ3mkA0B&#10;BBBAAAEEEEAAAQQQQAABBApagNEHBX34aTwCCCCAAAIIIIAAAggggAACDgEiBQJk05Ru2ja6aj9n&#10;CAIIIJAiAe2tZcqmFGWX9mz0t8JUVVjLjrfVtB83CkAAAQQQQAABBFIvUNR/4OW/37Wr5q/NZt4X&#10;n63cP2vWQwuneZW2avWaafdN8qnLgsUPTq6s8Ergv9KDvGwfVy32rVh3ZNko/S/t9zRtaoGDF+3e&#10;WNk3TSXEstUal9bmpL0NFIBAzgnsrxpdPqPGUm1e8C7HMPTbk51TvJ/d8Lz2rm3fxBOT6yV8hrRz&#10;7rTMzQqzSmJuHjdqjQACCKRR4O233963b18aC8j3rPv169enT5/krp2XV1XPmn6Pj9ADS1doV+5N&#10;TU1eyYaOGDN/3tyHH39aJlCnJKhaMmfQoEEukYL+ZyszIxAp0K6nQ393TfoM0r70ZujiPf3NSdqB&#10;HRHIXwH90jZDL/OYYy694DWj4It6PZarW6p7lemhXDfmTEZi8/cEjlLLiBRE6WhQFwQQQCASAlu2&#10;bLniiit69+4didrkWiXefffdXbt2DR8+PIKRgqiOPqioqKh+3tZnV3wJ1ccIWDq06p17p+jDB0Q3&#10;VzOZ2YHWumNcr9pNU7RbjdXjYp2EzcEIlo6zZi9i+cuUTYHlutVWPKbdd1ML08uTOdE7N9de0tQ3&#10;9wWMl6j2nmD2k0/yfUbff7TxJuXymvZ9I1K0Z0dPmeLIIcn6KHqGsXeaWCv191HHm+H+l9eLd8LB&#10;Y6/Tulbp9dHGY1n+2DRF7/Kl9/LqW7lxXYXf2TDqBvF0zfqXZUa5Nhgj989yWoAAAggggEBmBESY&#10;QNyyZktCIMoRlqhGCpQbbnCGCtQBCXKTX0xrZkyMzSlQrdxgPFo+UVl5ZPeiweJyfIlMYPYYOKI+&#10;Wj3O8Q1+1DI1sSLupB2RIxzkV2J1LIIsSDxVM6PcskftEv1aX3vN+ZQrno2rrfmdWn8mjSMqMvOe&#10;QCkI5K6A8XKUbxT7q5ZUy1esNgIpifcZg2HsSu19Q7xBlduuxIPeiPQMampLZQ7aW9xyPVSaRH3c&#10;itMilbH3Nseh21dnDRR4Hdf99bXyqYobLKPBRi3zHRvWr1S8w9bU0Scxd18r1BwBBBBAAAEEClIg&#10;spECRdyKEt/h682jIr7Y699H1ZtU1q+e6tdW9fto7JaYtt+m5bLHgPa1tm9JmX03lwNuv6/W97qx&#10;8juudjtM3dQLAfMK37tcxae29mJHLTtyJBMzJBTk2U2jEbAJGL159G48o5Zpl+TlsmNRxTr1/SWp&#10;9xmjkLISGWnQ3jeU2vrY/Khh34j0W/ram5maQVL1cS1ODQUYb2exbPW6ayEArQE+m5ZJQpv2xqs2&#10;Rr7bxd4/E8qFxAgggAACCCCAAAKZFYhupECGCmrWr1fvYGmbOSrAZe4sF7XYXSz9+kDbzfr9Pcja&#10;GVwI/B4tM9TLTbC2QVXheQQQaK2A0ZvHDM5psQKx6XGCVr3PmLXzCkom90aU4DuJ5/tev8lq9ykR&#10;GGnFQi9aDIMNAQQQQAABBBBAIO8FIhwpUEMFNcYdLG0aLa3rrP+42PhjZl4fyBtaidzA1+6zDS7t&#10;l+h50JraJloW6RFAIEkBfdS9nDvEnK8g6fcZsw5e7xtJvBG15p3EWZzoR2AO37L3lRI1t9z597PU&#10;kim2SWQ2TfFdVTFkb4UkjyC7IZBHAo89/niYnyy2OEz1RJos1lAUHf1KRr+GMGbjHA6euCzFk/2k&#10;OLtsmFFm+gWiHCmQoQKHgHpTXx8qGwZnlHobTZuyQG5iqK7vl9q+lVNFkcZ4A8ccX2EKtKWJr62l&#10;V7GeMviNIeFi2QEBBMIIaHECcUEtY49GrEDumOj7jL0wre+/OTegfDLRN6J0vO9tmqJPuaJVxjnS&#10;QJtOwDLUyl1Q74VhapnztHqCaxMgqOFWvpWEOS3zMo11nmBtSs3sTuSr1sf3y0C2DsNd//Zv8T+T&#10;Kiu/OWnSxLvvFk+5Vszhm9aWudbQ+mCYGqb78CdXSWvNVdI0VjO5GtqnuE37Sym5Slq+3erz56bP&#10;Makaxr8dJfpmEJdD7CWXzvcW9TtLKtdwEiMCxcRK1m8/2Xrjo9wIC0Q6UmANFehfteWqARPXhwcV&#10;t9G0eQm19yv7mupu2YjXzboKPX2oNcNc6+JV276VK7XZzsy1D8I3hZQIINA6AXOeAvEFcKu2FMng&#10;RZNHGRfyYr5TrYu+mi6R9xm9Wlr+WqcEe+elhN+I9BxT+r5nvPFob2yOaQjjZ2URVYi9E8bgta8W&#10;xgou6hKzfjMabnpeKhtLKrTu+LF3Tgvos2mqHVt2L1Lkx2D6LiByWWrjlu3Wn9ffqF+z/n9nL93w&#10;t4PvFxUVubVM3D6JdSFSv/kneuWTmJejhuLPTa/seGX7735b83uPjMT7gKWTk/olK90HP/FKxuoe&#10;HAFNDMw9dbI1tHUXS6yjbOLVTq6S8nJ5nKJNQp5gX96Eq5hcDe1vR+Ilk/D5aMlhXYX88E9rgE6w&#10;qFMv+3/eJown50ISN0iJFSQhVzi7RC9SYJv0SvtDnULQ6Dor3hY3qp1o5YOWxNrz6tdzPWlsGS/j&#10;3cptOi3LfsaXc61Q2/ubYyquwHJdayvzjz0Ra0EiAyIK59SkpQikTMD6stNf2FdrffG1F5/+vPgj&#10;6fcZWVeXeRBi7zmOOjgv1GPvX0Z1rG9msqatfN/T30w9v7jpHarMJRdkg6xfpiwDt+xNibXE/s4r&#10;M9BWlTACBcxomLIzOtczkqeKFsRP97drdyn1VPRdsyO7wuf37q399Dn//JK+F2389b7fv3Zg31uN&#10;HpEC2wyl2ivZscx0yptj1lD80vfCCy4u6Vta0rdD+3YeBQlwC7caAQ3uwdTqSidYSaM8uXq2smiR&#10;UEz7lmQN014vWwEJV1Le+k7lne/A5iZcQ3uOapy8Neejtoqa1n05be8tsreiemsj1Zv6ckz3G0aq&#10;K01+GRSIXqQgg42nKAQQQAABXUAbWZDC25HyC3eNCDesVMMxbAjYBLQudrHBgeoixcZm3uBzDNCz&#10;/6nuIWMN2sObzAxs9wetPYX1J2LZuHTnNoIXlqeyE89o06ao+Oxu22r2v3/k2EXnd//sgHOam5tD&#10;nEXqUKJEJm8Okad7ElHDjh3ad+rUoVPH9uKX9u3aJp1V+nZMrJJqdwK5ZG5J+mrkzDmxGmauXraS&#10;QldSxofTckUb1PDQNXTPqKxEMd5PYgnCDhBWp/BR5xOO7eEcwKK9oST79iK759l65/m8NTrfD9Xe&#10;W7H3M2f3Ca1bgTlMO8iZ5wtNgEhBoR1x2osAAikXyJO75bFOXPF9rZIw07Kjz1QSdIWxS+zbtTqJ&#10;kLyRK+cs1gcnaF9n5XRFsbt96mCW2J9yEgxtFWSx1cwYVzdV3V12bp+oz06kX/jpvQTXlcnv8tbN&#10;1kFGhsr0axxrfWTf4oT7JrfqEHbp0qm4e7dOHTucfdan17/8xzZt2oz/4mV/P/b3UJlqMyyFWqop&#10;VH6uiUSVRGBARAc6d2rfuWN7ESkQHQo6dGgfJsf9VRPl3dH0RxATr6TWncA5NitMo5JLk3gNRTnW&#10;YXSxtXiTq0CYvRKspHxVlikvu4T9whSWVJoEa+gsQ51bSLyRaFfMz4vQo7HJN5yKqUmGutWeBrG3&#10;Iq1PgHZuJf72EhcoCIKyvh+qAwknKuoy79rQL0fsUwYXY+smBWXN8wUmQKSgwA44zUUAAQQQQCAK&#10;ArGb39q3aOPaUe1uUKONhLF+hxXflgdXVAw2vtLK2Y1jaxPFJt+wRhfkZUsszahlPkMOZJ9pow62&#10;+sjeuXptMqHWq2fx3z9SfrPrnXN6nv2/u/9y6PCx8//hrCsH9f3kxCdhitemVDUDKGF2STRNu3Zt&#10;RWigS6cOn+rS6cwzOp/RpXOnjh3btxedCzr7ZqXf1SyXEZ20RxATr6TZnSBDfaASr6Ft/Ko+p1aa&#10;+7skXEl1zvHq9fplqRa3S+ukFAnXUD1HzenL1LmFjDcP+dZhubmuBgqMUKTvqa3GMOOS6m9kMmxp&#10;fXdRknx7SSj6Z38/tPTtUwO0ji5Hbo8l+q5A+rwViGCkwOwhExfDF8+0Iq7v3fPGenS9S0/RORCR&#10;amitSaYyrTsKrta+81ql/YgkdGCTEUuoACNxuIJsh9H9C0PqjpdfO7RStF6+rXiRJkXFTgggkOMC&#10;6tWF9Xtw7JurOoZY+14rUg0eO3ny2MHabT957zxwskw10GD2MPBh0qYV128fOuqjrw6aIeRzexWv&#10;ee73P/3Frrf/9vdnXxQdCoq+PObzYtxBx06dgmtgrOiS1kkYOmiRgs4dunTuKLYOoi+BunUKqKHR&#10;geOG5zOw9ESilVQHS6V8vji/I5ZoDZ156ePFrPfAg0+QRFMkXEl1tRvLfXi1lukMtCVcQ5XAOgmP&#10;No25+g3K1ocpbKBAmwDTdcSFESsYLUdkGJHQJN5e7FHRRA9icHptYTY2BIRAi1MhgpEC8yWcUMg5&#10;+HpI/4yS8474b9obSEKlJ3BypaIawY0NWaHkK6NXwVGTxCqWfOkhm5dQMvcWObPIWJ1DFyTCPRNn&#10;lMk5htP61TCUpdrbfF1ZmK/lofJLXSLrSGVrRMV83BFmEY+7BV5kcv/dvQoSTXHN06Mga8vtA6n1&#10;4mPl6A9YU1nGYuvDvl0S+c/UHD9627YKlB3H0mg3NWdeQffA3EzMInziUM6jE+L0kVWzVMfxp6Vd&#10;sWK11lh28l0US03tSDx64UKXB42lfEPUOn+SqBcVMkBgv/MvGxjrSiAv09VeBCIyoIhVNGToQA0V&#10;qL2c5crJfpt9wSHP6cn15ceMN1G1YrFO3nJBk8wM/JdN+eCDI1PuuFpMXvifS/7n3feO9Ox+5vAh&#10;/UWkQPT2Dzj0xhVLunvPi7u4YqxBe/EfdRN9v7V/g2uoNUC9eEz3uOikKuk45vICMn2h76RqaDsF&#10;MjAjRcKVjL/mTHMtE65h3KvIGnJROxCpywUHzbcQ65WgjZvyuGjQYgU1imW0TVbfXvLn44OWZEog&#10;mpGCTLWecpIWEBey6YqlJF2n1u2Yyy2Kda5tnUFK9hYx+ciNd9tfbwyAFmP0ao0hx/Jrtb6O0zpl&#10;nHE5p174yQsD56Z9C49tbru7F6TOcRSXp2dBLofBWFVBDpjW7nxoaxXq80uLqpRr4SJ1lHaZ+J4j&#10;a1drjvo22xxboMHMyvOo29fiUq+hXOrsWZAtX2tevv2/XaDk1faSUm0Au2cI13l0Wnsuy0Jjq3yJ&#10;8Je1/+zgwbXmfTy116nnJt5WLNDyq6eYK23mTJcHkxwK29p2ZnV/9daa2mM3fpisJXag9gh+fpMe&#10;KBBrg2ihArl3mJ7Bxo1s9S6B++WpI06g1Se2lon/qZdywhMnTnzqjI7XXnlxkSLCBUX/MvozRUqL&#10;vA5v5x8p0GYQlZPxpbv3vJySQNRGjRSIiolN1DNEDWNUGRgXnWglbavDqLNdaDee08eZaA1TfqaF&#10;yTC5SmZkPk29+snV0Ps9W7y9yFBBYJcla68En5NE3stRBlvmK0j67SVyX6zCnD+kyQOBXIgUmHek&#10;5Keg3OLunqnfk2uMAJ8eATZTtTIi7DJvsqUKRubqHekqtfO1vft1aqphuaMm1oG3NVb8HT9ftP6V&#10;Xn/CFEhNZfRjIO+MWWvi+FO7RRZXYgwq6M6i28vLdndyypO2G4LCKP5eqnk/ILZn7Hyw3aeUFYtv&#10;keUWVCz/hF/4cTdEHSy2G49J3Bm1V8iCZLT1ZfuZ6XL/2fUETtNZ7TwHXE9LWysSFnfs0LdymfHl&#10;WV5l6B+44lrEuNAQ31uNeYy0jhHiS6J9E9/C14/dbX3cbXf3grR1k5x5ehTk21Z5zRT/HUwMerRO&#10;wjVqmfjaYr3fammz/at6wq4udQ4sKJFC3ExE68qCLn6cR8flDE+kGlrHdktHZHnPydJ/tmzsWCNU&#10;sOn5WjFw3i9zua8a39F6/2hxEtcHPd7y9E8W7Q0z+MWSiSnOEsP0SK3Pa6eu+hU3TNbWP1deVtbW&#10;v1xXo/cgkCe0+ndCMVK9d4FzSkPXZcqzOmy3Xds2R94/9JUxnx0xpN/IK/uPGNL/6N//fuzYR23b&#10;+kQKxOeGOto6I33LxFSLhw41vv/+B0eamj48elRU7thHHwXV0HYaxHciSck5Zc2k9ZVMeZUcGba6&#10;hurclYEDcFrXjIQrGb/koHqwRW+g1lXEc++Eaxifk/p2Y7ybqJ+X65cvFx8Byc5lGCtBfZermLpR&#10;BIdjg6CSeHtJYpdEuNUzKbCDViI5kjanBcQABO1H3aIfKTD7VssZO7UvZLHJiuUcnmKuEPGAeM4I&#10;8KnBPe2bo3aDrRWdoa33y2Jf9N0zr5lRd4N+S88sMTXVEDc89LuD68Yq5zsaq68Lr89oqk34nEi1&#10;kz+bu3/Vxi5ulIU7CjpUMp3lrXeHKm64XUxUa85TK27tqW/rrm23nEXm+WBT1RTiWuSSf+JecQXF&#10;nRWWG4/aXcdEbMSnsPUNXt5XMu8ua4HuuDMz7hWkNsrtBHZ9MAVnteUccM3N0YrE0T33UG8UlPaT&#10;rxL55SDcJk8qxXG1GrR7rKBwZYRJpXaHjPvGJWsS9xkv+1AaE7arkQTHMszqpXCoqZoCKhZUkLa7&#10;2ak34QChnMSudknc4nmWWrkcHfczPAyxliZexx6jKblubK26ppQIFIy9oTQUUTfZRTV2FDQ3x4Ou&#10;GSX4YknX9/HwemFSigtbdVS4cS9OmzQwtmCBOjm+oaV+dZ8xo9o8YcXXZvl3iKsPcXKYp5z6bTju&#10;pNe+yjvfc+31kZ+pUzI2PqTskgH/8A/n9uz+qX+vuHrirUPbtmkR8wV27tzpjDO6eNAaYYL03f62&#10;FyxqeOGFF5x77jnF3bt/+swzu3QWtevkV0N7nF3rAJSCyzDfMy3hSoY5b1OaJvEa2kZmqWduBBnV&#10;FQRigVXbBCAp9dMzS5zRUQsnpPp+U12dgg9Iy5uL7R0libcX+yIwRgsszL6d24LcMxC5C6oCz0dX&#10;IPKRAv/vs2rw0m0zLhvFc7IztDroKIlNLT0uquiRufm9JjZMK0XViNV8VKVPv0JTI6FqJ8ESdpcg&#10;qLD5ONPF7s2Jg6uHCmRZ8rrHte2y26rxrdPlfPBWjc8/2Tqr+2kFubKo9xiXTJkSu+sYriQ1smC5&#10;4JOZO7/0upyZRubWV5BrsiTOaokWtDJv7CLAVcOtFeE8glLJOYddvqHKgL1nf0ktluEXvXHZ3aOg&#10;oPp5PK9faMs5w+MvBsSHvMu9Ve3Qrp+odue3NNnISjgEBAosQ3b9JjXwKshsimUduuSWm6sp0xa/&#10;U+O+zuWdAo6O52eEWT1LM41uax5HwdL5U2SriI8VGSi4Toad/DftbrZjWTjXB93yydqLJahZCT5v&#10;nWy8mxb8tryo1Hi/WL1LjQmp434tZ7o2o6DlhJVfm0MtBCgOVO04Pc7kuv6dtlJA/Lluq4+oUd0N&#10;ae/Tr3o+8uMfaz+rHnnk4RUrVlRViV/MB8UvLupa1NLmK5uccFQu3AG1Vsb1d5ds5MeufmyNw5ve&#10;zg/JVDJc81OVKqkays5vxumsvUoiySj6hsm3eu11p77UE7n5kZBwUoyyBL/zUY11hBra5FdXrbOz&#10;+X1Mn9tQ+wBL4u3FNVQweFGpnB1UbM+XBs7B5llZ+TUy7SGnhA4riSMlEDRBTtYr6/4lWFuMVBuL&#10;MHhRfCXlB2d1dbdq4xm3NGGa5lp6+MzDp/SvjIg/Likv7zZDflda5/KW69RoZbXDyIRJk6rmO8rS&#10;+wdoa2iLN89xS6om91PE9fLUZeIB17bLeKl530981qrf+B2q7l/34/IP03BHGmdBHieniBU8r46M&#10;1lcHDy5J3khSP4RjdxHVr4w3BO8a9AryySH4sIqvCYoY7jDa9l3fI0fX3EK3IkRDrUl0sI3xwupt&#10;+Rvc78bK52qqtdef3Kq7CfSNldaMnbt7F5RgjY3k8nXfT7zprRdTwI9yqaZ6Rtse1y6g9YstdUSL&#10;zMLyFiLfNUZXWS/HnHVzfbOJa4BrQV7nsLyVUh5X1yAUyyJ34gJxic3A4+ionYv8PiNiZVqaKfep&#10;866NNR4jQwUTJy5Rxq7sq7wc1AB1USzx3XRi1XWWy1/XB/2yyuiLJbBNCSWQw0rk+7PvJkNKttdV&#10;LHXc/o4H5J+WvC1/umcaS+BTM5/6BDUlyefv+MY3ktkzgxVNsobqAKzAEyCZtrvtk2wl7Xk5zqlU&#10;VU7NJ9kaZvBIJ19JtYUZOeDJMgZVTpvLcLfPVzGfkyP2lPP9zH703I6l7zmnfnqKpWMrbWGX65Yd&#10;qTReWZXG26f3+6FxbKyns/pJVDE19DfPlL4UyCwHBCLfp8B16Y5Y12SPlQzkHQjrFFrJ9slzLT18&#10;5uFThvgGpQ4vGOxyszZeo5XVTtV5m7Lm2yrk6Ekt3jwVOaLM6DPg2nYjOKBmZMYSYssL+NwCd+af&#10;DI69IC8W0UdPWSSm2wt/I0h+GqxUJiYxN3PgK8inmYGHVY6kfl4MxAn1qgvMLRlw133k1buIw8Rq&#10;FXblM8stcTnXgHhjUfPw3D2uoBQ1Qd6SUEdbOfNzm7zAPiLBLYXr5AWJVzW4IFue6qTPiW5+Ezl5&#10;HJ3WnOGieub0+mZV5cSFtiEeMlRQI6fiD26NPv7IOlBVDpBTw3z2B/3zytyLJbhNpEAAAQTyUiBw&#10;LsMstVrt6qDPaZy6KmgdChIa8pq6wskpJwQiHymQ4xH1sQPqIEO5xaY8Nh+SX9utXydtHaA3TQl/&#10;8WU/aupoyOXqRFKWUc3hMw+f0u9sMUdIyi+K8suqrbEuGq2tdvhT18GenqNgrY769dpYlFZ9Qn5h&#10;r642v7G7tt36vV8Oe5Zf7+NUtWIcTYjLP7yNkTKuINezQm3Y5Eo580ICsQLZiW2qdXSN2tLADNxe&#10;QeEbFnRWW2b6C5GpW27hWhEiczOJfvVu7wJpmcYwsTpr2bru7lpQIjX1S+sVK5DhLEuv/E1TRlcp&#10;8kQwx4DEXebKNzRzwoZWVU89Vi4FyW4M2oSalqG1QctOudVEnfheL8AyT0Msf7edWneGa28r1heS&#10;HGrrXC1bxijCRMPM9yzrtIiuDwYeiMy8WAKrQQIEEEAgXwXkLfYQU6Bko/na8qLjUjewyJgvJm2j&#10;Q7KhRJmpFoh8pEDOES2GpsphOBPryowZDeXllO0htS+5PhxR/Xo6atnuseu1IY+ih7Y6gVkymzZD&#10;tZrLxPXmsMjwmYdP6VO7viXG6E1xT1R9QVsbq6gXl3aN1lY7PJWTPS1HIVYdecVjDi/T4z/qjbbY&#10;ZBKubZeXWPrpYcxMF6+qFeNokXbvuDVzL7kcPufJqU7wpJWhVT+R9TrsvSjU4W/mwFyPEJkML8S9&#10;ghI46Kl5cekFur1GQrUifIXl1BD2ocjGUEGxOqL2HqG/srQLW3VFQwnkexzkPJTO3d0Lcs8zdEGW&#10;hmqxAjHSUfuAN74z2L3GKeJUkrXT3znV5pmjlozRo5bBCR6StrHb2ncTlzp7FmTkahlaKyfb9L24&#10;djORY171lgTub5TZyjNcZCPjAMbh1YbahokKxElaXtryzUV7dYs1VixTRyTyks/EiyWB1xVJEUAA&#10;gTwTkJ01k3q3z4SDtpandh2QgnpasstE7SkjNwWK+g+8/Pe7dtX8tdmsf/+zlZmzZj20cJpXi1at&#10;XjPtvkk+7V2w+MHJlRVeCTZv3jxy5Ejv3cVXq4nKyrS9TgOy9346tfVKuhqJnmdhqp2xyrhWvrWl&#10;i4sL0dfdLSQapu3Bnm75t7bOwaXqKUI0QR1bPTV9MwaFrmv4KieaJekRQCAqAq6f4EEf61GpPPVA&#10;AAEEEEiHwJYtW6644orevXunI/O8z/Pdd9/dtWvX8OHDk7t2Xl5VPWv6PT5KDyxdoV25NzU1eSUb&#10;OmLM/HlzH37saZlAXSKx6gdzBg0aFM1IgTYRlZhQJJXxgtgEVyJjMbrbZZpr6xN66erqQ5pquPm9&#10;gk7n5KoRlKvz+ZDVzkxlvCqfktLjr5NDtj0kqSP/lNQ5TNHhCtJeIHqLU3OChqmcVxpHRSxzyln2&#10;SPHrujX1jda+WeEqkEIz0MxWFtHK3TN4KhMpyCA2RSGAAAK5IfD222/v2yfmVmZLUqBfv359+vTx&#10;2tk/HF9okYIkidkNAQQQQAABBNIqQKQgrbxkjgACCCCAgEMgi5GC6M9TwNmCAAIIIIAAAggggAAC&#10;CCCAAAKZEyBSkDlrSkIAAQQQQAABBBBAAAEEEEAg+gJECqJ/jKghAgi0UkCdU1/frAtCmI87Vomw&#10;rOxnLVkm99/dqyCRi2ueHgVZCxUj2GOVN4qPlaPXx5pKX7LBUheXRPaWOH3thcryY+2Oq3N8Qbbs&#10;nHkFLVrrZmIW4bMchfPohDhnZNUs1XH8aWlXrFitNZad1FTebVLT23dXE7se1hBVJgkCCCCAAAII&#10;IJAZASIFmXGmFAQQyJ7A/npl0W65uNCRI3INSf26TVyryeUD5SbWwzOu9YyF+uJqK5NXWx512929&#10;IHNxQVuengW5OInZKrV6ikX21IqKxY12LxpsTLOqTodXpqcRawquf3m/rJ1Y2s/ZZnVmVntWnofF&#10;SKmlV1cXcamzZ0G2fK15+Szd7Goir6mXlOrHz2uWW+fRae3JJgs1zg7hLpZptMQoBg+ufV4eBbmp&#10;C2MGbIOV9cuN9Nakhoq6sGkiS6MGFcjzCCCAAAIIIIBAqwWIFLSakAwQQCDiAn0rl6mrRIit73Vj&#10;B9fUqfPz7qurqbhBXv8qSr/SwdX6tZ+6wPC6CmeLNk0pXz92t/Vxt93dC1IXPo7L06MgX8pRN1Qo&#10;tfX7HWk2LZ8hIiHmBfioZeJyWtROKSvRGm1pc2xP0eTEj5pLnQMLSqQUNxPRurJ1AcvgOI+OSw+L&#10;RKoh7vi/vL6mYp2FdF1FzQzzar9s7FgjVLDp+dqKiiDJsqlTlSVVzsMWq1Hfyo22/OPqKtozuqoq&#10;1nnBbJ81vGBpNFGHxA43qRFAAAEEEEDARSCCqyRynBBAAIF0Ccjb7+KSX1x5WhfAtP4uSxb3tp+/&#10;QbuNLjfzacvjfrsb+2gF6Zk48tQedX3Q3nZLQbHKWyvlrHyszjKAICogChH35O1Ndt/JLNnvaRcc&#10;Z0G2Fqg9HuTCt3ILsZanPX9Z+drBNTVaBm5rbLodHVtDbIchrmp1U80Dbebk0nwDURGtqZu6u3TJ&#10;RGXlxsp9U0bX3zB2/ThLJo4zV89qcv3o5SUbl43yLMI8SG5nvtFpRDsjY0ktO4lfZR8Inw4bbhkn&#10;8VgSax8899xzSRTELggggAACCBSOwE033eTV2CyufUCkoHDOQFqKAAKW6ynb1aDjOs12sWq/HDMi&#10;CH67a1dzjgu31kQKjAtt63W29QJZCwTYD68aVlC0a2x9P9s1u+9Fuz2l/Qrf2RCXgrxONKkixkT4&#10;9xCIixTEIF0uh92PTqwConbqNb1DR0sQ10ydyj1SoNajnxopOCKu/EW2U+sm1k9eqUyUj3hco1sO&#10;0+j6yRuve1nd3RIy0KvqG7qxNcLqY7Y+RMgpRa/+JCIFXbt2TVHhZIMAAggggEAeCjQ1Nfm0ikhB&#10;Hh5ymoQAAhETsF+nhu1TEH81qd7Y1u4ta9eHLl0S4i+IWxMpkAXJS1Tr3XFrpCD+brIt9GFcYOtX&#10;uWadQ99stx3I+Hv+Zpwi8MZ2QFcGtRyf/C230y0X2GaHBfUxvduB5bC5dUSIRQqS6lOgHo6J6xVl&#10;7MrYxb/r6R5rsfhtecnK0iXukYKgPgVmuMN5PsadjWl+1SURKUhzjcgeAQQQQACBfBbIYqSAeQry&#10;+cSibQggYAjoF7Gxm8t9S8pC6YhB5NqcftpcA+L2vJqH5+5xBYUqJThR38qVi5QZE+OHu7tNXrC/&#10;vtacpkDMf+gyvYHr5AXBtXCmCC7Itoec1SDhTZ9XwnU/j6MjJi7Qp3iUEz8mvEkcY+IKbWc5caEx&#10;74P6gEii1Chjr3Ptq+BRVTFbwfI698rE5e9ZZ3niWSeIDJjCIeG2swMCCCCAAAIIIKAKECngREAA&#10;gbwXcL3XbZnG0DI7YWgL190Db6qHzt4loVesYNRkEUIoNxfq2zRldJUiL3XNSfTcLkPlnH2DS/u1&#10;pj76BbNrQQJCn81f/GZUbX/VkurBiyYb0z+EKltGOYyWqPtrF+ex/N1ykfELbbZK2cxQ5dgTqaEC&#10;cz0MUdq4uIrLGEWCV+mjJo+trXapjugmMK7aMoGif4WFiOXQTlFxHfVNosXsggACCCCAAAII2AWI&#10;FHBGIIBAvguoK9lVjxPr3uubdnUlZpxXtAdF731jmLm8BO0mlkOUyX2nkHfb3b0gc3FBW56hC7Ic&#10;HS1WIIICYmc5S6DIUDZFVEVdaE/bxilTK/vK2oml/YxHYlPdGQy2kQyuJ4AVrJt2te9SZ8+CjDxl&#10;REWvmrzP73tx7WYi1kMwWhK4v1Fm38qpYj1J2fiJdWVJ9ClQSeXamQZp4OQK4V5Csl6WlFaXBOYi&#10;HLVs99j1xqGt1aI99lPAjBqFqxapEEAAAQQQQACBeAFmNOSsQAABBBBAAIFQAsxTEIqJRAgggAAC&#10;CKRIgHkKUgRJNggggECOCogu6LFOD+Zvvt0aWt/SAik0A81MSREpyaT1ZwU5IIAAAggggAACzFPA&#10;OYAAAghEQsA6N585hWKiI+ETbUmBFJqBZqakiJRkkug5QHoEEEAAAQQQQMBNgHkKOC8QQAABBBBA&#10;AAEEEEAAAQQQQCAmQKSAswEBBBBAAAEEEEAAAQQQQAABBKIcKdAHaupzN6tTYQdMQc7xRAABBBBA&#10;AAEEEEAAAQQQQACBVAlEu0+BXMRatLTCf2GtVFmQDwIIIIAAAggggAACCCCAAAIFJdDi1tooRwrM&#10;OIGx0Ll1XmjZ50DrcGDMDW7pjCCfSPOU4QV16tBYBBBAAAEEEEAAAQQQQACBwhGIbqTgeaM/gR4n&#10;EIGA8hk1FevEpOC7Fw1WqseNrup3Q4U4UjXrX94v/rP/5fU14j8VN4wqnKNHSxFAAAEEECg4gboN&#10;ixc/tqMxz9q9NdyWZ62mOQgggAACkRWIbKSgurpaopkX/puWzxCBAO3PviVlMkJQt2/UZBEz0EIF&#10;WqBg8KLJMsGoZUfSvbhYZI8oFUMAAQQQQCBKAvLCPu7SvnHHYy6Ptq7aakEb6lqXSTb3vjpuu+aa&#10;a4YPHz5ixIhrr7125MiRcZXTGJ1tdn80my2jbAQQQACBqAu0KC3aj1nRyEYKlMGDRRBAdB3QpzbU&#10;alw9Tp3gUJ29QKmt39/3urFaqGCTFigYe13fqB8D6ocAAggggEDhCTRs22G5hm/c80ZD4Rkk2OIi&#10;++a2d/GQO8aWKbXrbbGCuh3bGpSysTeWJlgeyRFAAAEEEFBEqEAPFkQ2UlAxdePUCi04YIkVqIMP&#10;jG1jZV+lb6VMVTNjnOxxQKCAcxsBBBBAAIEICpSVievZOjNUIAMF8qHUbqU3Tp8+PV+ujx1hAu1P&#10;N6/SIcN6KrXbzdEYdRvW1xInSO2ZRW4IIIBAQQpENlIgjsaoZeu0WMGSqv2KNtBA/VXdxLQFWgRh&#10;lDpZgdwqporQgboxo2FBnsw0GgEEEEAgqgKlpZZQgbjprQwbYr3lrY1QMDfLLXLrM26TE+jDGOQe&#10;1vkLtN/rtDEO8YMf1LTGU4+JRNGa96BNmzYiLiD+dWyuR7d4yNAypWHbBjVW0Lhje63S04Kr+8i2&#10;JqAa1dOIeiGAAAIIZE4gypECM1ZQM6N8yqa+lRvFTIbiV3X8QTcxu6GuZIQKmMswc6cNJSGAAAII&#10;IJCQgLz1rd/5rqur7Tng4mLb7qVjRX8AfRtbVrteu6wVl7nra8uMp8YWNx52lFm3YfW2BpnArStB&#10;w7b1jUPVPMeWGVfS6v4iTBDL9s4BSlQGQmgdB7ToQNu2ba1hAu8+BaI9pTeKIQhyeEfjjg3bGnoO&#10;u3GIjiv8VougzJ2aQe16LR4SqJrQgSUxAggggECeCshIgXXeguw3U0QE5PACfcUDOTeh+af+lDH6&#10;QE+y6flqWWtroIAZDbN/HKkBAggggAACFoHiiwf0bHhjT6PiGigotfQwkP0PlMbD4qL2cGOD0rO4&#10;u55L6Y32eIBxwe814KDnsDv1p2SOatlyU2+7x4bxq7fko7FpAQIzRqD9Yh2G4FlNbQjCehE2UcqG&#10;GnECRU5YYMYNZBJtsgh/1WhQUAsEEEAAgawLRLtPQRgeLVCgL3oQZgfSIIAAAggggEDGBbRQwY4N&#10;22stF7OWWsT6yYuB9trWvbin2a/eUV95Y7xR3C1PeF4CdTLFMmtkIuMSXgVagwJhYwR6XsVDbhSx&#10;AsU2QYEabCnubnTeMH/zUY0MBRVBAAEEEMi6QO5HCrReB3J2QzYEEEAAAQQQiKyAvHvfUFvb4HKZ&#10;LqcNMPvJi47ytuvfhm2rtSkFLAPtZT6xbgKRbXJiFXMMN0hsZzUQEOuAIXaWfQdERwNzQgYZgJHR&#10;Ay2q4KaaWImkRgABBBDIa4HcjxTk9eGhcQgggAACCOSPgDquwC1QUCen4bvzDrPfvNlksQygOtPA&#10;nfKOuWWGf5FaPKZsW21bHzDHpeIHGpjTE/jOU+DRbNl3QHQyiE0AIX7TiL1Uc9yP6iOAAAIIpFJA&#10;jxS0WLZUZp9MXmJVA23SwtHGOgd6LuYTcc8kU0wW9hENcLZJq4Vcq0FulvUgs1C9RIv0bE6iGZEe&#10;gTwV0F7ZUX1d6+87KayelqP7u1yeHmKalbCAXMgw4fECshT9PrhtSkP1MWOavtBVUe+9qx3zI7eZ&#10;kYLU1Cy4pW6qqSmbXBBAAAEEcl4gmn0KBi/a7TKiQJ/QUKyAEAX21F0nb5oyrlZtsDGNY2ubFwup&#10;aF/arX9rIYl0X74YoQ/bVYOtGsbVSebr1lpd9s9BgbjTjItZEZ8cVy1mgl1nvu1YXrXW6IbtYeMV&#10;7XxQf09Rlsm355oZEx1R3hw8ZahypgXUkfPGjIN1G4x5CsRcBGaXAdfpBcS9cbmsQWIdC9TpDdWp&#10;/eSmLgSQ6fZ6lOfoOCD+bF3FtEkMteUTtbbK3wNVW1coeyOAAAII5IlANCMFuYAr4hapmRxhf33t&#10;4LHXpWyaBXFNVD6jbJ2+QMS6svUv7zfXjJDf4sWVgWU5iTRIy4uycUqsAjPKLVdleum7F9WO0x7N&#10;bN3S0FyyzCEB8+RnYpP9VUtEnMCcCVZ91VYb7w7rKpTqcfauAVr0VosDiFd0P21RGj1sa7iK5Wj6&#10;Vk6tUJQa8baTQ+cFVY2CgHHFrw6p3148TJ+nQMyB2GgMs1dnMXDpjqCuECgG42sLAIbaRMcGdSFG&#10;dVvdONScFiHU3mlM9NJLL71o2V6I2xItW7iqQzT0qQpWN5aKwQdhVBMtiPQIIIAAAvkn4Bx9kH8t&#10;tLVI7QhQJXvIave0XUc6xN0Qt3YfMH/XfgmToVlI+YyaON9NU8Sj4ru3ca8ufoiFswgjC9daKZuW&#10;z1AW7dYXkFSUUcvChTOc3RA0G93K3p/Ytzlit5fX11Sss1RgXUXNjOWqdmzre93YwTV1+/L8bKN5&#10;URYwzmPtncDsNm/vfaAHufRBBFP0UULaC9/WNUfff7T+qFsHfGvO8R3+tWdHT5niyCHJ+lje21yH&#10;P8iXqQgUGCFK8bYh/1w0eZR6yEZNlh234l+3inzhiud9X7ujbqgwQwXRHn0R5dMz3+rmNeJAPh6b&#10;mUD+pW13DBliPGOMp9cf12fxt++oaHuKnKyPu6SxzoIQK00fDBFbIiBb/FeH27yr52iyntBGqEVa&#10;3FWz1W7KRQABBBCIqICzT4GYryCiNQ2ollsvdtfxtzUz6m7QO/qLq/T1Y9Vu/+vKjP6yIh/jhnjI&#10;YQ6BGU40bvG7ZThKdtc1R1vsrzITx6okv7KbdQ5iqBeLRJck3kHBvLUv7hIqZt9hvVy7j29ztEDB&#10;Ddr1hrbJC4faeu4w5ubrKn9rLU55cetcUaqXyOt+eYO9Yp0WVtPvkMtnbf3oqxXxzqE9Wj5RWand&#10;UJe7x5DGrozdeLe9/ahdfUQITX+6Wu9S4+StqS2VOWiFGPG1JOoTWNy+OlugQF1q1vLO0bdEvaFb&#10;/bwjxBfqdOhXKsMMBAJDYZEoWwJ1Gyw9EORgh57DhqjX0GwIIIAAAgggoAvkzeiD2KWu3rnea9i/&#10;ed9M2fR8dcVUbXVFcTWr9ZeNv9ANPFVSmKEoXTFv6xlVEhWIFRFUG3EBMLi0X1Aqv+f1u4ZqErNc&#10;9bu/3JLwkbs5LxvkLUx7PKE1VWZfBMIJiC712qb1FRi1TL/ul7199I4w4o1E7xCj3hu3nrrqGau9&#10;FDzGC2lBOv0lZA2PaffstVNeuwp3v5LW89UKUTNIqj6BxYkhT6IAn5ii+Yq3w2oZ6w3xMtcaqNZe&#10;W8PW7GEU7iiRCoGMCJhLBC5evL7RddGFjFSDQhBAAAEEEIisgEukIDe7FYTuU2AeCvll2bxykHN7&#10;ya01V9qtz1C90Wds4rt6UvflktpJFGoIuo2RMCuVpI8ZvdDB5RSOXD5E9l0hbytmzlNgjMnRYgXy&#10;2jc2YMYcfWS8KfhzuLzevGIBxtmvvtmE7meTdH2SK858I7Q3Wxsh5ZgDMW9PFBqW/wKWsQfmwoH5&#10;32paiAACCCCAQCICtnkKEtkxamlD9ykwKy6/zsdmODuizXHmdXke5vLbK8PwVLbSk7ooT7qrv5wv&#10;QZsH0XfQhcetxlgT5f1Ue59l0XUjdvPSAA83e0J4OVIikIyANv+/2KrHmfMViEe04UB6ECHxfLU7&#10;9vGde6xvNyHnVBRhgqTr41Oc5ba/bJ7WfcISvNBaYO07oJGE6iEQ2GEhcVH2QAABBBBAAAEEEMi0&#10;gBopMKYmEL0JcrNDQXJq4utxbJDxpinqlYL8Bm1c6Nru8Ot3APXet+4FemRozAOuTSLmt1kvs8UF&#10;duCSCGb8IlZVMReZMqPcHCK9aUq45eDkl3utb7R/LYVPQHPUNuiXXSI7eSkWfvBEcgeSvRBISsBc&#10;J1DGBCwnrRbZ0q+WE89Znx7QuqCJNkVg7O1GdOBxnUXFo7BE6xNcnDaXgLlCgWMKQ8cEhwkSaHMg&#10;qIOgmNEwQTuSI4AAAggggAACkRHImz4FyYiK2QTHrpd9amW32lpteL/sjqz32l1Sqw/O71u5Ul5+&#10;y2TPl8pv/F6bR4Zl2r4T68p89lXzlCXVamOpxbyKgTfeB9cu0Wr/vCIudbRNdK6QaxDq47HHKfpM&#10;DAE+cm0zrdkBtRQ+Ac2RvTvWKWYFxDiDwHYkc/DYB4GEBczRRmKigq1i7tJqfS4O/cpaTDPYT7uk&#10;l6fvxPVJ5q91ArCf9erLcrDWhV9svkN8rMUaNUuwPoHFaXMpxEIF6qtWXRtRffNR10tM8nUrOxF5&#10;TeSQsCg7IIAAAggggAACCGRJoKj/wMt37dz527dPmhUY0KPtrNmzH1o4zatKq1avmXbfJJ8KL1j8&#10;4ORK89LVmXDz5s0jR4703l3cbhMTi3t/Sw16PmWSGSsouRpHvHrJNYq9EMhJAW2UgLi8zp3pN9JT&#10;ZW3VhbhISU4eVCrtKuD6CR70sY4lAggggAACCCQp4P8hu7yqetb0e3yyfmDpCu3KvampySvZ0BFj&#10;5s2b+/BjT8kE6miDlT+YO2jQINmnoEXRhh3oQw/En0m2I2W7abfenP3m9Sn3Qt+OS1l1yAgBBBDI&#10;MwFtNkfRiyCRcRABBnK6kxrRo2KltqYMGwIIIIAAAggggEDOCjhHH0RgngJzbkJnt4LYpIVJdotN&#10;8CiJ8jJTUIL10pNHvHrJNYq9EMhJgZxcDlCrdCq7QWg5RvltMyfPLiqNAAIIIIAAAghkQcC2SqIe&#10;Jsh6l4IsOFAkAggggAACCCCAAAIIIIAAAghIgVifAs0jAn0KtIroQw2cHWO1ubTDzecf0SMsWuZe&#10;f2Pd9BR2Bk43gWdb0l0w+SOAAAIIIIAAAggggAACCKRLINanIFJLJO6vmjijbJ1Lx1i1d6uYfX9i&#10;1f50kSSUb+oulcWKbWKZgCQ7AxtBBlsURQ+2aJOtG+EH24P6AgmxZxNqO4kRyBkByyvENi7ffNwR&#10;nxOPu0XsZHLr4/G7exUkpFzz9CjICmt/zerFx8rRH7Cm0kORlrq4JPJ/2ce/UcTaHVfn+IJsJ4Yz&#10;r6BYqJuJWYRPmNh5dEKcnbJqluo4/vR5X7XspKbyapPadkfi0QsXujzo8ZHmUUP5sJ1CVCOnQ+gh&#10;jhZJEEAAAQQQQCCjApHtU6Cvx+2KMeqGipq6fRl18iosZZMFiMXbB1sXYA/fOvmVUSypqI44VqMo&#10;5Zbvi2IydrnJdRO1R83JHsSabXKqdm3LnQnbw7uQEgFTYH+9ooXhrK8F2XHJeOWIdT2Nyzn1wk8u&#10;oOjcZHLrw267uxckgwTxeXoW5HLgjJeqXMNVraiImeovYfniVVccUGOr2pvA+pf3y9rpsUfL61/s&#10;GZeV53livj/E3iRc6uxZkC1fa14+bzeuJvItbkmpfvy8JkFwHp3Wnv2+76uDB9c+L4+C3NRVIT03&#10;8YZrHjN5nJZUV6zbOHOmy4OJTQIpl7m0fQqKaiT5CdJaKfZHAAEEEEAAgTwVsM1oqA09iMwAhLSR&#10;qx0BqmI3gsxbXtZbMnG3k6zdB8zftV/CZGgW4rZ2gzpluGXFh9hNOKNKziJi10Avr6+pWGd+95YT&#10;mtfMWG58i9WTxX2tDLL1q4Bj+Mfhp6x35bixFUTL81kQ6Fu5zLgQs7wW9tXVVNwgrrPF1q90cLV+&#10;7af1W6pw1lK8RteP3W193G1394LkdX18nh4F+fKIKKlSW+/sULVp+QwRCbG8CYjLaVE7paxEW4LA&#10;9fUvmpz4kXCpc2BBiZTiZiJaV7YuYJZE59Fx6WGRSDXENb3v+2rZ2LFGqGDT87UVFb6S8j1Zje9o&#10;XeW0w+T6YCJVlMfUOGXFfv6BgjCfUMaIP218XyJVIS0CCCCAAAII5KeAGikwpjAsKiqKSCvFl0/j&#10;S25CNXLrW+/aLbRmRt0N+r107Tumfj9eH9VguVsob9yF2AIz1IdTyHua8RmOWiYeFWuQi1qIb8Tm&#10;2Av7QAtLEbEKqV9o9asd7VH3a4kQTbBkagz+cK2AY/hH969OrTC/sYrvqxVTE7s5llDNSIxAKwXk&#10;K2ZwaT+Ri+jHEzYv7Q3BfrUatHusoLClBKeT96Tj7xzLmsS9X46avGhwtd6TSI0kTNZiIsYW/84R&#10;XLxriqCCtJ3Eaoz2cVChS5PXwLVLjJFSbh3sXY5ObKGc3YuUJAarBb2vllw3tnaJ7KUlAgVjbygN&#10;aIxG1K3cdhRcHwytooV/zDfe4D5pAZ9QotuLpVfKxsoEKkJSBBBAAAEEEMhTAec8BZHoUKB20bRd&#10;/Tr0xcVwtfo1zbnFvh/q/XC9etYPNr83W65t5agG0W1Xv5/kV4H4klOYofiSan6tN6skSowVEXgy&#10;OgdniCsFRzzBL4vACjjuRsrDod2PlZiJuQU2hQQIpFJAfSnEB7P6lpS53KvXC9aCiX5DdFx29ygo&#10;ybboF9rldVNd1iAUgVUt9mHb5JWkoqyfqI57sDTZyCr4LcG8urfOdOLyrutRkJnS8rYs764nPpq+&#10;pmyqZXRV3JQSvkdHY/DbLM106/Bl2dXyviqyVcSHhQwUXBdH7/LBtFIEiAcvWmmNovatdHkwgfPD&#10;EiqQb9kBg9f8P6HUt+5Y17QEakHSVApsDbelskjyQgABBBBAwBQQvQfsayDa5imIQphAdvqfqKwM&#10;GDkv+qhOrSuPn8ApdJ8CU0TejjO/KRqjkN2/eYc7j1qfoezNa27iojyJORnM6wa9aXLAcvi5CBKu&#10;gB65CYzwhBMkFQJpEhDvLh4vBdfb8not5HPa0CB1rgHxmoq71nXu7l1Qki2Tw/xlb6T4kQdahvFv&#10;Elp4Y+PGjWp3KWWcOa2eMWNAbPISrzrZ5inwfP/wLMgtW3kjPfE3tFgcJL7HlOfRMT4MAq7+YxM3&#10;qJNY+EYVrPEYNVQwcYkIFGgjPPw3GTcSJ5F9Jl7XB4NysjxvhgpCBApiu7l+QgV1kEmgVv5J6zYs&#10;tm2P7WhMSd4y31TllZIKKYra1A11ieZ2ddx2zTXXDB8+fMSIEddee+3IkSPjMmzc8ZhLSe6PJlob&#10;0iOAAAIIFKCAJV5g61MgKLIeLJDjVFcqE/1ncZbfAZ8Xowfixq6G7lNgHnV5M9D6hVjN0uvyPMxX&#10;XK8Mw59nttKDghaO0aqiFDnBltkV2WhawChfe+USqoC6q/j+r6xfvjzWFyJ8a0mJQGYE5NW7mPkz&#10;9lKQL9Uwm/VdRcxTIF5Tah6eu8cVFKaQEGnkPWjXnvRuA47ssQu3FAlPXuJexeCCbPvZwpAhGq0m&#10;8Xvj9Tg6sc70IceP2esS8L4qE8tQQU3QnXwtV31hGzmFTCxW4PpgWBEtnV7LhAIF6nkb95GXWLlJ&#10;ppaXzutry8ZOj21ji7dtSFGsIMlKRX03MSbUurlVt3jIHWNFl6j1tqhE3Y5tDUrZ2BuDRsZEvf3U&#10;DwEEEEAgqwIyUtBi9DOIyoyGfSun6sMAPGwsU4m1Ws82kmHTFLVnq/wuZYwAtX2z1e/oqfeCvDaP&#10;DLVxDdrIBv9KW7+kBk9oraY2522X30mrExim4FqTxCpgfGVVqqvDfW1u9SEjAwQSFdCv3u03xi3T&#10;GCbzluK6u2tBidbWK71XrEBG6maUm73yN00RM9LJ9wVziJYtfKjnnqJ5FNR3C5eCZO8wre+FZdFD&#10;dZ4F54wJAToyymEUYJmnIZa/2/4yfqENhAp+w/V+E/R/X5UxijAhWDUkIMcdWKebdX3QrSb2mIVj&#10;/gT5ZO3zIkQbrmeDlr/rJ5T9YyRVJ6w1n7oN68V0GmOn265dS2+cfseQ4nQUl/08Rdum21ubcJ0c&#10;YQLtT7dcSocM66nUbjeDLjo2cYKEydkBAQQQQMAmENFVEpOaljvJQytmExy7XutaLLoma8N9tYmp&#10;1YeW1Or9UbVv6WrC50v9Oql6ZCiWL5T7TqwrC5oiUZZUq5UeN41afCPl91XZudhowaLdYb69+mIl&#10;VgE1K/VGFXMZJnkOsluaBdSV7KzD7rWIoFjBTn/liBeaEUUwFuqTyX2H1Lvt7l6QuUqiLc/QBVlw&#10;9HehKZvEzrJbvchQNkVURQ4mMN4EFPFKlLXT33PU9xFzQJfBoA5O8J191DZPgTZ6waXOngUZ1ZYR&#10;Fb1qctI83zLdTEQ/M6MlgfsbZcpos1ZoiDdc15MvRe+r6uKN5juj9sEyeuFClwfdJt5R31pjZ2m3&#10;bs4pGWTHhoRDtG6fUPYzyHUa4Fa9Rht3bK9Veg4b4n6LWx87oHWYN7vsG39au9Y7Ri9ot9HFgyIK&#10;oTRsWx20u6MNWrl1erFiZzmAIVasYziDpT7mSAf1MXs6YyCEc0CEW3P8TNu0aSPiAuJfx+a6T/GQ&#10;oWUCQOugEYftXrTVMmIjN1p1rrEzAggggEDqBIr6D7y8puZ32+o/Enlq4epLz+kwd968hxZO8ypl&#10;1eo10+6b5FOHBYsfnFxZ4ZVg8+bNbmPtbMnl8uBi7i6PobHiWTGVQauvh8MpZrSwcFWKYirxDV+M&#10;Bwk/F0IU20CdEEAAAQT8BVw/wQM+1sWl6uptyrA7PToQ6Jf6PS0JrHvIpxu15+rq6kpLjXCDupvW&#10;TcGSRK29x+7xkQIZYtB7OjhqoWZRbHSCsLXAL3ezJodjtQ5bH0VMaChmJdC+jGmRgvihBy+99JKY&#10;ysDlGOkcdxZvt1m7V9beuroNG5Qb6YHASx8BBBCIqID/h+zyqupZ0+/xqfoDS1doV+5NTU1eyYaO&#10;GDNv3tyHH31KJlAnNVy5dO6gQYNi8xTIx1vs0x1mj8u8I+S8t6HechI3lrh7nb2D41IycxlG6nBQ&#10;mZwUcJuPNaBbQ+vbWSCFZqCZrSyilbtrZ0JKMmn9SZVUDtYwgegmIIbZ9xx2ozYyQfatb9i2Q/Yf&#10;iIUJ1D/ETCONh13mRPTa3aVmolz9ElnNzixUKe4uCjdyt2WoFA+50VIjcTP/jT1GJerqxBiLoc4R&#10;FQnURwQI2qqb1pVA+yVoqgK1XdoQhPWr5QQFsRp4FH24sUHpWdxdByklTJDUSctOCCCAQN4L2CIF&#10;WrDAnLYgq42XMxu6LHHo8XAaqyp6ZWao90IaG5HurGVPXfoTpFuZ/PNbwG0+VpdpW1OLUCCFZqCZ&#10;rSyilbtrZ0VKMkntCZZcbuoFunqprm6x3+Rfsb70skOA2+a7ezI1cmSo10gLI8gAgxkqUAMFZqcH&#10;o6hE6mMNCoSNERhMMoAhfrdOZOhVdPfinuZohWRE2AcBBBBAoCAEYvMURKdDQUHA00gEEEAAAQQQ&#10;iBeQd7zF7XFzQUUZElCveeXYerVvvbp+gpjy33Xz3D1Za/sdeJmLeqXdeFj+agkVuAcKlETqY52V&#10;wGP+Qu9WqCGVWFcBkdCraLVbhDm1QxKrOSZLyX4IIIAAArkk4Bx9QLwgyaMnun36zn6WZLYp3y1X&#10;6pnyhpMhAggggEBWBIovHiAuS2N99IMqIa/D5fQB1k2bpkDOi+g13YGZq9fuQcV6Pm+JC+hprLED&#10;M1TgEShQwwpuzXErL36ggbnkgffaB94N8y5aLK6o8t4p+yFY1k1IGokdEUAAAQTyT8A5+iD7LVRH&#10;WsYuuuWf6mQF9hGYrZqb2asI98an5No6JZkY9UtpZtk/4tQAAQQQQCCfBbRQgTbXQIjNNkdAiPSO&#10;JK3cPb7AuAztnfrViRTe2LOjrtZ9eYdE6mNGChJvttsewUXrvQu0/hFsCCCAAAIIWAWiFymQtRus&#10;rF8uowPOrWKdOnnBEXVBsNbdwvcqIhdOD6ZOyIWjRB0RQAABBDQBcQdbjBUQAwq0hQ31TQwmcF+f&#10;T5vEUFv0T26NO9Tf1Xv7RteEug2xeQpskwUYcyDG7Z78wbDXR9RGTrgYW/NRBkIatm2r7TngYmNu&#10;BVtZHs1xq4+j40DCAxCceboXLeZ6MA9E4543xByIcZMrJI/FnggggAACeSPgNk9B9hdAKJs6VVni&#10;tby0sJcrTFfUzHCNJoQ8NB5FxHouaIEIuVzjjJqaGeXqSuXxwQkzvVzb3NzMR30ycaRRixpdVSXX&#10;dpiySe1JUSV7V8hNdKBQ13wwaqD1KYild9QsLmetHVoGtnqGtCIZAggggAACrRIovVHOLGCZfWCx&#10;XPxQX9/AmbOILNw5TNm2Wp+qYHVjqVxPQI03NOiPbi8eFpunoPRG8wl5Cey+eyuqb8swfsVHtc+E&#10;4hUoSKQ+YhHEFy3bC3Fboo1wpRD1bTSmgVBbwxKJibqSHgEEECgIgaL+Ay+vqfndK3v+rjVXBLAH&#10;nttx3vz5Dy2c5gWwavUabVVGr23B4gcnV1Z4PRuw8LK8Nq+bemRy/ejlJRuXjdL/tPyi5yuunZeU&#10;7nYsS6Bd2NtLFh0RHNPyexWhxgVE2TJ5LHvx4ERlpev6B5b0llSxXb0zcUmj1r1Mq6z6u7JIbZ5I&#10;Oq5ab4S220ploqiR+NdMb8HwKN1ol09rCuKEp5EIIIAAAskLuH6CB3ysJ18aeyKAAAIIIFDoAv4f&#10;ssurqmdNv8fH6IGlK7Qr96amJq9kQ0eMmTdv7sOPPiUTqJ0GVi6dO2jQoGiOPhDV61vp361A6Vc6&#10;uKZun6O9botEea7eF1fE/pfXK4smiwt1sY26oaJm/cuyW4H3JtLXVNygpY9tm56vrpgqrvD9MvFI&#10;M9goXew7eNFKLRPRUPNx8bu1KJfH3XJ2r2ehv+poPwIIIIAAAggggAACCCCAgCrgHFngjBREaO2D&#10;UZPHus9WoB3KfXU1g0v7OQ6rfdpDs+++18F3FCGyjKV0jUTYM3KvQn2tUj1OK1p0BnAten+INMmd&#10;sK45u9YzufzZCwEEEEAAAQQQQAABBBBAIA8FRLAgFi9w6VOQ/WkKdHT1nv9yj7mSxb1zpaxEvelu&#10;2RLqUyD2sxdhCw6EuLx23OHX6tG3pEwxZl6Usy+6DVsIkya5M881Z9d6Jpc/eyGAAAIIIIAAAggg&#10;gAACCOS7QGRHH6jw4p5/bbVj2gH5uOg6IIfue44rSOCoWYvoe93YwdXPa4suiEjE4LHXyUiEuPiO&#10;H+ZgBAWMEQqyg79eqhi3UG1Ox7hpiraeoyMT1zQJ1No7qVvOsnB9JIWlnikpjkwQQAABBBBAAAEE&#10;EEAAAQTyTSDakQJ5z7/CQm706jdn8kvB4bAW0bdypVx/UR03oKwzegOMmmw86Fz7YNSydWXasggT&#10;68rMGQRGLds9dr22WEK3cbX6CAlHJq5pUtAaEV1xKd29nikpjkwQQAABBBBAAAEEEEAAAQTyRUAf&#10;Y+Bc+0A0b+A/dJqfxbUP8gWYdiCAAAIIIJBnAqx9kGcHlOYggAACCERcIINrH6yRFPraB/OivPZB&#10;xA8Z1UMAAQQQQAABBBBAAAEEEEAgPwUiPvogP9FpFQIIIIAAAggggAACCCCAAAKRFSBSENlDQ8UQ&#10;QAABBBBAAAEEEEAAAQQQyIKAESkoKlLEDxsCCCCAAAIIIIAAAggggAACCBS2gDGj4d5jpsPAczsy&#10;o2FhnxW0HgEEEEAAAReBJGY0fO6556BEAAEEEEAAAR+Bm266yevZLM5oSKSAkxYBBBBAAAEEQgkk&#10;ESno2rVrqKxJhAACCCCAQEEKNDU1+bSbSEFBnhQ0GgEEEEAAgZwSSCJSkFPto7IIIIAAAghESyCL&#10;kQJmNIzWqUBtEEAAAQQQQAABBBBAAAEEEMiuAJGC7PpTOgIIIIAAAggggAACCCCAAALREiBSEK3j&#10;QW0QQAABBBBAAAEEEEAAAQQQyK4AkYLs+lM6AggggAACCCCAAAIIIIAAAtESIFIQreNBbRBAAAEE&#10;EEAAAQQQQAABBBDIrgCRguz6UzoCCCCAAAIIIIAAAggggAAC0RIgUhCt40FtEEAAAQQQQAABBBBA&#10;AAEEEMiuQFH/gZfX1Pzulb3HzHoMPLfj/PnzH1o4zatmq1avmXbfJJ96L1j84OTKCq8E/mtCZpeD&#10;0hFAAAEEEEAgoU9wPtY5YRBAAAEEWk59fOz/1nz8xv+cfn9/S/MpQHwEitq0a3t2vy6X/L8zPn+r&#10;0rajv5X/h+zyqupZ0+/xyeGBpSu0K/empiavZENHjJk3b+7Dj66RCVrkPyuXzhs0aBB9CjiNEUAA&#10;AQQQQAABBBBAAAEEkhQ4/eG7jWu+fPQ3/3WqcQ9hgkBEQXSqse7DX//g0JqvnD76t8D02UqgRwqK&#10;ioqyVQPKRQABBBBAAAEEEEAAAQQQyEUB0Zvg/fV3nfrgrVysfHbrfOr9fR88N1E5fSK71fAqPdan&#10;gGBBNI8QtUIAAQQQQAABBBBAAAEEoikgBh0QJkj60Jw8XH/sD08nvXtad2T0QVp5yRwBBBBAAAEE&#10;EAgWeOzxx8P8BGeUuyk2TenWbXTV/pxoQC7VNSdAE61kmBeLSJNothFKn1OnmJibIEJ0OViVyALa&#10;IgV0K8jBU4sqI4AAAgggkAsC8ouvdcuVa8J4W7UlUzalHP2uf/s3/x+vEvdXjbbbpqFyKW9tujIM&#10;eXRCJktXLcm39QJJv15k0fnzdtR6yBTkIKYwTEEuBZzFqcP10Wy9s0+BCBYwZUE0DxW1QgABBBBA&#10;IEcF5NfycdUV647EtnVlMybmyP3jDKJv3LLd8bPplR2vbP/db2t+71ULYVs+Q1m026TdvWhwbT3f&#10;2zN41CgqWwJJvF70KAFvRyk9ZtGawrC+6dL574mfgQuafv3+R7cuODjwf2KzAPz6fw7Kx8X8/upT&#10;sZTajP/q9vbv3tceFz+3/u5kSqncM2s5/UkGSkmiCEYfJIHGLggggAACCCAQWmDTlHHViggTLBtl&#10;2WXUsiMbK/uGziNKCUXVj9gbk8rand+7t/nT98ILLi7pW1rSt0P7du5l7K9aUq0MXrTSQtm3cmOu&#10;yqbCMeTRCZksFTUij3QKJPZ6UeME+fV2lE7cHM27pOvr3/r054s6V8369FWyCe0/d+i4DA3I7cQv&#10;X7W2qtPK2b1en33OC6NPVz7+8dtqGhEm+MLGttrjr88+q3/tSe3xwtyIFBTmcafVCCCAAAIIZEZA&#10;v5adbA0T2Eu2dp63jEnQxuluivWsl8/F0sal3O/2nD7Y13hK75ZvKdHSUd/aIdnM3eVB5wDikPVP&#10;aLhFmzZFHTu079SpQ6eO7cUv7du1dT9a++pqFKWsxDPkYhuYINvq6HVtNt+pbautq4ytQkllq162&#10;xcZNiAs4780X2Tz0ojlxw7stRYweLYZpaC2zJvNpu1e7fGqayCmnWE5oy5CWdJxRmXm1Z6uUsK8X&#10;4a2G1jzejgKPnXUiDUdi6yQbPk9JIff3n7Avh8BK2gYfxb0DOCoQ36LYW25Cb1nZOfT1Tdb+Ah51&#10;aHt92elfar3764/vvazT5+LS9enf6XPvnvyLfPzEYxuV73xThBi0ZQE7zv1Glz7679lpYnZLJVKQ&#10;XX9KRwABBBBAIK8F9r+8vkYZPPY6r2tZ8UU21nl+9yJlRrn162nNjHF1U9V+9esqlJoZ5d0mKivV&#10;P9WU1m/E4kmv5yxPyW4N1hLXVVSP08oTj1o6JK8rq9vn9aD9cIWvf0244RZt2rQRgQERHejcqX3n&#10;ju1FpEB0KOjQob37WdKvdLCiVD/vPmmCrW5CUB2UcINlDIhsvmXGBat2rLauMnG1SThb7brI2glc&#10;HGKPLQjZPPS2bisyM1sRu8cqIq7ivrm33ZfL53Ub6pSzn4ryFFcPUFBjY6+IkGdUXr+/KIm9XoLe&#10;joSVz7HT3nbsb1Bh3nZs71bu7z+JvBz8Kxl7T8vvE0wdYjDwjU6vfbFj4Bl+Yf9Oe38tuwz8+o3T&#10;1w/weC/Vcnn/9F6l7YVnB2ZZKAmIFBTKkaadCCCAAAIIRE9g0/IZNbHO830rVy4aXDNjuXnhO3jR&#10;bv3ib9QN4jrSkrKkTFGsw/FFSqPPfd/KqRVK9RJzFgTLU/L7uLXEUZON8uTN+cGl/XShUcvUYl0f&#10;tCEmVP+a9S8HzB/Qrl1bERro0qnDp7p0OvOMzmd06dypY8f27UXngs7ux04VU8T1vsski/a6KaOW&#10;SaBRoyydO1TUmKJd26htMIKoWuLZand3K9bFXdzHNzQY2WO4haMI9cTw2Nzb7tsun1dTqFPOfioK&#10;Q/UABTfW8ooIPqOi95JPZY0Sfr2EKNzn2Club1Ah3nas70ge7z8JvBxkGwr6BDNiBGJ0QJgwgfQ6&#10;u/31yvGt73/yy0OdrnaLAvx6x9E/XNZJ9iN4/+Qfere/IMR5UiBJiBQUyIGmmQgggAACCERPYH99&#10;rb3zfF9nBCCpOss77TVqr4C4zVGiWp7c1F2cd/1dH7Rmmer6d9AiBZ07dOncUWwdRF8CdevUqZMX&#10;hJiWQJvMcHfpEqMnv9rZIq5uZg6xDsm+Hf719IEIRr6JZave3a24wXtQSqy6yZ4k4YvwPcsSa1f4&#10;U871AKX6jErq9ZMzOyXxekmsbQkdDp+3HfMpr/ef1pyrnnk6Xziy7Qm1KDGsDKQ++ZPHD4p+BAnE&#10;CPRKtbu6THnpv4/tLWvfx1bN4xPny0kNKw+d+cIXO+jP6MMQMtCcHCiCSEEOHCSqiAACCCCAQH4K&#10;2O9Xm1fs7hf5KSFQB/Zr9+DVTV4ry7vq2s15OcBB3bSBDa4PWquR6vqLe6RirEF78R91Ez2rtX/F&#10;eITA1ushA9mHX+1QobY0bpODnGPDPbw7/Md2DESQSRPPNrA9ZoJUI4cvOTXt8jrlXA9QNhubCEw0&#10;0rbm9RKqBSk/HF4nQ6jaeCQqoBOs/W3f6PXagONy3IFlOYMweGImAuVd5fr+jjdSfUbD18zJCEo6&#10;fUU5/db7YbIsiDRECgriMNNIBBBAAAEEsiPQ97qx4gLcq9t9/F24+K/mSdY7NpTAloE6sN+2XuMR&#10;fREG4+a8WGVQv9ZWYwXaHXvbg7EMU11/OSWBiBOokQIRIBCbWLxaRgraBUcK9FqpIwpkhwq1pc5t&#10;0/NyPjdzoEY42wAEGShIJttwhevdPWzBo5SdJEFVSEm7vE451wOU6jMqqIW5/XzCrxf/t6N4jIQP&#10;h8fbjsxZfcr7/Sf5I1FoJ5hY2kCMO0g0XnB2lzWzzr7tbG2eQp+t4x2jle8//KG5VsLcxz9i7YMg&#10;NJ5HAAEEEEAAAQSSEdC+m1vmHrBmEjfYwLvLfAJlqz15PRYECB7eoN9Dt/drcH1QBBKcgyVaWf9O&#10;HTscOtT4/vsfHGlq+vDo0b8fO3bso4/E/9u2DR0pUGsgL0qCW5oAqZrUAyHRbLT04auXNHL4IpJr&#10;Qsi9vKrh+njSjQ1ZmfxKlvjrxfftKB4nkcPh87YTeyqhkyHkwUooz0RaFLJ8kayoTeg3qPCZ+qc0&#10;4gUunQvERAY/+vD/Wj6uXCAu+BPe+vzj2WLRRG1UwqXzP1Cu6pyBtQ+K2hpjHxKub3p3oE9Ben3J&#10;HQEEEEAAgQIXEHekRSd32yT7QkR0V5dziGtTCk7UZx/cXzVRTnDos6Kip2VsWoKATOwlyunBp2ir&#10;L5orKZhDhl0ftNcgZfXXsi27ZMCFF15w7rnnFHfv/ukzz+zSuXNnMZlh505nnNHFveWy1791CQi1&#10;8UrFVDE1nsNWiAtw9R6p0cNDXVk+aAuBoN/2TyhbUT3R+cESQfKpTNLI9iLURRyCmmt/PnEut/zd&#10;Tzn3A5S6V0RiLc3N1Am/XtReQt5vR/EKAeeez9uOx1OeJ0Pol0NQJY33tEyeYG3PNiaDzfCJVNLV&#10;ZVJDNYgg+x3M6nqV7ErQ1VjyUK2c+Uj8U0blRbBAy0H8zC0J7IaQgja3694/BbmkIQsiBWlAJUsE&#10;EEAAAQQQsAiMWibXgLPMDiDmB6hdtFJezoov7uoaYursAOoAeo957ANAB9ca8/kFZWIrUZRZd4Oo&#10;h7jVWGtMXqBmICeYd33QUY9U1V9k+8iPf+z/40IgrzusrtoUBPrs+PaWjqsW3SzU6yRjNoYlpYsq&#10;As/TMAja5VdC2YpyxVlhOSmev8F70oSkkW1FlNdNDTMvg1UkqXbFk7qeciKZywFK3Ssi8MjmeoJk&#10;Xi9qm33ejgKOXdx7i8/bjtdTXidD+JdDBE+wLpf8v1w/nbJb/85RBSzqP/Dymprfba3/yAQaeG6H&#10;efPmP7RwmhfZqtVrpt03yQd0weIHJ1d6fvZs3rx55MiR2T0elI4AAggggAACiQq4foJH4GNd3FgX&#10;gYckQwyJIpA+hwXkmaKsMyIpOdwQqp59AZ+3ncJ7Rzp94tCar5x633W9mewfqojXQHQoKJ7ws6J2&#10;Hb3q6f8hu7yqetb0e3za+MDSFdqVe1NTk1eyoSPGzJs39+FH18gELfKflUvnDRo0iD4FET95qB4C&#10;CCCAAAIIIIBAUgLqkAtjTznAIbmxLUmVzU4IFIxA245nj13VvntJwTQ4ZQ0VYQJB5xMmSFlJSWVE&#10;pCApNnZCAAEEEEAAAQQQiLyAufClOuKFjieRP2BUMDcF2p75D8VfXffpYdPa9yyL7Px80aEVRO17&#10;Xvrpq6eL3gRtP3VOdCrmqAmjDyJ7aKgYAggggAAC0RKI6uiDaClRGwQQQAABBFIlwOiDVEmSDwII&#10;IIAAAggggAACCCCAAAIItEqA0Qet4mNnBBBAAAEEEEAAAQQQQAABBPJMgEhBnh1QmoMAAggggAAC&#10;CCCAAAIIIIBAaIEWpUX9sW5ECkLzkRABBBBAAAEEEEAAAQQQQACBAhAgUlAAB5kmIoAAAggggAAC&#10;CCCAAAIIIBBagEhBaCoSIoAAAggggAACCCCAAAIIIFAAAkQKCuAg00QEEEAAAQQQQAABBBBAAAEE&#10;QgsU9R94eU1NzbZ9H7UYMxgMPLfDvHnzH1o4zSuTVavXTLtvkk8RCxY/OLmywiuB/5qQoWtOQgQQ&#10;QAABBBDIqIDrJ7j/x/pzzz2X0SpSGAIIIIAAArkmcNNNNyV37by8qnrW9Ht8mvvA0hXalXtTU5NX&#10;sqEjxsybO/dHj66RCVqUoiJl5dJ5gwYNikUK5ONqsIBIQa6dWtQXAQQQQACBTAgkESno2rVrJmpG&#10;GQgggAACCOSmgM81vGiQfzg+HZECUeiq/yJSkJsnE7VGAAEEEEAgKwJJRAqyUk8KRQABBBBAID8E&#10;shgpYJ6C/DiFaAUCCCCAAAIIIIAAAggggAACqREgUpAaR3JBAAEEEEAAAQQQQAABBBBAID8EiBTk&#10;x3GkFQgggAACCCCAAAIIIIAAAgikRsAWKShSN0URP2wIIIAAAggggAACCCCAAAIIIFCIAvQpKMSj&#10;TpsRQAABBBBAAAEEEEAAAQQQ8BIgUsC5gQACCCCAAAIIIIAAAggggAACMQEiBZwNCCCAAAIIIIAA&#10;AggggAACCCBApIBzAAEEEEAAAQQQQAABBBBAAAEE3AToU8B5gQACCCCAAAIIIIAAAggggAAC9Cng&#10;HEAAAQQQQAABBBBAAAEEEEAAAfoUcA4ggAACCCCAAAIIIIAAAggggIC/AKMPOEMQQAABBBBAIIcE&#10;Nk3p1m101f601liWoW72gtJY9GOPPx7mJ62tJnMEEEAAAQRMASIFnAwIIIAAAgggkD4B86Jbv/bu&#10;1m3KpvSVloqc91eNHlddse6I3DZW7pNBg4xU+a5/+zf/n7jGiZq6VM790VTIkAcCCCCAQOEIECko&#10;nGNNSxFAAAEEEMiOwOBFu9XrbrHtXjS4elxmrryTbOv+l9fXKBU3jEpy91bttnHLdsfPpld2vLL9&#10;d7+t+b1bvn0rN66rUKrH2QIZm5bPEPVftywrDWhV69kZAQQQQCBCAkQKInQwqAoCCCCAAAL5LtC3&#10;cuWiwUr1kjQPH2gF4766GmVwaT8jh1HLRHwjg5fd5/fubf70vfCCi0v6lpb07dC+nUeLRk22c26a&#10;Mq6aOEErDj+7IoAAAoUoUOTSaCIFhXgm0GYEEEAAAQSiI6D1llc38+a4PiNA7Cn3mQkcQxts99Yt&#10;2cYydivLKqGOPFCUmhnlxiwFfnMTuOdmrVSyEyq0aVPUsUP7Tp06dOrYXvzSvl1br+PVt3Jqhajv&#10;RDX0sr9qSbUyeNFksz9B+moYnfOHmiCAAAIItF6gyNjMrIgUtF6VHBBAAAEEEEAgtIC8Z6+UlfTV&#10;dhCXsuUzFG10wrqK6nGWS2txuT5RWamPWVBmlLtNFnCDNp2AusndjViDNVv5TG29uJD2Kcuovdaf&#10;X1xsqxXaWKnX0q1x7rlZJzkQBZfV7QsNoyVs06aNCAyI6EDnTu07d2wvIgWiQ0GHDu29sxm1TFS5&#10;ZsbyTfurJs6oGbxopVHrNNUwwQaRHAEEEEAglwRExED/PMqlWlNXBBBAAAEEEMhtAUfveDmo3ry2&#10;lT3p5RWv3kJxuW5cqqs3zl2GLIwaZRmNP+oGcY2vhgQUW7aKMmqZzMivrMRRPXKzj10YtSyxcQvt&#10;2rUVoYEunTp8qkunM8/ofEaXzp06dmzfXnQu6OxXQ20IwrhyOUHBVDO6kZYaJg7FHggggAACOSkg&#10;+xSIoIEZOcjJRlBpBBBAAAEEEIiwgN6ZX3boX1Iq7tabl8/762st/QuUviVlXq3oVzpYqXG9QR/r&#10;YC/HDaibI1vXB33KCiPpVXO1nvpYgDD52NN00CIFnTt06dxRbB1EXwJ169Spk29m2uwPim2CgvTU&#10;MPE2sQcCCCCAQNQF3KYpUBh9EPXDRv0QQAABBBDIdQG9M79Y90DtJR9rjjoSQYwZMDZ5ra/1Cgi3&#10;ySkBzMELYpCBvpearXNrbVn2/Lxy067ZzdBIgssrij4FYqxBe/EfdRMjEbR/xXiEABA18GGZiFFR&#10;0lPDcMeFVAgggAACOSagTVNgrbQaKSiiT0GOHUiqiwACCCCAQO4JGIv6xeYikHfgxY3w2FwDvpMD&#10;2C6EZfM3PS/n7zPHKJgiarbOLbGygnS9cxOtNNaDFFGQxBZ5kFMSiDiBGikQAQKxie9tMlLQLihS&#10;kEh7W1PDIBeeRwABBBDIYQFrsCDWp0D7QBJbDreMqiOAAAIIIIBAlAX02feM2QnVO+FhOhHsf3l9&#10;TWwaxKAWumYbuqyg3NXng3PTexckNKVhp44dDh1qfP/9D440NX149Ojfjx079tFH4v9t2yYeKUhP&#10;DUPhkAgBBBBAIMcEXMYfuMQFmLMgxw4r1UUAAQQQQCB3BEYtk4MQqsdp/fK1SQy1Jf7ktr9qivl7&#10;bFoCfVL/2OJ/emp1UoD1L2s7q3Ml6psj201TZDcGv7IS93PPTUyaYA44UKMbFTdY5lwMLKXskgEX&#10;XnjBueeeU9y9+6fPPLNL586dxWSGnTudcUaXwH3jEqSlholXgz0QQAABBHJAwAwCsPZBDhwtqogA&#10;AggggEA+Cmg328XsBPLyXfSE371ILIGoz1RQXneDOXf/4NolxqNyHUWXJQvV4QzGnABLShdVmFz2&#10;bMdVq6sy+pSVhLNrbn2vG1trTLugTqCQwNoHj/z4x/4/iVYy5TVMtAKkRwABBBDICQFtggJHj4Gi&#10;/gMv37mz5tf7j5ttKOvVfu7cuQ8tnObVqlWr10y7b5JPmxcsfnByZezT2pFy8+bNI0eOzAkyKokA&#10;AggggAACpoDrJ3h6PtbFVIXjal2jAxwPBBBAAAEECkbA/0N2eVX1rOn3+GA8sHSFduXe1NTklWzo&#10;iDEL5s9b8fgzLS0tSotMtWLJ7EGDBjErQcGcZTQUAQQQQAABBBBAAAEEEEAAATcBt7UPkEIAAQQQ&#10;QAABBBBAAAEEEEAAgUIU0JdIdF/7oBBBaDMCCCCAAAIIRFFg1LIjR1wmJohiVakTAggggAACuS1g&#10;naeAGQ1z+1hSewQQQAABBBBAAAEEEEAAAQRSIqAFCPR/Ffk78xSkBJZMEEAAAQQQQAABBBBAAAEE&#10;EMhFAUuYQOtgQKQgFw8jdUYAAQQQQAABBBBAAAEEEEAgVQLWPgVqlwL6FKSKlnwQQAABBBBAAAEE&#10;EEAAAQQQyDmBIjnuwNy06jP6IOcOIxVGAAEEEEAAAQQQQAABBBBAIDUC2ngDW7cCIgWpoSUXBBBA&#10;AAEEEEAAAQQQQAABBHJTwBEmEI2gT0FuHklqjQACCCCAAAIIIIAAAggggEAKBKyDD5jRMAWgZIEA&#10;AggggAACCCCAAAIIIIBADgtoyx24jz7QHmVDAAEEEEAAAQQSEujdu/e7776b0C4kRgABBBBAAIFA&#10;gXfeeee8884LTJaSBLZggbr4AaMPUgJLJggggAACCBSoQNeuXd98880CbTzNRgABBBBAID0CIkyw&#10;d+/es88+Oz3Zu+QqggXaIARtlcSi/gMv37mz5jdvnmhpadGSl/VqP3fu3IcWTvOq06rVa6bdN8mn&#10;xgsWPzi5ssIrwebNm0eOHJmxBlMQAggggAACCKREwPUT/PTp06+//npDQ0NKiiATBBBAAAEEEBAC&#10;ojeBCBP06tXLR2N5VfWs6ff4JHhg6Qrtyr2pqckr2dARY7733YU//unPZUBADQks++6Myy+/PBYp&#10;EA9pwQIiBZyaCCCAAAIIIBAvQKyfswIBBBBAAIHoCKQqUrDoe9995CfrZECgWQYEtEiBbfSBPuNh&#10;dJpOTRBAAAEEEEAAAQQQQAABBBBAIJ0CrJKYTl3yRgABBBBAAAEEEEAAAQQQQCAHBdzXPsjBhlBl&#10;BBBAAAEEEEAAAQQQQAABBBBIjYB1SUTWPkiNKbkggAACCCCAAAIIIIAAAgggkIsC+qoHYskDbb1E&#10;VknMxaNInRFAAAEEEEAAAQQQQAABBBBIn4C+9sH2Nz/RyhALI5T1bDeHVRLTR07OCCCAAAII5KaA&#10;69oHBz/4+80Ln61/l1US/Q7q5QMu+Jd/7j/hmoFdOrXPzYNPrRFAAAEEIieQqrUPFi/6nlglUUYD&#10;1LUP/mvBd5xrH0Su6VQIAQQQQAABBKItcOd/bfjzgaZjnYr58RHYse/w3Ce3VD74P9E+mNQOAQQQ&#10;QKCgBcwxCEKBeQoK+lSg8QgggAACCLRSYPeev37S9gyluZkfH4FTRR2Otu26eXd9K7XZHQEEEEAA&#10;gXQIWOcy1CYqcEYKihTxuD6HQTpqQJ4IIIAAAgggkG8CLacVfsIIKMof9r2Xb0ef9iCAAAII5IWA&#10;tUOBS6QgL9pIIxBAAAEEEEAggwJ0KAgpoCif63dOBg8MRSGAAAIIIJCYgOxcoC5/4JzRUDx0iZzR&#10;cM5DC6d5Zblq9Zpp903yKXDB4gcnV1Z4JXCdDymx6pMaAQQQQAABBDIu4PoJft74JcfanJHxuuRk&#10;gWc0H3vi3y7LyapTaQQQQACBLAmMHDnSq+QUzmi4es2zshQ5oaGydP608vJyIgVZOuAUiwACCCCA&#10;QK4JeEYKlM6RaEq/q/c+fMn/fHPlvfsyWx1Zbo8l1//8kaBiz1A+/uvaqUGpeB4BBBBAAAFdwP8u&#10;e1ojBcxoyFmIAAIIIIAAAq0TaGkWCys5fu6ac3/LS8bPj4cNiSUoe8F8XP5y9w/7yn1t6d0SxBcR&#10;94i4FSKWe3apTJofDF1u65jZGwEEEEAAgYwJECnIGDUFIYAAAgggkKcCzlH6l77w8qxVvbcNHTWv&#10;SP25+52rtr9c+cOLtPURZNfG+mdWak8NfUaZsmLWCyOaH5mtJy4a9YsXLQmKRj18796QCyuonSZD&#10;ThmQymRqpCBMhnl6/GkWAggggECuC1jXPtDaQqQg148p9UcAAQQQQCDbAvZp/++a96UxSu3d39i8&#10;w3j8kdmz795RPOX+a4Zoj8hNXy5hx+q1y95RxlxVZls9wZIgkVUVtHv7mV+IIXS52T5QlI8AAggg&#10;gEBIASIFIaFIhgACCCCAAAIeArYO/wNvGqLUP/3LR+yjAB7ZWqucXzaunxgaoN75jz174M/vKErv&#10;HpbhCY4EnqMJhvzrv7dsnq//zB+oT8R0zS3Gg//+Q1mcOrRhvpFMpjce7zdir/j9X+PSez2uZmUp&#10;9Ja7tFZoE0CJX641s5rf8tgIS4uMJnAGIYAAAgggkCMCRApy5EBRTQQQQAABBCIrYO14369Hf0XZ&#10;+9YBZ2/8Nw/WKz1KLzQiBWZ3/Zael/RWlHcO7jAz0UIJQf35h9x5z/YJyrK7/rNo+H8WjVj7oow1&#10;iB17TBl6cOgI+eDQp5Upq74qL+abm1+rXi6TqT+xx73Se+cjCx36mpF/j1WPX6uGA9QK97t274yy&#10;Fxfppdz9Ts+BatG2n8geQSqGAAIIIFDwAmIAgrZpEkQKCv6MAAABBBBAAIFWCti6D3j0CNhzcK+i&#10;9L+glzZPgby61m7R33nLlD4Ny6pfjfUysCfwmIzwszMn9Kh/6ql796i365tf/cLtL++QV+wNyxa8&#10;LIMOLc07fvWneqX4ErVbwY49fzPzsTzuld7rcVFoiy3/PpcavSREc+Redfv17gOP3P/kI2o1bD+t&#10;dGZ3BBBAAAEEMiVApCBT0pSDAAIIIIBAvgrY7pwbkQLH7XStr8Gbf9UiBSVfvafllcXiZ/tXG+4e&#10;9oN766z33j1ycPZcaPifX4rc4naMPWKb4PCuhbI4+fPjESWiBsbcipYczPSOmRGNP2UTek75sTWf&#10;nrKXhGxRi1InQiH6sy+M8piCMV9PANqFQGQEtobbIlNfKoJAdAWIFET32FAzBBBAAAEEckPAeud8&#10;z3uy78CFvZy30y/qVSJuue/TBvYr9WuWFl31bfWn2jGjgZZAXMr7Lm3o2nPB8aDxZ8novdseWNVn&#10;81CtxDs214vszVEDscqbu3vko/VZuEOrtv7zhZfMmRd+/wUj8zH3P9Cy7XZ9FgMrTm4cTmqJQG4L&#10;XB23XXPNNcOHDx8xYsS11147cuTI3G4etUcgUwJECjIlTTkIIIAAAgjkq0DzaSX2s+u5Xyslt46+&#10;y/bg6buuHqi8/Yd1dSKlGgiQQwase1l/D0xwWqk7IG7gf3GEGMtg2VFeyatrH2gPmn/KIMWf7p7w&#10;/A7H417pvR5XCy29KK7aWnot87rn+w+9t+gbm+qVgTeNjkuZrycA7UIgwgLm0GvrAOwI19etao07&#10;HntsR2P4SodPr6UMnz58HUiZ+wJECnL/GNICBBBAAAEEsivgWObgO0++qHxm1dNjzMn/71r8w1VX&#10;HVw2+392uNzJj+87EGbtAzUe8bXrjPv2l70gi/PoC7DvQL3ymZuuM9ZBuGOUHH2QTJ8CWeiYWd8w&#10;OwvctVj7XY0UXPeNvRPP0ftByNjEQb0DBX0KsntyUnphCzjCBO7BAnGdvNjcNtRlTCxWbrhCva7n&#10;uc7P2CErsIKIFBTYAae5CCCAAAIIpFzAMSVB884v/NO/3/3W6O07HmxRf1ZdsHHoPy689w119P5p&#10;Y0ZD517G2P7ABOqOj0z997u3fXaVXsTtY946sEP2RRD39s05Aow/3/j/vv7ke2Nm65W56c2N9Xoy&#10;j/Re+aiFDn2yp1Hog6taXpXTFmrpn391723f0drbMvuzL84z2mttZsrlyRABBLwF2rRpI0ID4l/H&#10;5rJHz2F3Tle3scr6hO7et8a/eMgddw7rKYu+sTRMPiL9HUOK41N6PR4mT9Ig4C1Q1H/g5Tt31mx/&#10;8xMzzSU9282ZO+ehhdO89lq1es20+yb5qC5Y/ODkygqvBJs3b2aAEOckAggggAACOSfg+gl+3vgl&#10;xz74IOfakpUKn3HWWX9dOzUrRVMoAgUiICY0FLMSiMZqMQLXoQcvvfSSmMogBiLuyW9QbtQvwus2&#10;LK4rvbN4+wZlQPG2bbVlY8VlvEiweluD3EH9U/4ikq2vVbOQD3U3E4jrfplRbA/1AcX5vFG4WbT6&#10;i1qipZhYLooi8rlR2SDqKf5d3Tg0Vg29trL+rum1dhkFxWoic1RrpuUpBS7e85iZtWjg9mK1LWzZ&#10;FfC/dl5eVT1r+j0+NXxg6Qrtyr2pqckr2dARYxYv+t6jT/1CJlCD+T+YN7W8vJw+Bdk99JSOAAII&#10;IIBA7gt49Q7gcYdA7h9qWoBA9AVEgKCtumldCbRfrCEDnyY07the27O4u0jRsK2xVPQxEHGBug2r&#10;txWPlR0O7hzWuF4OFBCX3esV9RE1hUggLt3V7c4Bb2yQw/436HtMH1vceNjxp1fxeomiX0NZ7XYx&#10;K0GsXFFwT3Ov4iFDy2rrtDESdXW1ZaVGfwSP9PbiRP8Dvd5ji7ftcIy0sGQtcx5KmCD6Z3taa0ik&#10;IK28ZI4AAggggEABCIhJBPkJI1AA5wJNRCDrAtagQNgYQcO21epMBavfGKDfR+85bIh2CS6u9I3f&#10;iy8e0FNcpDfueUMxntUSKLXrtYkORNeDhsbDxd2L5SMyqFB6442ljj+9gMwSuxfLuIClXMcepaV6&#10;qEBUJVYP7/S23c3JEUSXCFlz+2ZkbQtBZP2IUoEsCWiRgqIslU6xCCCAAAIIIJD7AvQdCCmQ+4ea&#10;FiAQfQHrrAQiahCqwuY8Bcl1tzd31zoZiPiA/KW0TgYPRLzA8WeoGvklKh0yrFH0KhCBggEXJzQ6&#10;QA5PELEQrfuDpZ9CrDAtVECgoNXHKC8yoE9BXhxGGoEAAggggEAWBexrH+jz//NgvEAWjxFFI1Aw&#10;AvEDDcwlD5JZKFH0CGjQ++mLzgQNore/6FqgWHruWxLoxmK4gVzTUAQIxOV44+F6+58hVzuU2b6x&#10;R00sy7UdPlGDxroN9kCBa3rRwUHdMZZDTz24EJenXoCMQqxfb+mrUDDnDQ2NE9BmNNy5/c0T5lPM&#10;aMh5ggACCCCAAALxAq7zKjFRMacKAghER0DMaHjdddc5IgKOngUvvPCC94yG2oW1dY5D9U/HjIaW&#10;uQPtMxqqUw/e0X2HMd+hOm3gYXP6Q33CQ83Lmq06h6I+q6JZujFtYs+yMqWx2Jh30Jih0Jx80Cu9&#10;ZSZFPQdLVWx56jMaavMSOBofnWNboDXJ4oyGRAoK9Jyj2QgggAACCCQqQKQgUTHSI4BAhgVEpOD6&#10;66+3hgbiByA4IwUZrmLEi2PRg4gdoCxGCvTRByGnA42YG9VBAAEEEEAAAQQQQAABBGICYhHEFy2b&#10;iAs4NrB8BFj0gNPDFHCZpyDkxB8gIoAAAggggAACCCCAAALRERDDCsJs0alw1GoiJlcQUzKyISAE&#10;mNGQ0wABBBBAAAEEEEAAAQQQQAABBGICRAo4GxBAAAEEEEAAAQQQQAABBBBAgEgB5wACCCCAAAII&#10;IIAAAggggAACCLgJ0KeA8wIBBBBAAAEEEEAAAQQQQAABBOhTwDmAAAIIIIAAAggggAACCCCAAAL0&#10;KeAcQAABBBBAAAEEEEAAAQQQQAABfwFGH3CGIIAAAggggAACCCCAAAIIIIBATIBIAWcDAggggAAC&#10;CCCAAAIIIIAAAggQKeAcQAABBBBAAAEEEEAAAQQQQAABNwH6FHBeIIAAAggggAACCCCAAAIIIIAA&#10;fQo4BxBAAAEEEEAAAQQQQAABBBBAgD4FnAMIIIAAAggggAACCCCAAAIIIOAvwOgDzhAEEEAAAQQQ&#10;QAABBBBAAAEEEIgJFPUfePnOnTt3vPWJ+dglPdvOnjPnoYXTvJxWrV4z7b5JPooLFj84ubLCK8Hm&#10;zZtHjhzJQUAAAQQQQACB3BJw/QT3/1hfXlWdW22ktggggAACuSvgcxGao40K/JCdNf0en6Y9sHSF&#10;duXe1NTklWzoiDGLF33v0ad+IRO0yH9+MG9qeXk5kYIcPWeoNgIIIIAAApkWSC5SkH/f2zLtTnkI&#10;IIAAAiEERGw6/z5xshgpYPRBiJOOJAgggAACCCCAAAIIIIAAAggUjACRgoI51DQUAQQQQAABBBBA&#10;AAEEEEAAgRACMlJQFCIdSRBAAAEEEEAAAQQQQAABBBBAoBAE6FNQCEeZNiKAAAIIIIAAAggggAAC&#10;CCAQVkCPFBQZW9j9SIcAAggggAACCCCAAAIIIIAAAvkoQKQgH48qbUIAAQQQQAABBBBAAAEEEEAg&#10;WQHn6APRtyDZrNgPAQQQQAABBBBAAAEEEEAAAQRyXsAtUkCwIOcPKw1AAAEEEEAAAQQQQAABBBBA&#10;IEkBZjRMEo7dEEAAAQQQQAABBBBAAAEEEMhLgaL+Ay/ftXPnb98+ZTavtEeb2bNnP7RwmleDV61e&#10;M+2+ST4cCxY/OLmywivB5s2bR44cmZeaNAoBBBBAAIE8FnD9BPf/WF9eVe3zlUBYiQR5LEbTEEAA&#10;AQRSLuD1sRL4iZPymmQgw8AP2VnT7/GpxgNLV2hX7k1NTV7Jho4Ys3jR9x596hcyQYv85wfzppaX&#10;lxMpyMDxpQgEEEAAAQTyQSBNkQL/bzlWuKNHj5555pn5QJn+NmAV3hirhKxEYl6G4cVI6S9w4sSJ&#10;Q4cOtWvXrkOHDm3axHq7i7nzWlparDPoaSv1HT9+fOWjTxEpMFVFcCR9kQJGH/D6RQABBBBAAAEE&#10;EEAAAQQQQACBmACRAs4GBBBAAAEEEEAAAQQQQAABBBAgUsA5gAACCCCAAAK5JiA6o+ZalbNWX6zC&#10;02OVkBVc4blIiUBOC9CnIKcPH5VHAAEEEEAAAQQQQCBzAkQKMmdNSQhkVYBIQVb5KRwBBBBAAAEE&#10;EEAAAQQQQACBiAkQKYjYAaE6CCCAAAIIIOAhwM3M8KcGVliFFwifUpxXnFrhuUiZtMDp06dPnTol&#10;/k06B3ZsvQCRgtYbkgMCCCCAAAIIRFmgYcvyGfq2fEuDrOnra2fov6Wt3hkoIm11Tyxj0dIZM9a+&#10;btmpcNrukFIp7KdaYpZpSZ36w3H6dHNaakqmCKgCIkDQ3Ny8bNky8S/BgiyeFEQKsohP0QgggAAC&#10;CCCQgEAyNzNllOCHDdcu0rdblNetl7QJFN76pKm/YPOpUzJWyTfx3HMP/tQWK0g+qyzsmVKrc0ff&#10;K8+1e0crG5/RwlJ5taXUKq9kaEyqBERoQJxmixcvbteu3dNPP02wIFWwSeRDpCAJNHZBAAEEEEAA&#10;gZQJiB6mx0+cDPwRN5mOn/gkZGIjt79tfGpj9/Hz/6XEyL/rlf8sfz91Smk5eTK40MBaeSeILyID&#10;heotSsoqaQ3ZrgHDrj2wafM7+nHMXEtbcYDSYRVr+KeHXD3wwB//769Jq6Zwx5QdDu28+ujj4+LF&#10;//HxT/hBoPUCjg8SLUzwwAMP9OzZs2/fvuecc87mzZsJFqTs4zbBjIgUJAhGcgQQQAABBBBIqYBY&#10;+VAb/Oy/iTLF98WQifWsGmprD36mbEB8xiKzFuXQ1pVzZ8+bO3vl1kNaij//XP4pf35eqz5Q++zc&#10;h7dtXac9aCRzfbClpUHPbd7cdX/Wh3K3KM1m0WKvZ15T3tvyI5H5/26rmv2smkgtdd28qq0NWll/&#10;dlYpLtsgJvX5ZKxCZeyaSMXsPuzqHr98VpdUH1Hb7k5qNFMgNGx92M4bL5l8zcLsmVKrWMPVg6Ah&#10;yCP77M9FM9UTI3aeWM6BlkPilNAc9BPDeTo5EgSmjxUkzlvzcIQB8UmjW7W0FBWl9C2AzBAwBMTp&#10;99Of/vTSSy8tKyv7h3/4BxEvOP/881977TXx5g9S5gWIFGTenBIRQAABBBBAIFMCvXp2dy/q4JZX&#10;lC/NmTd7/GfEb2+oaQZ8ed5s8cicWwa+tuXX4vJKbge3HLpUPmhJ5vbgn3+x4rWySeru45Wt2xrj&#10;yrzkSyJbpddwkebL/3jVNZ957fU/a2neeP1PA68Z1kMrS6vSpGuVLT9TKxCYbaYYQ5Qz4Mu39NCr&#10;HUvtTmrIv7Z2zi+Um+28udRkH5VD27a81mvgAPW4iiN7qIdo5lcGyAP6yx7j1fNk0rWH1q5Qj3Lj&#10;r1c+VFv27+q5N+9LA9yO+xuvbOlxSyyB40+X8yRW0JeU114LcfjCJykqKlLjIGwIpF5AnF1f+9rX&#10;brjhhn/6p3/6/Oc/L0IGpaWlAwcObNOGi9bUawfmmAX03r17v/vuu4E1IwECCCCAAAIIREfgnXfe&#10;Oe+887JYH3EbU7tbnth2sOGw+w69hn9ZvT4fcOlApeGQFhd44+fz582ZP0/c/De3XsOHXSL/sCYT&#10;F/yOBw+JDA5uWSH2nTN/7Z8O6tl511Tk9trranjiz7WHrr1KXhyKzahSj2FXDzx4SNQ70WyNApO0&#10;Skw2PvUlXxrfc8s2PQKiP+1KGpPvVXZJsY032SYnXfdUW+mnQdWWnjdP1AJA8sjqzZStE51c1Mdi&#10;R1n2fLl6mOqgbfEI3Xv2eu2ZVWYEyvFnfHrxSC/9vOoxbPjApHXsO2pWYqNPQYpEycYp0LZtWzE9&#10;gdjat2+v/att4nGwMi+QhUhB165d33zzzcw3lRIRQAABBBBAIDkBESbYu3fv2WefndzuAXuF7BIt&#10;BymEG6hgZlh8SVmvP9Wa/fwtBckqGX/qvzdsXbVWGTd77qzZ3xreS3/WJZkWrXDsKx/8jLqv+vMl&#10;OeDBmkxLbnlkwFXDG7ZuOyTuPB8SF5HOZ+WVn1ZEfLahtJKwCpWve6JYu0qvHn7omV/82WhpaFIr&#10;TpJNTrr+KbWS4Z5K7TT4cmncSaI1M1ZT4w/bg67Hvfiqu2bP/ZLyMxGKErwtjj/dT7+W+LM0aSR9&#10;R9VK/iT4QmxtueyfvwJp+Uwh0xQJFPUfePmunTt/+/YpM8PSHm1mz5790MJpXkWsWr1m2n2TfCqw&#10;YPGDkysrvBKImSpef/31hob8mw42RceEbBBAAAEEEIiYgOhNIMIEvXqJC2jnJqabGjlypFd9l1dV&#10;+3wlEHuJBNPv++bJU8GLZnfs2P7AgYO9evYIkzhWnzeeXfCzPw28ee5Y7UbuoW2/OTzsygF/Xj//&#10;lR6VlVfKe77G74efXbC1R+Xdw4oPbXuk6vUy+axbMs8H1x4a/q27rjLvDFv31apjf0SU8otDPZSG&#10;Hl8yq2HkICtwaNjsL4vO6uvnO7INdWYkaRUq7/hEce2q+tVBecFceWVYUitOkk1Osu6KklKr+IPu&#10;OO6ydYp2NsaOcuNvVv2otsxx8rgf98ZfV/1CGWeeZsafh+LOk1hBIk3VFkUeDqOHQyutxO7nntvr&#10;xImTSefDjgiYAm3byD40ovtAhw4drEMM1EEuovdKbEoM8bvYjh8/vvLRp7w+VgI/cXJRPvBDdtb0&#10;e3za9cDSFdqVe1NTk1eyoSPGLF70vUef+oVMoEZ6fzBvanl5uRop2LXzt3/JXKQgF48QdUYAAQQQ&#10;QAABV4HALzGBkYLviEjBydj3EC/nTh07/PVvB845p1eYxLZMGsWFt7FenbiAvWtYd+WN9Qte6Vk5&#10;cai8rjd/P7T9kRVbDoq7wgMvVQ71/JJ41jWZ64NisLmllIHjZ45VLEXo1albP2+dGNggn5VxC/mn&#10;ov+uVUMZqLz+mqiBcum4OXpow5mtPlDB/2xM3iqZs9wKIvc//JuV6qWpAAxJaj0K8ZKhmpxMxdV9&#10;UmrlpFBLsD8YO6DiXNTOQC2Nvsqkfugdx/2S1xfKU0dsA8fN+nLpG8/a/hQPx58nRpqew4f32FJr&#10;nO1JO8WsxG/n/cO5YhGEVuXFzgioAu3aFhEp8D8XAj9k0x8peFuN5at9otLdp4DXBQIIIIAAAgjk&#10;jUDgl5jASMG0/5gU5uK/c6eO7/71b8lECqJqXbd+/p/LZt9Uql8rPrdQdmkY6jEBY0KNyD+rhJqf&#10;UGKswnNpViJ97/P+4ePjJ8LvSEoEvATat2tDpCCykYIszFPASwUBBBBAAAEEECh0gcO/3nZo+FV6&#10;mKDQMWg/AggggEDUBIgURO2IUB8EEEAAAQQKTCA285rftF3aHGpiCGXuz+116DePzP9uVe0lX7ry&#10;bGtjUjdLXB5Zpf1oYxWe2DxDU3eqhi+clPkpID7t3nvvve3bt//85z//me/28ssv19fXF9inY5ab&#10;a48UiEkjWPYky0eE4hFAAAEEECgsgbDX/sYlXe5/X+4+5M6ZM/7z34bY4gSl/+J8pBUNzR+rViCE&#10;3BWrkFDqyg2WRRDC70ZKBDwFxKfdX/7yl3/6p3+6zdi+pm5f/vKXv/Slr9x009h/+ZebvvjF/zd6&#10;9HUXXzyA5fMy/OWAPgUZBqc4BBBAAAEEEEAAAQQQQAABKSDmKdCW4BXhhFOnTp88deqTT05+9NHx&#10;Y8eOHf37saamo4caD7/z7t/atm373sH3IMukgLH2gTajobqVFheldZXEgx/8/eaFz9a/yyqJmTzQ&#10;eVvW5QMu+Jd/7j/hmoFdOrXP20bSMAQQQCDCAq2f0fDLN46KcPuoGgIIIIBAugT69ev3+OOP3377&#10;7aKA5ubm06fFP3ITAYJTImwgHjh1+thHH504fqJr1zO37/j1uK+MY5VE68EQC0Nmau2DjEQK/t+s&#10;p363r/GT9mem64wj30ISaHf6eOfmj0d87qInvjO2kNpNWxFAAIGoCLQ+UjDj298M2RjH8toh9yrM&#10;ZFiFP+5YJWQlEltXuQ+/LykRiBc4ffq0FikQL0MRJhB/avGCI01Np0TvArmd/uSTT06ckJGCHb/9&#10;DZECh2G+RQrOG7/kWAfZw4QNgVQJnPHJ+39dOzVVuZEPAggggEB4gdZHCvzvh1hrcvToUfElMnzd&#10;CjmlmPqrpKSkkAXCtx0rrMILkDK1Ap06dSJS4E8a+CGbvj4FWZqnoKVZ4QeBFAooyh/2MXIptW/d&#10;5IYAAggggAACCCCAAAIFKkCkgJhFXggoyuf6nVOgL2KajQACCCCAAAIIIIAAAgikVCALMxrK0Qdt&#10;PpXSVpBZoQuc0fz3J/7tskJXoP0IIIBA+gVGjhzpKCSwY+TkygqfegWOsbTu++GHH6ortbEFC9Cj&#10;PtjISIEVVuEFSJlaAUYfBHoGfsimb/RBliIFRZ0DUfwSjPhKy9TiZd9aee++uFQ+T7WqyJA7X/rC&#10;izf1X/vj/tXuKzvcNef+Vf8ks6q3pQnYK2TZqUnmC+hRf0fJvs1JzwE6o+Vj5ilIzQlALggggIC3&#10;gOv3lcAvMUQKsnJOcfUbnh0rrMILkDK1AkQKAj0DP2RTFSl47On1ojItzTIc/4N5U8vLy7M0+kBM&#10;R+T2c9fs+1tevL9ldpnrs7EH5f2EFvc0safKXohlJX/fW9HD2MX6lHtNAirgUX9FlfWq25CKu1f9&#10;0xt3X7eg6LoF/R8rtlTPb69ka5Jsu7xt7fV/z7tivs3xOXaeqiHaEvgiIwECCCCAAAIIIIAAAggg&#10;gIC3gFjZxFzcJEuRAvep7C696Z/VWv/zgLsC5rpTr0Xd05hPGderMpn2uzkg3/pUakfpOwqyZt5j&#10;3JBi5be1j+jV9qleaquUaG5eto76+2Trg2AcixTOZahlxYYAAgggUAACDD0ogINMExFAAAEEIiEQ&#10;pUjBtQPGKIeWPVOrKJfcdK3v9a3oUCB+XK82Y0/94Quj5hTN/oOezBZZsD+V2qtWzxBGcen5Sv1f&#10;3jOq7VO9RK/tU5re09ZRf/8D5BXHEZf03seuNQciEq8mKoEAAggggAACCCCAAAII5INAliIFrkMP&#10;ripT3q5d9+PXXlSUMVdd6uzcPmJ8y6Z5+s93yqS9uLDU8nF/6tIXNs3be4cYcSB++coYRSm5ZZK6&#10;+/i75CPaU3oOQ+74lpm55XEt2aU/fFQv1/FUrD4yT6My1orFmtnjh49a6vDoiCGOOtj3stTHkrO1&#10;mTKH+D75ssJutfJpiA+gNf/4+stnPdzUO/zm0fE8QI4czJbqR8fIXH08sO358GKkDQgggAACAQL0&#10;KeAUQQABBBBAIDMCWYoUuNw9HnjTEEV5570dLe/Vva0oQwbaBiCMnNAyo+zFRfcXjVB/Fol+B8Zd&#10;a8+nzD7wf/jCiLUi+lD/9HJ19zWP2AcjDLlz8vYJyrK71JzvekWZ8K29d/ZQ7/zLHEom3Fy6Ri+0&#10;ZML4H/bT7qW3PGdWZsT9d28vW/XLCWqFvTreH7i3wlKHio07bClte1nrI3N+/NohIud+1+61CNz9&#10;To+BLoZ+tfJoSLPiYxsrIr7+zf5usbEe3vm7t1Rn/9YTytP68QrT9sy8XCgFAQQQQCANAqdOnT5+&#10;4mTgz+nTzSJNGsonSwQQQAABBBBwCmQpUhB/P3zkQHHb/8Wt/6c0H1j3G7FwQNlNI8172r1+eGuZ&#10;sn3tF142HtFmxZN3rX2eUpsqEsqyrL87/vzszAk96p96+t49auZ7Xv76Uw0lE65V+wjIveqfWq6X&#10;+/KfXlR6fPGaXmqG//eIWZnm5ke2vq4oxZeIIIKzIOtteZ86WJ+y1eeR6i31fa6ZKSgu7FGiNNTt&#10;1zN85P6fPOLSp8CvVh4N8QF09Flw1D/AzZD3yd+jpQZ7/1UH9E4fYdrOSxsBBBBAAAEEEEAAAQQQ&#10;QCBFAlmKFMTdDx9yYQ9Fef05cfnd0rzjV6/VK0r/C3vpQ/pLBn6xj/LiK7stExNoV63Nis9T+ix3&#10;xnB6uYNlaL35Z0mP/oqy982/mpnvePOQovS4pMScJ89tL7X+Q+66t+WVRfLnPy/V6+Mo1NFMrzpY&#10;93LUZ897e7WW7j9Yr/ScMmuU7F/g+xOqVrHme9vGl2Ktf0g3v2NnlzdbGm8Ypu0pej2QDQIIIIBA&#10;NARqn63aKj6P2RBAAAEEEEAgKwJZihQ474f3GndlT+Xt917THq/7v/95Wym58jPGUHxjNn5zL63r&#10;vvwz5FOOZJY/L+wp79Xvs9w/3/eeuCYvvTA+c2smn3th6/e3f1VZdsfUoqumFi18zbM+sZZ618Ha&#10;ClkfZcz932/Zqv1MEF0tZNCk7sWvr2lQ+ozYrj3+3c+5LVIYslbWmvgAOvoU2FOGdfPO36ul8cc0&#10;TNuz8uqhUAQQQACBNAgc2rZi3txn1E9WNgQQQAABBBDIjkCWIgWO+9X9Pyt6DSh9rt3+6yUt8uc/&#10;psg/B47rr93Yj1+3Tx19IPv6ez+lRRPEv+b0Afrv5kJ96lP71bjARZYb9ReJa/WDsp+/LQf7n6M/&#10;M0Y5uOyO78sxC3r+an2cu1jv/1vr40hpeUrWR3lxwX1FV8Z++lfJLg87qr6vPrh0mZjH4cprf6jh&#10;WH/C1spSnB+gI397/UO6+eTv2VIHlNrNJLDt2Xn5UCoCCCCAQOoFegybNOdb1/ZKfcbkiAACCCCA&#10;AAJhBSIRKRgy4jMlyp/uHnpvkfnzjU31Sq8vjjhHXgnXHRA98PtfpP6u/Wib/1MhRx/EZT7kop6K&#10;0vDnOt/RB2YFHPVp/eiD+MY6RwG8e+8ciWOLbsRXw6oUXytZf7WBPrb+ow9CuiV07GzH13WQRVDb&#10;w572pEMAAQQQQAABBBBAAAEEEPAU0CMFReqWOSfb6INzxg3rpfz6VdsUfW/slgMQhn1OHYCw67lf&#10;KyVfu85YifCyF2Z9Rr3U9X/K2u9dzUHPzTGsYNfCnxws+drtPxQTE4gMS8Y88bVe9T95Qa2M93iB&#10;+gN6IEMms9YnrrN9oqMPmu31ESsRTvyGqNuQidNfGG2s6TjisyXKH597IW6VxLC1ipNxt/UdfeCo&#10;p6eb37GzyRstjR9REqrtmTt3KQkBBBBAAAEEEEAAAQQQyHMBW5+CzAULWk4r5k//z8sJC39VE3tE&#10;PvXOulfeU/p8dlx/mfKRqd+6e9tnV/32wRb587nn5v1BXfvA9ylxiS42eZtaTfbt6hf7jN4ud79D&#10;RhwsT+14eMHQJ1umPKFm/sRo5clF/R9+R+5lT2b7s25D/3l/KLntO2p9Rtc9adTHsYu1mT65+dTn&#10;tw9uv2D3vXWnd2z6v/5ztOY/uP22lmW3P/KINXPt95C1csh429qOSFzTQrr5HDtbDkZLnewt4dqe&#10;569TmocAAgggoAlo6wqzIYAAAggggEB6BYr6D7x8166d//uO0aVfUUq7F82aPeuhhdO8Sl61es20&#10;+yb51GvB4gcnV1Z4JThv/JJj77+f3maRe4EJnHH22X9dO7XAGk1zEUAAgUwLbN68eeTIkY5SXR80&#10;0yyvqvb5SiCSiQTTv/2tU6dO27I9tG3Vs8qXJg4TCyOZW4f27Q42NJzRpXOmm52b5dXX15eUiFmS&#10;2YIFsAo2MlJgFd6KlGEEOnXq9Pjjj99+++0tLS2nTzefFv9vFv82H2lqOnXylLqd/uSTT06cONG1&#10;65k7fvubcV8Zt/LRp7w+VgI/ccJUKWppAj9kZ02/x6fODyxdoV25NzU1eSUbOmLM4kXfe+zp9TKB&#10;GpBfMvfb5eXlkZinwH/ZP55FIFggaq9p6oMAAgggkKyAWPtg/opfHjz4y6p5c37xRrK5sB8CCCCA&#10;AAIItEKASIHrzHk8mGsCrXgNsCsCCCCAQKQExNoHs+fM036+NCBWNTGfkrjpFKmqUhkEEEAAAQTy&#10;VSBLkQLbjIZxM/PxLAKJCuTrC5R2IYAAAoUgIAIAYTZ17WM2BBBAAAEEEMiAQJYiBfEr8PEIAq0R&#10;yMBrhSIQQAABBBBAAAEEEEAAgcIQyMKMhv6zMhQGO61EAAEEEEAg9wTSNKPhd+775smTpwI5OnXs&#10;8Ne/Hej66U8FpiSBEGDmufCnAVZYhRcgZWoFmNEw0LPwZjQMJCEBAggggAACCBSGQJiRB9oMBcxT&#10;UBhnBK1EAAEEEMi+QJZGH2S/4dQAAQQQQAABBBBAAAEEEEAAAQRcBIgUcFoggAACCCCAQFYFWmRn&#10;gcBN7VLAlIZZPVIUjgACCCBQMALMU5Abh/qDIx/W73vryJGm3KgutUQAAQQQyEGBbt26lvS78Kxu&#10;n/aqe5rmKZh6b+Unn5wMBOvSpdM77/z17LO6BqYkgRBg7H340wArrMILkDK1AsxTEOiZxXkKIhop&#10;qK6uPnDgwIkTJwLtcitBx44dzz333IqKikSr/eHRTzp27tCzO1+PEpUjPQIIIIBAWIGGw00fHv2o&#10;x1ldiBSEJYtwOq5+wx8crLAKL0DK1AoQKQj0JFJgI6paubJL587jx48vLi4OtMutBI2NjWvXrv3o&#10;448rJ05MqOYiUnB+7x4J7UJiBBBAAAEEEhWof+tA5iMFX75xVPh6nnfeeeETF3JKrn7DH32ssAov&#10;QMrUChApCPQkUmAj+u53vzt16tRu3bodP3480C63EogXw5EjR5YsWXL//fcnVHMiBQlxkRgBBBBA&#10;IDmBrEQKZnz7myFrK+Yp+OMf/xgyMckQQCAdAiUlJenIljwLU4BIQeBxJ1JgI5o7d+4PfvCDjz76&#10;KBAuFxN06dLl29/+tmhjQpUnUpAQF4kRQAABBJITyEqkYNb0e0LW9ujRo+3atQuZuMCT1dbWlpWV&#10;FThCyOZjFRJKJBNWRArCc5EyUIBIQSBRFiMFEV37IHAC5JxOEHhCkAABBBBAAAEEEEAAAQQQQACB&#10;bAlENFIgOHI6FuBT+WwdacpFAAEEEEAAAQQQQAABBBBAIIxAdCMFYWqf8TSbpnTrNrpqf8bLpUAE&#10;EEAAAQQQkHcRUEAAAQQQQACBDAhEN1Kg3pbfKK7M7duUjVntbCAPSesqkIGDShEIIIAAAggggAAC&#10;CCCAAAIIJC0Q0UiBuBhvlpu8dzDou7sO69uu7w6qvvmsKRvV57KxyfoYdUuyfO6HJH2ysiMCCCCA&#10;AAIIIIAAAggggEAGBCIaKYjduZe/iYCBtl1498MLBylP/KBqX+vu67dib1t9ksknAweVIhBAAAEE&#10;EMhLAaLteXlYaRQCCCCAQAQFohspCIm1f+WYYn37j82WfSyPFxcbz1gfHLPSnG5g838UF49ZudnM&#10;yfJUQC08MlT3krnq25gxopLhcw3ZdJIhgAACCCCAAAIIIIAAAgggkHoBLVJQZG6pLyHZHNX79drO&#10;llv3+/fsVJRLSi7SHtq3cszgmcrC3x0S2zO3P3nLmJVaZwPr4/KZP9eLx20P/m6hMnOwkVyWsXPm&#10;LXvuk/mI5DtnflPPyNlpwFYf7wxbWkSY4JYnb39GzfDQ7/5FEbXW25GsB/shgAACCCBQ6AL0KSj0&#10;M4D2I4AAAghkSsDZp0CEDDJVtF85p06d+lBux04qyukTx9TfxbZh8i1PKhMenTNI/3PZzJ3ls74/&#10;oVj+OahiVvnOmcs2yGTWx8Uzc54RSewPFk/4vplcLaV81q/0bAddPUHZ+Yv/+ZNRqPW/1vr4ZPin&#10;5Q9Y61k8YeIEsx2iaVEQpg4IIIAAAghERODUqdPHT5wM/Dl9ulmkiUidqQYCCCCAAAL5LRDd0Qfm&#10;jIa7F4zop28P9920d+/8Yfpcgvv31ynKxRecr/95/gUXy9v2zc2Ox7Wn4x5Uk9ft36/Pm6g0nzam&#10;KFS7MsT+tM5caHnKJ8P9v3x+t3LLtUY97SXk9/lE6xBAAAEEEEAAAQQQQAABBHJdILqRAm30gbho&#10;L79/4x6xbby/XNn93dVbYwMC/lK/W1GeubO/sd35jKLsefPNFvVxsattkw+W9+tjeaxPP5Fh/V/0&#10;UixjHGShHmshWp7yzVDub62AZb9cP2OoPwIIIIAAAmkUaNy6cu7seerPym2H0lgQWSOAAAIIIICA&#10;t4BbpCAS4w/iqnzh159ZPV5Ze+ctT7ylP9enpFxRxq+WYQRze+brFyrq485NPri7/m3Lw2/L2EFJ&#10;n2TPjpRnmGxF2A8BBBBAAIH8ETh0qMf4+XPmip9bevxq3bbG/GkZLUEAAQQQQCCHBCLap0Dc6Nc6&#10;/QtK8/fmK+c9Ml70Kxg96xX1uT4X9BedCPa/aR0e4Pl4XOI39+9RlP4X9IkrxVGoPfdYfXwydKlY&#10;bD9mY8qhlwdVRQABBBDItMAlX/nyJVqZPXr0ynThlIcAAggggAACmkBEIwWiZuY8BercA/p25ZyX&#10;ZlymrL1r9lb5wJXfmHHZq9+b/sRb+rNvPTFb/d3x+NbZE8TD9gffemL69169bMY3rpS7qrMPxEpx&#10;/Bk3T4Ge0ifDK0fcrLz6vUfVSjY3v/XEhLvWmiVw5iGAAAIIIIBAsEBjba1y6SXFwQlJgQACCCCA&#10;AAIpF4hopMDsRyCu4WNxAnnZ3fvW737n88rP7i77qrj6733rT174Tsui68u07fr64bf21hJZH7/7&#10;ZyV9xMO2B69f1PKdF36ipRahAnspcYXGggXWp3wyHDr7tapxopJ6te6qGmeWQJ+ClJ/EZIgAAggg&#10;kHcCtc/+6PWycVf3yLuG0SAEEEAAAQRyQiCikQLD7qo5r73209vscwn0ue2nr4lNf1j/Sz7y2mtz&#10;rjLRXR+3PmjJ1lGKW6F6vs6nPDKUqWVSfdOq1f/CpOdEyIlTiUoigAACCCCQGoHaZ+e+0uNbk4a5&#10;dChQJx1mQwABBBBAAIE0C0Q3UuCcfSC3/t4292tPGoMimrfNrVz3+WlfH6o2Ic0HlOwRQAABBBDI&#10;MQHZX8/cGsTaB1t6TKq8qrt9DSNtnWI+RnPs2FJdBBBAAIFcFYhopMD57SD3/lb+74EvflbfJtVP&#10;+/+euPV8sxG5erJQbwQQQAABBNIscOjPrx1UDm5ZMWf+PPmzisUP0gxO9ggggAACCLgKRDFS0L59&#10;+w8++OC8887LrW4EttoOuf9Vy/b4BH1CBNEo0TTRwCROx4bDTUnsxS4IIIAAAgiEFIjCB02PYZNm&#10;z5ln/txtGYFQVCS7HoRsC8kQQAABBBBAoDUCRf0HXr5r167fvRvrFX9xd2XWrFkPLZzmle+q1Wum&#10;3TfJp9QFix+cXFnhlWDz5s0jR4702X3lypUdO3YcN25c165dW9O2CO7b1NS0bt26EydOTJw4MaHq&#10;tWvX8YNjxxPahcQIIIAAAggkKnDWGZ1OnTqR0Ce4/8f68qpqn68EoiCRYPp93zx56nRgVTt2bH/g&#10;wMHuZ3cLTEkCIVBbWyvmVYYijABWYZS0NMKqpKQkfHpSIuAv0KlTp8cff/z2228XgeDTp5tPi/83&#10;i3+bjzQ1nTp5St1Of/LJJ+LqqWvXM3f89jfjvjJu5aNPeX2sBH7i5OLhCPyQnTX9Hp92PbB0hXbl&#10;Lq5DvZINHTFm8aLvPfb0eplADcgvmfvt8vLyKEYKROVWrFgh7r2fPHkyFw+nT51Fb4Kzzjpr0iS/&#10;OEueNZnmIIAAAgjkjYDr95XALzFECrJyAnD1G54dq4SsiBSE5yJloACRgkCiwA/ZgosUBJKRAAEE&#10;EEAAAQQyLJCmSMF3RJ+Ck6cC29KpY4e//u1Aj+KzA1OSQAhw9Rv+NMAqISsiBeG5SBkoQKQgkCiL&#10;kYIozlMQ6EUCBBBAAAEEEMgbgZDTFov2Mk9B3hx0GoIAAgggEHEBIgURP0BUDwEEEEAAAQQQQAAB&#10;BBBAAIGMChApyCg3hSGAAAIIIICAU6BFdhYI3NQuBax9wOmDAAIIIIBAJgSIFGRCmTIQQAABBBBA&#10;wEsgXKBABgmIFHAWIYAAAgggkBkBIgWZcaYUBBBAAAEEEEAAAQQQQAABBHJDgEhBbhwnaokAAggg&#10;gEC+CuzfV//uO38J/NlTV/fxR3/PVwTahQACCCCAQKQEivoPvHzXrl2/e7fZrNbF3ZVZs2Y9tHCa&#10;V0VXrV4z7b5JPs1YsPhBn8WT/Vd6iJROdCrzwZEP6/e9deRIU3SqRE0QQAABBPJMoFu3riX9Ljyr&#10;26e92pWmVRJnfPubISXF6IM//vGPIROTDAEE0iHAKonpUC3YPFklMfDQZ3GVxIhGCqqrqw8cOHDi&#10;xIlAu5xI0LFjx3PPPbeioiLp2n549JOOnTv07N416RzYEQEEEEAAAX+BhsNNHx79qMdZXTIcKZg1&#10;/Z6Qh+bo0aPNzbF7GyH3Ksxk9fX1XNGFPPRYhYQSybAKb0XKMAJECgKVMhYpePSpX4jKFIn/KcqS&#10;ud8uLy+PYqSgauXKLp07jx8/vri4ONAuJxI0NjauXbv2o48/rpw4MbkKi0jB+b17JLcveyGAAAII&#10;IBBSoP6tA0QKQlpFPBlXdOEPEFZYhRcgZWoFiBQEemY4UqCoSwz9YN5UESmI4jwF7x8+PGHChLPP&#10;PvujfNlEW0SLRLsCTwUSIIAAAggggAACCCCAAAIIIJBdgShGCk6ePCkurY8fP55dmhSWLtoiWiTa&#10;lcI8yQoBBBBAAIFCE2CVxEI74rQXAQQQQCBbAlGMFAgL8VUg/7ZsHWPKRQABBBBAAAEEEEAAAQQQ&#10;QMBLQLv6tj4b0UhB/gULOCkRQAABBBBAAAEEEEAAAQQQiKyANV4Q3UhBdvk2TemmbaOr9ltqIh+2&#10;P5LdalI6AggggAACBSTA6IMCOtg0FQEEEEAgUwKuH6/RjRT4jD7Yt2K0fh2v/2fKRpl6o3F1bzyp&#10;Pez6VLfYc/EFifzHVVf87AO5vTyxXmZrJJcHK6lxEZk6ypSDAAIIIIAAAggggAACCCCAQAIC8cGC&#10;iEYKREXFgsmu28YpZ13+ny3f3XXY2HZ9d9Dre/eJtHJcxaDYE2u/Xn3zWWdN2ShzcTwldhHPaU/F&#10;b/teWl+jfH3Mtfoz6nANvT7yd5+6edVZrYFt1EcCB42kCCCAAAIIIKAK8GHKiYAAAggggECaBHJ8&#10;noJ9VT94Qhm08OG7LzTv7F9494sv6n/KLxHymlzdrl1as3CQ8sQPqvbpkzPEnrrw7octTzn7CNTX&#10;7VQG9b8olk9jY+PSa/U/bUUk0LsgTYeTbBFAAAEEEMh1gVOnTh8/cTLw5/TpZpEm1xtL/RFAAAEE&#10;EIisgDVYENE+BZ52+/fsVJRLSvqGwu1bcomi7NxjnWggcL/9K8fc8qTYa+bgYrGNWblf2fwf2n/d&#10;NpFaJpPbf2wOzJsECCCAAAIIIIAAAggggAACCERJwHEDXHThE7WLbqTA/X79RRcPUpQnX9js9qyG&#10;bX1G5zc6/lue0iMOZscB86mL7n7hmdvFKIaFvzskthfuvkgfNKAlsBWxb+WYwTMVLeEztz95y5iV&#10;au8F9y1KZwJ1QQABBBBAILICtc/OnT1P+3m2NrK1pGIIIIAAAgjkk4B5uWte9EY0UnDq1KkPXbfi&#10;Cd+fVa48eUsPsU3eYE9yTHRJPH3iWOzBDf8tegdMuHrQhx86ntowWfQbmPDoHPGMy+ZIbP3T+vuG&#10;ZTN3ls/6/oRimcWgilnlO2cuc9TIkrloUT6dSbQFAQQQQACBtAj8uVYZP3/OXPHz78MbXtnWmJZC&#10;yBQBBBBAAAEErAJagED/V30iopECUTOv2QHPv33tXnXb1Pfhfvp2/xZj2kKl+bS+4/7Hxv3r00r5&#10;/XcM02c03L1ghJH+4b6b9u6dL59w21QkMx91NkTjT8vv+/fXKcrFF5yv53D+BReb8x66ZcqJiAAC&#10;CCCAAALBApd85cti6KDcDh062LNncfAepEAAAQQQQACB1gjYwgRGR/roRgoCZwu84OvP7BHb6vGK&#10;8syK6jdFi8Ql/e7vjuqvbaO+q9y/cc8zX79AHTUgnioXf4pt4/3lItXqrT4DBdRBBubzcl/jT8vv&#10;f6nfLQq+Uy+tf/87n1GUPW+KajD6oDVnKfsigAACCCBwaFuVGH1Qe+ncrwwAAwEEEEAAAQTSL2AN&#10;FmilRTdSEFZj2CgRKthd/7aWXg8HyJCAiBJc6JLJhV9/RgQX1t55yxNvhS3CNV2fknJFGb9aLcnY&#10;3EtsVTHsjAACCCCAQKEJ9BhWKUYflL0+dwWjDwrt2NNeBBBAAIFsCTiCBRGNFIhaeo0+cD7+5v49&#10;inJZPzkKQJh67Wh76sp5j4wX/QpGz3rFvRBHPtY/Y7/3uaC/6ESw/82Q9TRnhsjWgadcBBBAAAEE&#10;ckqg7NLPvHfokKPK+tzCOdUQKosAAggggECkBcSHq7VjvFZXLVIQm9Y/Oi1wvwLfOnvAgNlbY8+9&#10;9cT0772q3DzxayJSoE/C4Dn1gCX6cOWcl2Zcpqy9y5qVuZ8jH+uf1t+v/MaMy1793vQn3tJ3fOuJ&#10;2ebv8XWIDiw1QQABBBBAIFIC1i8oDVvXbWvQvq7Uvv6nXj26x766iDprdwXYEEAAAQQQQCCVApY4&#10;gZltrvUpGFrxnc//7O4yc7t+Uct3Xnht9lD10lx+1fCapdD5VO9bv/udzysiq6/GX9478rH+af29&#10;960/eeE7LYuu1ytzff3wW3t79jCgT0EqT2XyQgABBBDIU4EePZUtK+bMnyd+nlHGT7qqR562k2Yh&#10;gAACCCAQJQHzctWxSmKRUlQUpXr61KXPbT99zbb99LY+evKr5rz2WuwvWx5uT+k5xe/hSGz905mP&#10;rTZzrsoRQ6qJAAIIIIBAVAUGfGX2nHnaz5fs8xmKryqE3aN62KgXAggggEDOC2gdC2Qz1H9jfQqi&#10;9ukbcvx/riTL+ROHBiCAAAIIIJAmAe/liGzP6F9d0lQJskUAAQQQQKBwBczpDM2JCWyjD/QoQgRm&#10;Cwr5nSG3khXueUfLEUAAAQQQQAABBBBAAAEEIinguKzW6miJFERmAEL79u0/+OCD8847L1f6CwTW&#10;U7RFtEi0qzUnRsPhptbszr4IIIAAAgj4C2Trg8Yx5bLXbQClhRkNOYURQAABBBBIi0D82gdF/Qde&#10;vmvXrv99NzaZcGl3ZdasWQ8tnOZVhVWr10y7b5JPBRcsfnByZYVXgs2bN48cOdJn95UrV3bs2HHc&#10;uHFdu3ZNC0PGM21qalq3bt2JEycmTpyYXOHt2nX84Njx5PZlLwQQQAABBEIKnHVGp1OnTiT0Ce7/&#10;sb68qtrnK4EoSCSY9h+TTp48FVjDzp06vvvXv3XremZgShIIgfr6+pKSEijCCGAVRklLg1V4K1KG&#10;EejUqdPjjz9+++23i8vU06ebT4v/N4t/m480NZ06eUrdTn/yySfiMqpr1zN3/PY3474ybuWjT3l9&#10;rAR+4oSpUtTSBH7Izpp+j0+dH1i6QrtyFxekXsmGjhgzf97cqupnZIIWMYFh0cMPzL7iiiuiGCkQ&#10;NVyxYoW4CX/y5MmoHark6iN6E5x11lmTJvmFV5LLmb0QQAABBBDImIDr95XALzFECjJ2gKwFcUUX&#10;nh0rrMILkDK1AkQKAj0DP2RTFSlY8fjTIkYQHynY+dt3muUT6pb1PgWBXiRAAAEEEEAAgcwLpCtS&#10;cO+kT0LcG+jSueM77/7trG6fznzDc7FErn7DHzWssAovQMrUChApCPTMZKRAVEasiSj+XbFkjuhT&#10;YJvRMLCiJEAAAQQQQAABBFIr0CJXPwyxybUPIjDrcmobT24IIIAAAghEQMBc+0DWJX6VRONTOgI1&#10;pQoIIIAAAggggAACCCCAAAIIIJBmAS0MH1soUf2TPgVpVid7BBBAAAEEEPAV2L+v/t13/hL4s6eu&#10;7uOP/o4lAggggAACCKRJwNp3T5vRUM5TYBZW2r1o9uxsrn2QpmaTLQIIIIAAAgi0RiBN8xTM+PY3&#10;Q9ZKfIP54x//GDIxyRBAIB0CrKmRDtWCzZN5CgIPfWbmKZg3b+7Dj64RldHmKaj6wdxBgwYRKQg8&#10;OiRAAAEEEEAAASmQpkiB/7zNVvqjR4+2a9eOgxFGoLa2tqysLExK0mAV/hwQVkQKwnORMlCASEEg&#10;UYYjBdraB1qkgNEHgUeHBAgggAACCCCAAAIIIIAAAgjkqYA6YaHWNvMX+hTkxsH+4MiH9fveOnKk&#10;KTeqSy0RQAABBHJQoFu3riX9LvRZhpA+BTl0VLlPHv5gYZWQFX0KwnORMlDA7FPQ3Nx8+nTzqVOn&#10;xC9i++CDJvG7tolldE+cOHFWt647fvubcV8Zt/LRpyZXVrjmvLyq2uupwJpENkGG+hTMnfMjdfSB&#10;1qdg5dJ5sdEHO94+LR7SgKIwT0F1dfWBAwfEORHZY5byinXs2PHcc8+tqHA/7z88+knHzh16du+a&#10;8nLJEAEEEEAAAU2g4XDTh0c/6nFWFy+QrEcKPvzww/bt23O8wghw9RtGSUuDVUJWRArCc5EyUECL&#10;FNx2222nTp0WQYHTIlrQ3CIiBe+//74MEpw+feqk+N+pkydPnn1WNyIF8Z4iOOI/gu+BpSum3TdJ&#10;7NjU5HnLeeiIMWKegh+t/qnMX+1YsOq/5tsiBVrBIl6Q9UhB1cqVXTp3Hj9+fHFxceDplTcJGhsb&#10;165d+9HHH1dOnBjfKBEpOL93j7xpLA1BAAEEEIimQP1bB4gURPPQJForrn7Di2GVkBWRgvBcpAwU&#10;EJGC55577sorrzzzzDNllKD5tOgCL3q/i1lpxJ/yV9nDQP5z7Nix+vo9o0aNok+BVTWFkQJtRsMW&#10;oW5ECpzzFKjDEvQhCoGHNk0J3j98eMKECWefffZHhbSJ9opWi7anSZVsEUAAAQQQQAABBBBAAIFI&#10;CVxwwQW/+c1vfrrmp08/89Tan6392bq1637+s5defnHT5pc3b974y19t3vLKL7du2yLCBD179oxU&#10;zfOqMsY8BaLfgDnUIIozGsruJWefffz48bzSD2qMaK9otWh7UEKeRwABBBBAoEAFrOs8FygBzUYA&#10;AQTyS6B3795XX331LeNv+eqEr5o/t371VvG7+Nf8+eIXv/iP//iP+dX0yLVGDRfEOg3ISIHlz6hU&#10;V6tlAW5ROQDUAwEEEEAAAQQQQAABBBBAoMAEzGBBFPsUaMeCMEGBnZM0FwEEEEAAgQAB+hRwiiCA&#10;AAIIIJAZgZyIFGyc0s26TdmY/ijCvhWjtSJHr9jnXZqsmHtt5DO+u7plmplDTikIIIAAAghESkBM&#10;b338xMnAHzG7lUgTqZpTGQQQQAABBPJVQI8UWK9bo9XUTfeeddbNys8+MLefVVTffNZ1VfvTWs1N&#10;D/1nzeDv/V4U+nJl37SWROYIIIAAAggggAACCCCAAAIIREogon0KRORCrojR3Lzx+Wrl62uXXqv9&#10;Jbdrl+767qCa/1y+MfZQ6n+TUzdc0u/CoIzVhSL0mtrTas+4PuWdKZ0qI/XaoDIIIIAAAlkUeOPZ&#10;2fOqth7KYg0oGgEEEEAAgQIWiGikQBwRtZvDvr218TMWXHj3i42NS681+0Hsq7q+u7ndu8l8fNO9&#10;ng/fuyn2pGUPrUyR3fgnFOWJ8WJ340lLXtdXWcYjWGpnqcb1VXvlpJFiOUpts9bQsrvI9PqqKq2W&#10;sqACPg9pOgIIIIAAAjEBESZ4RflsL0gQQAABBBBAIEsCEY8UXHT3fbcrT95S/B+bvSYL2LdyzOCZ&#10;ysLfHVK3Z25/8pYxK+WV/Ob/KL5FeUZ79HcLBxkP67ftn7xl6cXqLvan1EIuuvsFkY+i3C73VgMS&#10;Mq8n1T9lEZfMHGzURztocieRZPDMS2JJZj5pPNNiq+HvFiozB2s1VCMDO2f+t1YRWVCWzgGKRQAB&#10;BBBAIEICh7ateKXHv0+8ukeE6kRVEEAAAQQQKDAB5zwFEWn+qVOnPtS2QXP2/WpW+ZO39NC3yRv0&#10;J7T/bFg2c2f5rO9PKDZT73tG/rHhv58sn1UxSHu0eMj15crO11/T/jomZkMyd7E/ZWYt05w8pv35&#10;p+UPiLx+NUfPbNCcRycoTz6w/E96VjKZTKJMeNSWRFFOn5A52GtYPOGZRyfsnLlMbYVak+uH6HX/&#10;8EPR6oj4Uw0EEEAAAQSyIiDCBM8q4yYOI0yQFX4KRQABBBBAQBdw9imI4lD5CyrW7dM2ETN4+l/7&#10;iW1c9V/UBvzlrTpFKb3wgrjjec3CfesqtIdfmdlvxILd9hSxXS64sNT/ZPjLlud324u4qKRc2V3/&#10;pmW3N+t3KxNGXhN75JqRE/Q/Xtn8tFJ+w3BLDeXuT29+RX/erfKcnQgggAACCBSmwKE/v/7ewV89&#10;NG/u7Hk/+uXBg79cwVQFhXki0GoEEEAAgWwLRHf0gdvEf+ffvnav2FbfsnvBiPu3iBSnm8Vd+b59&#10;XNLuf2ycDCmI7V9bVm+6vzw29aBjGkLXWQktD8oi7NMWnn/BxfojerL9+0W8wj59oTqUQFRPzFSg&#10;KKK2el3kf9SwhZraWXS2TwbKRwABBBBAILsCPYZVzp8zV/351rW9el07qdIxCIGRetk9QJSOAAII&#10;IFAoAtGNFMiB/G9Wj+/ff+ZW5xwFw0aOV5Q9b76pdYDYXf+XuEkM3qz+znd3j1+9R93mD1O/V7Ro&#10;kySK/8R+j/8zPo11X/XZN9/co+egZ3XBRf1tWeq5qjMYyCTl92/UahLbRJ3iasK3n0J51dFOBBBA&#10;AAGrgLZckHOTgXrb4zIE36w+yoYAAggggAACaRZwiRREYQCCqIPsJ9Bn2PWXKWs3vRLXZ0Co9L9A&#10;dCXoc4G4Rt+z/01ngrfEcIDx115pPCz/VL9fqJsktezg+NOZRq2DrQiZ22X9zrdkdX4/RzXf3C+D&#10;CbIRV147XsQy3nJfGtFRdBTk03y+kT0CCCCAAAIIIIAAAggggEDUBaLbp0C9tj7/axNvVtbeNWDC&#10;E7Fr7a2zB9y19rIZ31DjAFd+Y8Zlr35vuvH0W09MGDBg9tbmPn3Fpfvmrdr1+dbZd60Vx2HPm1oe&#10;CY4+UOvw6veuE7nGcrt54tdkpMDI6vyvLZpx2dq7jFpunX3d914VJarhDlnD2FOyNgMG6O1h9EHU&#10;Xx7UDwEEEEAgawI9ht1tn9iwqEjtq8eGAAIIIIAAAukXiG6kQG/7VXNra1fd/Oqi68uM7e69M16q&#10;XXNbHy1Bn9vWvDRDMZ6+flH/VbVzrxKPikv3n92t7bKy30siC+XVRTN+8nZSoqIOq242clOLF0XY&#10;N1s1RJIZN5vP22tYdvfPbl4Vq35S9WEnBBBAAAEE8knAZeyB20MyBJ9PzaYtCCCAAAIIRFcgopEC&#10;ffSB3md/6OzXrNtPbu1t68zf+9afxJ6ePVR7zvKgTK9moe0ofzVSxf+p7e1Ioz2gb5bibclsJd4q&#10;0scS2moYK9xZCrdKovtCoWYIIIAAAggggAACCCCAQMEIRDRSIPzdR/bn9aMFc9bRUAQQQAABBGIC&#10;7jMaxvUqEHMEi28BwCGAAAIIIIBABgQiGikI2Q8x/5Jl4JBTBAIIIIAAApESCPlpLupM57tIHTgq&#10;gwACCCCQxwJ6pEBfGzAaDW3fvv0HH3xw3nnn5XUHAmfjRHtFq0XbvQ5Cw+GmaBwfaoEAAgggkJ8C&#10;fNDk53GlVQgggAACCCQuUNR/4OU7d+78zVufaPsWFRVd0qPNnDlzHlo4zSu3VavXTLtvkk9ZCxY/&#10;OLmywivB5s2bR44c6bP7ypUrO3bsOG7cuK5duybeolzdo6mpad26dSdOnJg4cWJ8G9q16/jBseO5&#10;2jbqjQACCCCQIwJnndHp1KkTCX2C+3+sL6+q9vlKIAoSCabdO+mTkycDhbp07vjOu3/r1bM4MCUJ&#10;hEBtba2Y1RmKMAJYhVHS0girkpKS8OlJiYC/QKdOnQ4dOtSuXbsOHTq0aRPr7S6uScWdbPGvubv4&#10;XWzHjx9f+ehTXh8rgZ84uXg4Aj9kZ02/x6ddDyxdoV25i4tNr2RDR4yZN3fOjx5dIxOoMwev+q/5&#10;gwYNimKkQFRuxYoV4gb7yRDfG3LxeLvWWfQmOOussyZN8gvB5E1jaQgCCCCAQC4KuH5fCfwSExgp&#10;mHpv5SefhIgUdOn0zjt/PadXj1yky3ydufoNb45VQlZECsJzkTJQgEhBIFHgh2zmIgWirmU922a3&#10;T0GgFwkQQAABBBBAIPMCRAoyb550iVz9hqfDKiErIgXhuUgZKECkIJAoi5GCiM5oGEhGAgQQQAAB&#10;BBDID4H9++rffecvgT976uo+/ujv+dFkWoEAAggggEDEBZyjD0R16VMQ8WNG9RBAAAEEEMiKQJr6&#10;FMz49jdDNkcMW/3jH/8YMjHJEEAgHQL0KUiHasHmSZ+CwEOfxT4FRAoCjw4JEEAAAQQQQEAKpClS&#10;4D/G0kp/9OhRsXQQByOMQH19PVd0YaBEGqxCQmEVHoqUIQWIFARCZTFSoI8+sE4sGVhdEiCAAAII&#10;IIAAAggggAACCCCAQL4KME9Bvh5Z2oUAAggggAACCCCAAAIIIIBAMgJECpJRYx8EEEAAAQQQyLyA&#10;mKcg84VSIgIIIIAAAgUoQKSgAA86TUYAAQQQQAABBBBAAAEEEEDAUyAWKRBTFWgbWggggAACCCCA&#10;AAIIIIAAAgggULAC9Cko2ENPwxFAAAEEEMgxAUYf5NgBo7oIIIAAAjkroK+SuP0vJ80mXNKjzZw5&#10;cx5aOM2rUatWr5l23ySfJi9Y/ODkygqvBGKlh5zlouIIIIAAAggUtMDIkSMd7Q9cwMnnK4HIanlV&#10;dfhVEpuamgpaP5HGs/JfeC2ssAovQMrUCrBKYqBn4Ies/2foA0tXaFfuPh+gQ0eMmTd3zo8eXSMr&#10;o04HtOq/5g8aNCgLkYJADhIggAACCCCAQK4IBH6JSWGk4MiRIwyTDHlicPUbEkokwwqr8AKkTK0A&#10;kYJAz8AP2fRFChh9EHh0SIAAAggggAACaRQ4der08RMnA39On24WadJYD7JGAAEEEECgQAXEZIXm&#10;j05ApKBAzwWajQACCCCAAAIIIIAAAggggICrAJECTgwEEEAAAQQQiI5A7bNzZ8/Tf1Zsa4xOxagJ&#10;AggggAAChSCgL4ZIpKAQDjZtRAABBBBAIIcEPjt+7vw58mfSsOIcqjZVRQABBBBAIH8EiBTkz7Gk&#10;JQgggAACCCCAAAIIIIAAAgi0XiALax8c/ODvNy98tv7dhtbXPrU5XD7ggn/55/4TrhnYpVP71OZM&#10;bggggAACCOSrQOC0zIFrH8z49rdOnW42fMTog2deU//oNeLfJw7rYbq1b9f2UOPhzp065KtkatvF&#10;fP7hPbHCKrwAKVMrwNoHgZ6BH7IpWvtgrn2VxHlilcQs9Cm48782/PlA07FOxVH72bHv8Nwnt1Q+&#10;+D+BB4wECCCAAAIIIJAegbIv60MPbunxq3XMU5AeZHJFAAEEEEAgQCALkYLde/76SdszlObmqP2c&#10;KupwtG3XzbvrOWsQQAABBBBAINsCPXr0iq9CS7ZrRfkIIIAAAggUhEAWIgXStaU5uj+K8od97xXE&#10;waeRCCCAAAIIREBAXP23mNuf1z37Z/WPhtragz16dI89I2raLG4zsCGAAAIIIIBA+gWIFMTFLBTl&#10;c/3OSb88JSCAAAIIIIBAnED3nofWzpk/b878Fb/sMf4rAxBCAAEEEEAAgWwIZGFGw/PGLznW5lPZ&#10;aGyoMs9o/vsT/3ZZqKQkQgABBBBAoMAERo4c6Whx4GRLgTMaThczGp46HQjZsUO7A+8d/NQZXQJT&#10;kkAIMEtf+NMAK6zCC5AytQLMaBjoGfghm74ZDbMUKSjqHIiSrQRntHz817VTs1U65SKAAAIIIBBZ&#10;AdfvK4FfYoIjBfd982SYSEHH9gcOHDzzU0QKQp0gXP2GYlITYYVVeAFSplaASEGgZ+CHbPoiBVka&#10;fRA3neGQirtbXrzf8vPlu2SashdevH9vRY+guQ9DJgs3h2Lg4SIBAggggAACCCCAAAIIIIAAAvkr&#10;kKVIgX1Gw7vmzto+XllWOa9otPazctk7xZf0FTMIaFMcB05/GDJZYD5qAjYEEEAAAQQQyKCAbUbD&#10;2AyGzt+UFmY0zOBRoSgEEEAAgcIWiECkoO/wqf+s1D/zs3vrzSv5A/fe8ZD+pzg8YRZKCJksZFaF&#10;fU7QegQQQAABBDIp4B0csD0jP+r1WwiZrB1lIYAAAgggUIgCWYoUWEcfXFBcoih73zwQN8Tg0hc2&#10;fWWMopTcMqll07yWTePvahaPiF/MH/GIGFDgnmzvHeaYBblX7M8R42M5PDpiSNw4iEI8C2gzAggg&#10;gAACCCCAAAIIIIAAAoZAliIF1nv7bzbUK8qYYQPj+g784Qsj1r4oppl5ennRiPuLRqx5pKXluUXi&#10;F/3n7u1lq3454a4Wl2Rq68weCpaxCf2u3Tuj7EUjk7vf6TEwvpcBJwcCCCCAAAIIZFKgRXYWCNzU&#10;LgXaZzobAggggEAeCpw+ffqUup08eVL7V9vE43nY2sg3KUuRAuud/D0vf/2pBmXo+JZffbdlwWft&#10;PQtUP/GtQE//f4+8HJuV8JGtrytK8SX9xCOOZN5/XtijRGmo269n8sj9P3mEPgWRP0epIAIIIIBA&#10;fguECxTIIAGRgvw+E2gdAggUuIB4k3/wwQeXqNvSpUurqqp+/vOfb9mypVlcsrFlXCBLkQL7nfwd&#10;q5YWXf0d8TP0L8NbXlmk/nztLi2N3GwzEQ656149zX9eqsYR3JI59jL/3H+wXuk5ZdaoIT4TFmT8&#10;GFAgAggggAACCCCAAAIIIFDgAkVFRffcc88555xz/vnnDxgw4Iorrhg4cODw4cPbtMnSRWvhHI8i&#10;pUj9sW5ZQo+/k68+sqNqSdFVU4sWvqYol069q5fSrHYyFFf1evrPvbD1+9u/qiy7Y6qRTOtu4Ejm&#10;/Wfdi19f06D0GbF96/dbxM93P+ey/mLhnBC0FAEEEEAAgQgI7N9X/+47fwn82VNX9/FHf49AfakC&#10;AggggEBaBNq2bSuCBbfddtsZZ5wh4gXFxcUiXiDCBOLxtJRHpr4CRf0HXr5z587tfzlpJrukR5s5&#10;c+Y8tHCa146rVq+Zdt8kn2wXLH5wcmWFV4Lzxi859vePfWtV/sJvbh3zmzVF0xXxS/+fLu2/8m8y&#10;/XUVLbN6LrvjgXv3qHvH/pTpY8kU/z+1kv/hh0/dN6XPwVhuRoXO+FTnv66dymmDAAIIIIAAAg6B&#10;zZs3jxw5MsyDZprlVdU+XwlEMpFgxre/GZJadEz94x//GDIxyRBAIB0CJSViLnI2BFIj0KlTp0OH&#10;DrVv375Dhw5mxwExK4EYbvDqq69edtllZphARBDEdvz48ZWPPuX1sRL4iZOaSmc2F9dPXuuH7Kzp&#10;9/jU6IGlK7Qr96amJq9kQ0eMmTdv7sOPrhEJtD79q/5r3qBBg7IUKTh6zE/44i/sfXyU8tMl/avO&#10;eWH7bf3lL2qk4Po7ZKTgG4v1SEHsz3JbMhEpsO7l/NMoWS1l74J7v/CSrS5nnHkGkYLMnv+UhgAC&#10;CCCQGwJpihT4f8ux0hw9erRdu3a5gZXtWtbW1paVlWW7FrlRPlbhj5OwIlIQnouUgQJapED8K97b&#10;rUMMtGCBtTeBFin4+OOPiRRYVUVwJH2RggiMPhj9jZbt31DXO9R+zvnhvFElyh+XPPyu0rzruV8r&#10;JcM+p69lWH+gXun1xRHnqMkue2HWZyST/N2ezPbnOT98+jax1KI2hGHIxOkvjNYLGjLis6KU516I&#10;TZGoVyDwjCYBAggggAACCCCAAAIIIIBAKgTE4AIRFNBiAdomAgeil4H41/pgKooijwAB62wFWYoU&#10;tJxWzJ8Xnl/29mdX/fbBFv3nO1OUl4f+4yOPqAke+Xb1i31Gb5dP3XHXGxv6z/tDyW3fUVOOrnvy&#10;D3JdhPhkzda9vq7MrBZLLaoTH57esen/+s/RC9p+W8uy2/VSYpURubEhgAACCCCAAAIIIIAAAghk&#10;REALE1iL0v4kTJARfs9CshQpsM5o2PLOvV+ZVDTY8vOV/95hzmLYUvMF/alVj4gHn19lpJx/74/E&#10;7/PvfUPtFOBIFvtTJJA59P/ROzLZG//dP1aQsa9jesXsHhBKRwABBBBAAAEPAVZJ5NRAAAEE8k/A&#10;0aHAGiBw/J5/bY9yi7IUKfBZpDDrT0X5cFE3BBBAAAEEEEAAAQQQQCCPBOIjBaJxjl4GedTcnGkK&#10;kQLRH8H+kzPHjooigAACCCCAAAIIIIAAArkt8FHoLbfbmWu1z9LaBw3vRRbqjJ7nsPZBZI8OFUMA&#10;AQQQyKJAmtY+yGKLKBoBBBBAIOcEWCXRPGQpX/tATAMotpVLs7hK4kF11cNIbmf0+gciBZE8MlQK&#10;AQQQQCDLAumIFGS5SRSPAAIIIJAvAuKy2SuIkLtNdP3kzdtIgX9rc/coUnMEEEAAAQTyW4BIQX4f&#10;X1qHAAII5LQAkYL4w/fA0hXT7pskHm9qavI6uENHjJk3b+7Dj66RCbLbp8A/UvC3Awf/+reDR454&#10;tiSnT18qjwACCCCAQGQFunXremHfkh5ndfGqIZGCyB47KoYAAgggQKQgzyMFHx795PzePTjREUAA&#10;AQQQQCDzAvVvHSBSkHl2SkQAAQQQaL0AkYLURgqytPZB608EckAAAQQQQAABBBBAAAEEEEAAgTQI&#10;EClIAypZIoAAAggggAACCCCAAAIIIJCzAkQKcvbQUXEEEEAAAQQQQAABBBBAAAEE0iBApCANqGSJ&#10;AAIIIIAAAggggAACCCCAQM4KFPUfePnOnTu3/+Wk2YRLerSZM2fOQwuneTVq1eo12loLXtuCxQ/6&#10;LGXpv/YBMxrm7LlExRFAAAEEcl4gHTMa5jwKDUAAAQQQyBEBn4vQHGmBs5r+185iEsdZ0+/xaVpe&#10;rZJIpCBHT2KqjQACCCCQBwIpjxTkgQlNQAABBBBAIFsCWYwUMPogWwedchFAAAEEEEAAAQQQQAAB&#10;BBCIooAeKSgqKopi7agTAggggAACCCCAAAIIIIAAAghkViDWp4BgQWblKQ0BBBBAAAEEEEAAAQQQ&#10;QACBKAow+iCKR4U6IYAAAggggAACCCCAAAIIIJApAecgA1ukgG4FmToMlIMAAggggAACCCCAAAII&#10;IIBARAWcfQpEsIB4QUSPFdVCAAEEEEAAAQQQQAABBBBAIP0CjD5IvzElIIAAAggggAACCCCAAAII&#10;IBBpAdsABCIFkT5WVA4BBBBAAAEEEEAAAQQQQACBjAiIYIEeLyBSkBFwCkEAAQQQQAABBBBAAAEE&#10;EEAgRwSIFOTIgaKaCCCAAAIIIIAAAggggAACCGREgEhBRpgpBAEEEEAAAQQQQAABBBBAAIEcESBS&#10;kCMHimoigAACCCCAAAIIIIAAAgggkBEBIgUZYaYQBBBAAAEEEEAAAQQQQAABBKIpYFv3QFaRSEE0&#10;DxS1QgABBBBAAAEEEEAAAQQQQCA7AkQKsuNOqQgggAACCCCAAAIIIIAAAghERcDerYBIQVSOC/VA&#10;AAEEEEAAAQQQQAABBBBAIGsCIlhgxAuIFGTtKFAwAggggAACCCCAAAIIIIAAAhEUIFIQwYNClRBA&#10;AAEEEEAAAQQQQAABBBDImgCRgqzRUzACCCCAAAIIIIAAAggggAACERQgUhDBg0KVEEAAAQQQQAAB&#10;BBBAAAEEEMiaAJGCrNFTMAIIIIAAAggggAACCCCAAAIRFJCRAvtqCBGsJFVCAAEEEEAAAQQQQAAB&#10;BBBAAIEMCdCnIEPQFIMAAggggAACCCCAAAIIIIBATggQKciJw0QlEUAAAQQQQAABBBBAAAEEEMiQ&#10;gB4pKFKKzJ8MlUwxCCCAAAIIIIAAAggggAACCCAQPQH6FETvmFAjBBBAAAEEEEAAAQQQQAABBDIi&#10;4DpxIZGCjNhTCAIIIIAAAggggAACCCCAAAI5IkCkIEcOFNVEAAEEEEAAAQQQQAABBBBAICMCRAoy&#10;wkwhCCCAAAIIIIAAAggggAACCERSQMxa6KgXkYJIHigqhQACCCCAAAIIIIAAAggggECmBBxLHBAp&#10;yBQ85SCAAAIIIIAAAggggAACCCCQCwJECnLhKFFHBBBAAAEEEEAAAQQQQAABBDIlQKQgU9KUgwAC&#10;CCCAAAIIIIAAAggggEAuCBApyIWjRB0RQAABBBBAAAEEEEAAAQQQyJQAkYJMSVMOAggggAACCCCA&#10;AAIIIIAAArkgQKQgF44SdUQAAQQQQAABBBBAAAEEEEAgUwJECjIlTTkIIIAAAggggAACCCCAAAII&#10;5IIAkYJcOErUEQEEEEAAAQQQQAABBBBAAIFMCRApyJQ05SCAAAIIIIAAAggggAACCCCQCwJECnLh&#10;KFFHBBBAAAEEEEAAAQQQQAABBDIlQKQgU9KUgwACCCCAAAIIIIAAAggggEAuCBApyIWjRB0RQAAB&#10;BBBAAAEEEEAAAQQQyJQAkYJMSVMOAggggAACCCCAAAIIIIAAArkgQKQgF44SdUQAAQQQQAABBBBA&#10;AAEEEEAgTQJFiqL9GBuRgjRJky0CCCCAAAIIIIAAAggggAACOSVgBAuIFOTUYaOyCCCAAAIIIIAA&#10;AggggAACCKRZgEhBmoHJHgEEEEAAAQQQQAABBBBAAIGcEiBSkFOHi8oigAACCCCAAAIIIIAAAggg&#10;kGYBIgVpBiZ7BBBAAAEEEEAAAQQQQAABBHJKgEhBTh0uKosAAggggAACCCCAAAIIIIBAmgXUSEGR&#10;UqRuaS6L7BFAAAEEEEAAAQQQQAABBBBAIOoCtj4FxAuifrioHwIIIIAAAggggAACCCCAAAJpFmD0&#10;QZqByR4BBBBAAAEEEEAAAQQQQACByAq4DS8gUhDZw0XFEEAAAQQQQAABBBBAAAEEEEi7gDa8wDoj&#10;gWukgAkL0n4kKAABBBBAAAEEEEAAAQQQQACBSAmYwQL6FETquFAZBBBAAAEEEEAAAQQQQAABBLIs&#10;UNR/4OW7du387dvNZkVKi4tmz5710MJpXlVbtXrNtPsm+VR8weIHJ1dWeCXYvHnzyJEjvZ499MFH&#10;nbp0zrIKxSOAAAIIIFCQAsc/+rjHWV0S+gT3/1gvSEUajQACCCCAQGoE/D9kl1dVz5p+j09JDyxd&#10;oV25NzU1eSUbOmLMgvnzHn78aZmgRf6z4oHZgwYNilykIDWi5IIAAggggAACqRZw/b5CpCDVzOSH&#10;AAIIIICALpCpSMH8FdXPaJGClpZmLVLA6APOQgQQQAABBBBAAAEEEEAAAQQQiAkQKeBsQAABBBBA&#10;AAEEEEAAAQQQQAABIgWcAwgggAACCCCAAAIIIIAAAgggYFn8sKiojbb8AX0KOC8QQAABBBBAAAEE&#10;EEAAAQQQKFwBER0w10fUFIgUFO7ZQMsRQAABBBBAAAEEEEAAAQQQ0ASswQIiBZwVCCCAAAIIIIAA&#10;AggggAACCCAQEyBSwNmAAAIIIIAAAggggAACCCCAAAKxbgVECjgbEEAAAQQQQAABBBBAAAEEEChQ&#10;gSIRHxBDD+ytL+o/8PJdu3b+9u1m8/HS4qLZs2c9tHCal9Oq1Wum3TfJR3HB4gcnV1Z4Jdi8eXOB&#10;HgGajQACCCCAQI4LjBw50tECPtZz/JBSfQQQQACBSAvEf/Ka1V1eVT1r+j0+tX9g6Qrtyr2pqckr&#10;2dARYxYuWLDyibUiQUtzS4uiPPz9mVdccUUWIgWRPg5UDgEEEEAAAQQQQAABBBBAAIHIC6Q1UsDo&#10;g8gffyqIAAIIIIAAAggggAACCCCAQJoFrGslEilIMzbZI4AAAggggAACCCCAAAIIIJALAuZsBUQK&#10;cuFwUUcEEEAAAQQQQAABBBBAAAEEMiVApCBT0pSDAAIIIIAAAggggAACCCCAQC4IECnIhaNEHRFA&#10;AAEEEEAAAQQQQAABBBDIlACRgkxJUw4CCCCAAAIIIIAAAggggAACuSCQtVUSq6urDxw4cOLEiVxQ&#10;oo4IIIAAAggggAACCCCAwP/f3t3GyFHeBwDfQyDzIjBv+UCCsYEYqyofInujSnUKxryobj4j7H6g&#10;lkxUcERQ4+RCfT7HYu8ccLBa28UGYaoLEsIWSFUrEaQACeELIjqdqlZRBQ7mrIuUSKWCw0DAZ3s7&#10;s7O3N/s2t7s3+3b3Gxnjm3nmef7P75mdl//NzBIg0AmBZcuWXXfddVu3bk1uLPVvSczkwwYPPT6U&#10;zWa7kyk48vTTl15yyX333Xfttdd2QlobBAgQIECAAAECBAgQIECgHwQ+/PDD48ePf/6nPz304IMJ&#10;8S7CTMHo6OgPf/jDK6+88osvvuiHkRIjAQIECBAgQIAAAQIECBDohMDFF1/88ccf//SnPx0aGupW&#10;pqA77ymYmZm5+uqrpQk6sZVpgwABAgQIECBAgAABAgT6RyC4Ug6ul4Or5i6G3J1MQdDhvIkAAQIE&#10;CBAgQIAAAQIECBCoJdDFNEHQdNcyBd3tttYJECBAgAABAgQIECBAgACBmgJRpmAgMzAAiAABAgQI&#10;ECBAgAABAgQIEFhaAkEyIPoTm2L3FATJAvmCpbVF6C0BAgQIECBAgAABAgQIEKgUqHr6oIPJAk+j&#10;ECBAgAABAgQIECBAgAABAhUCXU9deE9B14dAAAQIECBAgAABAgQIECBAoNsCsQcQZAq6PRjaJ0CA&#10;AAECBAgQIECAAAECvSAwmyyQKeiF0RADAQIECBAgQIAAAQIECBDoFYFuZgo8i0KAAAECBAgQIECA&#10;AAECBAh4T0Gv5EjEQYAAAQIECBAgQIAAAQIECFQLdPOeAuNBgAABAgQIECBAgAABAgQI9JqATEGv&#10;jYh4CBAgQIAAAQIECBAgQIBANwVkCrqpr20CBAgQIECAAAECBAgQINBrAgOrb103Pj7+9tT5UmRr&#10;rsns3j18aGSwXqzPHH1hcMf2hJ7kHj/wvYe2JhTYs2fPvn37Tp8+3Wsc4iFAgAABAgQIECBAgAAB&#10;At0VuPzyywcHB4ML54QwDh4ZG370kYQC+/Yfjq7cp6en6xVbv3HTyEju6Z8dDwvkw78O/WQom826&#10;p6C7G4DWCRAgQIAAAQIECBAgQIBAbwnIFPTWeIiGAAECBAgQIECAAAECBAh0V0CmoLv+WidAgAAB&#10;AgQIECBAgAABAr0l0M1MQd5EgAABAgQIECBAgAABAgQIlAt0PW3QzUxB1zsvAAIECBAgQIAAAQIE&#10;CBAgQKBCQKbAJkGAAAECBAgQIECAAAECBAjMCcgU2BoIECBAgAABAgQIECBAgACB3sgUeBSFAAEC&#10;BAgsQoHXv3/ttZuefr9WzxIWLUIIXSJAgAABAgRaFOh60sI9BV0fAgEQIECAQH8IvLHjK+G04402&#10;hBvW/TfPnGy+5mJQhcjaF17zcRXXKISXplg9qHkbalm45b5bkQABAgQI9LGATEEfD57QCRAgQKCD&#10;Am/8/PlCa8//vB2pgoV05Jsj7/xvcTp2//Ob0700X0hg1iVAgAABAgT6VECmoE8HTtgECBAg0FmB&#10;MFHwzZGR+3sxVTAncef+d0a+mXl+fyu3J7TD8879QQpj/53tqLq8zo411P6uaIEAAQIECHRYIJ/J&#10;5yubHFh967rx8fG3p86Xlqy5JrN79/ChkcF64T1z9IXBHdsTgs89fuB7D21NKLBnz569e/f+4Q9/&#10;6LCA5ggQIECAQGsCb+66edu7w798adWzN297cctz749sKKsnXPxibM7aoOjWlYUZCYuKK1SUKNZ+&#10;auzejbmJqEisuorwZ+MqNjbbXlhHJgr5ycwPCvXMX228xdnimdjMWLfjIZeCqzEzHl707+e+/cq2&#10;qFuVnYqtvnbt2omJzJzhXKer+xstK59fGUlh1OYqqR6/1jYKaxEgQIAAgXYJXHfddTt37gwunBMa&#10;OHhkbPjRRxIK7Nt/OLpyn56erlds/cZNI7nckZ8dDwoMFAod+slQNpt1T0G7hla9BAgQILCIBN58&#10;PbjQXLNqZebGr6/NZF58/c143wrXpcHVZ3F6bkv5hW2dRXOFNoy8H64TXDkXagiTEIXr8+BSuTDj&#10;l8OZ3MZ7x0614DmR2/iDzJONVFvWYhDPu5NBe/GZz215cVsURDA31t/n1vzug3ozqyKeyG373XcL&#10;4Ty3ZSL3g7k+lRn+8tuZYoqkhS7XCq+GcCs1W4cAAQIECCxqgeDOgtLNBTIFi3qodY4AAQIEUhEo&#10;JAq23BVcwq+849sVqYJTY0+9GPwGvuImg0KzCYuSw3rz2dzE2uEnizcKrNz65PDaidyzZemJehXM&#10;hRqWKP+9fUK15YsyG0bCWyLKZm74zmwQH/xuIrP26zcWI9gwUuh6zZlVQQbxFKE23LUlM/HKr6L0&#10;RwXUyq3fjWVbmh3BxiJptlblCRAgQIDAkhKQKVhSw62zBAgQINCKwKnJd4uJgtlUQeE37tFF7q9e&#10;mYiSCFVTwqLkKArthXcwzE4rV63JZObarLt24bf9QXrgO7XCySRUW7Wo0LXyMApBhFN4X0XZDQF1&#10;ZzaI3TJUzfprhtdgJIoRIECAAAECBQGZAhsCAQIECBCY58I9TAaUfoleuKug9NvwttiV/1a8dB1e&#10;uMu/xhQ8YnBzNEVPLMy+IaGyaEK14aKqqTDzxW3Fum8uPOofpisK9zgEuYJiq7veDNesObMtOvNV&#10;2juRzBep5QQIECBAoGcFupkpOG8iQIAAAQK9L3DyjSBRMHdhHFyOhz++8sbJQujnwlcC5/OxbhSe&#10;8AvmJy2q7HVpncKCG24KLsRPRPVH08kTQa7iphuqscIV1w69dmJ2On7/itlC5XUmVxu2WN6LYvnM&#10;5qOlusN/RPWvuP94Ye5rQ+GjGE/9ayHUWjPjMVTEE/sxwTAZam5pWeXzRdL725wICRAgQGCpC3Q9&#10;g9DNTEHXOy8AAgQIECAwr8Dkm69OVFwvhxfIE6++ORmuu+rGWzKZ9z4o/LtiSliU3GrVipMfvJfJ&#10;3HLjqnmDTSyQUG3NUOePf9XWJ0KK98tetlhzZnOBLayfpbWbjySlhlVDgAABAgT6XUCmoN9HUPwE&#10;CBAg0FaBKFFw1+3xRlZt2DSXKrj9rs2ZidHnfl0s8OvhB47Nlk1YVBFzoWQx9xAsun3b0NqJ0R+N&#10;TRaKTY79aHRi7dC2shha6XRCteWLMr8evi9ovGJmEMhwMHdy7L7h2d6WdGrObDjGcqigrjnDhuuY&#10;LVgnkgrhpqu1AgECBAgQWKwCwTceVHdNpmCxDrd+ESBAgEAaArUSBcGNBGWpgtyJo5uPPbA6ml6/&#10;6+jmUsO3119UmSrIHd08MXp3WEN4Gb5q6/HXhjLRz6vvHs0MvXZ866qF9yeh2rJFqx84VriDoXzm&#10;6rvfvyuIIuj8e7O9LYSWC1IYNWc2HnAZ1N3vb48ZVldSdCqCF8VKxepFcnu5cOOxKUmAAAECBBa9&#10;QL707YizXR1Yfeu68fHxt6fCxyyjac01md27hw+NDNbjeOboC4M7tidg5R4/8L2HtiYU2LNnz969&#10;e3//+98venEdJECAAAECBJoWeGv4lgcyR9/L3db0mlYgQIAAAQKLQeD666/fuXNncOGc0JmDR8aG&#10;H30kocC+/YejK/fp6el6xdZv3JTLPXZk7PjAwEB0b8G/PD6UzWbdU7AYNiN9IECAAAEC/S3w1vDm&#10;n03OduGt4QeOB09bSBP095iKngABAgT6WUCmoJ9HT+wECBAgQGCxCEyM3nNLcXrgxNAvjv3dqsXS&#10;M/0gQIAAAQJ9IBA8gBBNUawyBX0wZkIkQIAAAQKLXOC23HuxSZpgkQ+37hEgQIBAzwt07T0Fo6Oj&#10;U1NTPe8jQAIECBAgQIAAAQIECBAg0FGBFStWDA0NdfI9BWH3CvcTPPXELu8p6Ohga4wAAQIECBAg&#10;QIAAAQIECPS+gKcPen+MREiAAAECBAgQIECAAAECBDonIFPQOWstESBAgAABAgQIECBAgACB3hfo&#10;5nsKTp061ftAIiRAgAABAgQIECBAgAABAp0UWLlypfcUdBJcWwQIECBAgAABAgQIECBAgECSgKcP&#10;bB8ECBAgQIAAAQIECBAgQIDAnIBMga2BAAECBAgQIECAAAECBAgQkCmwDRAgQIAAAQIECBAgQIAA&#10;AQK1BLr2RsORkZHJyUmDQoAAAQIECBAgQIAAAQIECMQFVq1atWvXrj179iSwHDwyNvzoIwkF9u0/&#10;PLhje1Bgenq6XrH1Gzflco8dGTseFsiHfz31xK5sNuvpAxskAQIECBAgQIAAAQIECBAgMCcgU2Br&#10;IECAAAECBAgQIECAAAECBGQKbAMECBAgQIAAAQIECBAgQIBALYFuvqfg5MmTBoUAAQIECBAgQIAA&#10;AQIECBCIC9x0003eU2CTIECAAAECBAgQIECAAAECBHpFwHsKemUkxEGAAAECBAgQIECAAAECBHpB&#10;QKagF0ZBDAQIECBAgAABAgQIECBAoFcEupYpyJsIECBAgAABAgQIECBAgACBWgLdzRl0542Go6Oj&#10;Dz/88KWXXjo1NdXd/mudAAECBAgQIECAAAECBAj0jsCKFSs+//zzQ4cODQ0NJUR18MjY8KOPJBTY&#10;t//w4I7tQYHp6el6xdZv3JTLPXZk7HhYIB/+9dQTu7LZbHcyBU8//fSyZcvuvffe5cuX9854iIQA&#10;AQIECBAgQIAAAQIECHRXILiwf+mll7788ssHH3xwaWUKgt4ePnz4o48+mpmZ6e4YaJ0AAQIECBAg&#10;QIAAAQIECPSOwEUXXXTVVVdt3x7eDrDkMgW9MwwiIUCAAAECBAgQIECAAAEC/SXQ1qcPuvZGw/4a&#10;A9ESIECAAAECBAgQIECAAIElIiBTsEQGWjcJECBAgAABAgQIECBAgEBDAjIFDTEpRIAAAQIECBAg&#10;QIAAAQIEloiATMESGWjdJECAAAECBAgQIECAAAECDQnIFDTEpBABAgQIECBAgAABAgQIEFgiAjIF&#10;S2SgdZMAAQIECBAgQIAAAQIECDQkIFPQEJNCBAgQIECAAAECBAgQIEBgiQjIFCyRgdZNAgQIECBA&#10;gAABAgQIECDQkIBMQUNMChEgQIAAAQIECBAgQIAAgSUiMLD61nXj4+NvT50vdXjNNZndu4cPjQzW&#10;I3jm6AuDO7YnAOUeP7BE+HSTAAECBAgQIECAAAECBAh0RWD40UcS2t23/3B05T49PV2v2PqNm3K5&#10;x46MHQ8L5MO/nnpiVzabbUumoCtGGiVAgAABAgQIECBAgAABAgQigYVkCjx9YCsiQIAAAQIECBAg&#10;QIAAAQIE5gRkCmwNBAgQIECAAAECBAgQIECAgEyBbYAAAQIECBAgQIAAAQIECBCoJeCeAtsFAQIE&#10;CBAgQIAAAQIECBAg4J4C2wABAgQIECBAgAABAgQIECCQz+Tzha89iE3uKbBdECBAgAABAgQIECBA&#10;gAABAnMCMgW2BgIECBAgQIAAAQIECBAgQECmwDZAgAABAgQIECBAgAABAgQIFASCBxDizyC4p8B2&#10;QYAAAQIECBAgQIAAAQIECMy9sECmwNZAgAABAgQIECBAgAABAgQIzAkMrL513fj4+NtT50vz1lyT&#10;2b17+NDIYD2nZ46+gJAAAQIECBAgQIAAAQIECBDoZYHBHduD8Kanp+sFuX7jptxjjx0eOxYWKHwB&#10;wuF9w9lstpVMwfLly3vZQmwECBAgQIAAAQIECBAgQIBAJNChTAFuAgQIECBAgAABAgQIECBAoN8F&#10;6t1T4D0F/T6y4idAgAABAgQIECBAgAABAmkKyBSkqakuAgQIECBAgAABAgQIECDQ7wIyBf0+guIn&#10;QIAAAQIECBAgQIAAAQJpCsgUpKmpLgIECBAgQIAAAQIECBAg0O8CMgX9PoLiJ0CAAAECBAgQIECA&#10;AAECaQrIFKSpqS4CBAgQIECAAAECBAgQINDvAjIF/T6C4idAgAABAgQIECBAgAABAmkKyBSkqaku&#10;AgQIECBAgAABAgQIECDQ7wIyBf0+guInQIAAAQIECBAgQIAAAQJpCsgUpKmpLgIECBAgQIAAAQIE&#10;CBAg0O8CMgX9PoLiJ0CAAAECBAgQIECAAAECaQrIFKSpqS4CBAgQIECAAAECBAgQINBPAgM1gpUp&#10;6KcRFCsBAgQIECBAgAABAgQIEEhXYGCgMlsgU5CusNoIECBAgAABAgQIECBAgECfCQTJgmiK4pYp&#10;6LPxEy4BAgQIECBAgAABAgQIEGirgExBW3lVToAAAQIECBAgQIAAAQIE+kxApqDPBky4BAgQIECA&#10;AAECBAgQIECgrQIyBW3lVTkBAgQIECBAgAABAgQIEOgzAZmCPhsw4RIgQIAAAQIECBAgQIAAgdYE&#10;li9f/sEHH8TWzdesR6agNV5rESBAgAABAgQIECBAgACBPhP44x//ODk5WR505VckBktlCvpsXIVL&#10;gAABAgQIECBAgAABAgRaE7jkkkvuuOOOinXj348YLZIpaI3XWgQIECBAgAABAgQIECBAoD8ESg8d&#10;VD19kBmYvaUgyBeUOiNT0B/jKkoCBAgQIECAAAECBAgQINCaQOmhg1pPH4TJgihLUEoWyBS05mwt&#10;AgQIECBAgAABAgQIECDQHwKlhw5qP32QqXxVgUxBf4yrKAkQIECAAAECBAgQIECAQFMC1Q8dVD99&#10;UKqwdGdBMEemoClnhQkQIECAAAECBAgQIECAQH8IlJ41mJqaOnHiRBB0zacPCk8dlN1WIFPQHwMs&#10;SgIECBAgQIAAAQIECBAg0JRA6VmDK6644p577gnWrfPdB8GS6JaCYr5ApqApZ4UJECBAgAABAgQI&#10;ECBAgMDiEQizA/nCGw1jjx8MrL513fj4+NtT50sdvemqgV/8/D/e+c1vFk/X9YQAAQIECBAgQIAA&#10;AQIECPSSQD6YzufPnz8X/O/szNmZM1+cOfPlmS+/mDlzJvgh+Htm5svz54KlxSmTz6ce/re+tX79&#10;t2479m+vBjXngwbymYN7d2az62pkCq6+ZODKizMXXZB+EKn3SoXpCfTfcIdb8RKb4l9wOl/XK19e&#10;Wiof+5LU+eroneXtGepgV9g7XSyLpA3bdhuqLBxNEqeF+qb2IV9oIAm9bAds3U9vEEfp647LnySs&#10;2DlU7iuiLz2qeqdxOLMv9wjzf3CTDJPXbn3N+aNSYikIJOwTgo0raWcUX7Pqg5nK7rB01KveGyQd&#10;EFPagzba9+qtJK5Rw7eRD20rfQiaamQHOc9RoJHoKrrcSrDVaqnUUiP6mElp6ZzU3ArRv6IoinMr&#10;/ldZtkf2D40cgtMNdTZTcD7IFJw7OxOkBoJMwUzwZ+bM2UKyIPhzLswjFC7hw79rtF81r/YGUL65&#10;zu1Xpk+f/p/3Tv7Xb98LB63QxoHRf8xmswPr1q37+4e//+d3bD59Jt1eqy1VgXacjdYJMJWjUYOd&#10;X/ilWiejbbBTiRcV8+y4Gzxrry5Wc8XGZxZjzucbDGDhFE3V0KZRTr/atD+nUfa4Kat5C6deYdRi&#10;zc9yKm2lgpBKJDVtW6+5gZFN/qRHS0tlgn8EwcRnxheVSlasFXWq6X3FvNtZbxRo4RS9GHjra/ZG&#10;z+tEsUi7lWSe8g60meFN2DkEF+rJu465pbUuVRPWjS+KPtfVhSvmxD/+jUYVc4hWqd6HJHSh2VYa&#10;ibBmJrQUZms76tIetZFhr9tEI8mGWg20FnNlTQ0caOKr1BvNhGR0eOiZvXKteXyJH2UqjkplW06d&#10;DSk6tJWC7MBpakP7yYYKNbLhhGXOB9PZc2fPzpw7N/Pl559/evrjTz+Z/vSTjz47/UnwQ/jns0+C&#10;3EFQKsgk5M8FCYUaO7aKWfEyFeWjH2friP5dLBIOZSEdceMNX7vhK5c9vjd3wTe+8Y1/2r//+isa&#10;7Yxy3RFodUfTQrQd+BC2EFW9VYJo+yvgVPre4PGj5iVWNLPmotmdRd2lqQSvkkUpUO/31dEndCEf&#10;0mDdCy64YOGVLLCG9Eetgb16I+fTpc9y/KS24mM+e1pQPCGIf9KjftXbIaTf687WGHQ4+tP01OJq&#10;TbfT4RVaoehwiGk3Fz5ym3adDdaXsM8JT8YTw5rbZzZ5pVcdW/VOOCGw5P1kU3vRhN1+8hGhtaXh&#10;1U1Ln/UGR3PeYnUPdq2O4MKPnmHM8e+7m7cPswWqjwg1LzWrDx/xY03F0tKiijIVbdU8GMUpEs5g&#10;G+5fGgX7amda8ZkqnZdFv24obCaxIuH7DAf++s6/OnDgny+++OILrrzyyrP5gdf+/djXrujWvjSN&#10;AVsKdRRfRdmJYUpn99TBQWnq6NXBuJpuquU9YPL1f6NxNHDp0mhVqZYrbZALueCsd/6UZqRpf0j7&#10;7pOYJmaf1NXunU/yWVTp7K36/Czwq5kgKM2veZLXYBayTwZnLsxFeuHfyji0nj1ppbVeWaeL+YIu&#10;EiSfUaS175q/nuYvlSuOfRW7wY4dGYOGWsii1jhRKdw03vKWML/wvFU3fHKSYFuxOcV/LL4Jr3DN&#10;WZERiJ+/JR+wZt+4X3jvfp0pbtvC0MzrVDwstpZfbrD2thWr2MtVDGX1VhRhViQLom89uHvDX777&#10;2//89LPPL7roogu++tWv3n3bXwwN7Xzn1Rf/7NrMFcva1gMVpyXQwcu5dC/MalyqpZrr79jBo+WR&#10;bPyKt317wHmCLx1OOriZNeWZ+jbZls2mpSx+TYfZXXlqKcIUzjmaGrClUbjdqgn5goRzr9KHpd49&#10;BaXBidcfr7BrO6L2bDbyBXHXJagRnUmntjNtz1a6wFprnmYkZABrHgFbPs7W3WNEl8rNXy1XXxm2&#10;ls1s/Oyrwr+0b2+q3drnFS0JlOJJ5yjT8KldwjZQfTwqXmAHj7/FkgU1zvljzxFU31lQb8tvSn6B&#10;H5/m9pCtJ39SDLOyquq9XHzLqRjW2I/FOwtuXnX9g1vvO/vZ//34x7svv3RZ8E2KA88+++yHH344&#10;NTX12lvvXDiQ/4fv77hvy9+2sQeqTkegg5tnp5rqVDvpDEAv19LwgSDqRD+eNfXJxpJ2mGnXVzy4&#10;9/LGXCO2dG4wbY9l9ygrn/6o/7Gu8ZxIA/uA5GeAu9dvLRPoI4F6u53gE5i0R+rQ3ipqJr43aL7h&#10;aPec+LrEmrub5lvq/LAHMTawq6yMq7pnLVRScf3aqb6XYp8/5KQSZcuKP5Q2+fmrLutt+IKP8g/L&#10;4jg2ld4OEOwKwncWnDt77ty54H/B9x0U/g5nzSVoGsu4Nf2hKjye+PLLLx88eCC4myBIE1x22WUX&#10;XnjhwLFjxz766KOPP/741KlT09PT4/8dvvPQRIAAAQIECBAgQIAAAQIECLRPoHDfxOzzHEFWIEgQ&#10;RMmCwn9RviBIIRSu5ZvOADQb9qXLLgweOgjuJgjSBME//h9atW44Bb7l8gAAAABJRU5ErkJgglBL&#10;AQItABQABgAIAAAAIQCxgme2CgEAABMCAAATAAAAAAAAAAAAAAAAAAAAAABbQ29udGVudF9UeXBl&#10;c10ueG1sUEsBAi0AFAAGAAgAAAAhADj9If/WAAAAlAEAAAsAAAAAAAAAAAAAAAAAOwEAAF9yZWxz&#10;Ly5yZWxzUEsBAi0AFAAGAAgAAAAhAEBYP/tDBwAAjjwAAA4AAAAAAAAAAAAAAAAAOgIAAGRycy9l&#10;Mm9Eb2MueG1sUEsBAi0AFAAGAAgAAAAhAKomDr68AAAAIQEAABkAAAAAAAAAAAAAAAAAqQkAAGRy&#10;cy9fcmVscy9lMm9Eb2MueG1sLnJlbHNQSwECLQAUAAYACAAAACEA2hn2AuIAAAALAQAADwAAAAAA&#10;AAAAAAAAAACcCgAAZHJzL2Rvd25yZXYueG1sUEsBAi0ACgAAAAAAAAAhAEJmw2jB3wEAwd8BABQA&#10;AAAAAAAAAAAAAAAAqwsAAGRycy9tZWRpYS9pbWFnZTEucG5nUEsFBgAAAAAGAAYAfAEAAJ7rAQAA&#10;AA==&#10;">
                <v:group id="Group 46" o:spid="_x0000_s1027" style="position:absolute;width:65659;height:40449" coordsize="65659,40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9779;top:3302;width:4883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Z8GLBAAAA2wAAAA8AAABkcnMvZG93bnJldi54bWxET81qwkAQvhf6DssUvNVNtS02dRURhR6k&#10;tGkfYMhOk9DsbNgdk/j2riB4m4/vd5br0bWqpxAbzwaephko4tLbhisDvz/7xwWoKMgWW89k4EQR&#10;1qv7uyXm1g/8TX0hlUohHHM0UIt0udaxrMlhnPqOOHF/PjiUBEOlbcAhhbtWz7LsVTtsODXU2NG2&#10;pvK/ODoD/mvwzxJm8vlW4KHvXnaxWeyMmTyMm3dQQqPcxFf3h03z53D5JR2gV2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Z8GLBAAAA2wAAAA8AAAAAAAAAAAAAAAAAnwIA&#10;AGRycy9kb3ducmV2LnhtbFBLBQYAAAAABAAEAPcAAACNAwAAAAA=&#10;">
                    <v:imagedata r:id="rId20" o:title=""/>
                    <v:path arrowok="t"/>
                  </v:shape>
                  <v:shapetype id="_x0000_t202" coordsize="21600,21600" o:spt="202" path="m,l,21600r21600,l21600,xe">
                    <v:stroke joinstyle="miter"/>
                    <v:path gradientshapeok="t" o:connecttype="rect"/>
                  </v:shapetype>
                  <v:shape id="_x0000_s1029" type="#_x0000_t202" style="position:absolute;left:1270;top:4318;width:596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86C69" w:rsidRDefault="00D86C69">
                          <w:r>
                            <w:t>Tab select</w:t>
                          </w:r>
                        </w:p>
                      </w:txbxContent>
                    </v:textbox>
                  </v:shape>
                  <v:shapetype id="_x0000_t32" coordsize="21600,21600" o:spt="32" o:oned="t" path="m,l21600,21600e" filled="f">
                    <v:path arrowok="t" fillok="f" o:connecttype="none"/>
                    <o:lock v:ext="edit" shapetype="t"/>
                  </v:shapetype>
                  <v:shape id="Straight Arrow Connector 16" o:spid="_x0000_s1030" type="#_x0000_t32" style="position:absolute;left:7239;top:5461;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shape id="_x0000_s1031" type="#_x0000_t202" style="position:absolute;left:825;top:6096;width:762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D86C69" w:rsidRDefault="00D86C69" w:rsidP="00D86C69">
                          <w:r>
                            <w:t>Select input and output</w:t>
                          </w:r>
                        </w:p>
                      </w:txbxContent>
                    </v:textbox>
                  </v:shape>
                  <v:shape id="Straight Arrow Connector 18" o:spid="_x0000_s1032" type="#_x0000_t32" style="position:absolute;left:7620;top:762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8tMMAAADbAAAADwAAAGRycy9kb3ducmV2LnhtbESPT4vCQAzF74LfYYiwN526B3Gro4hQ&#10;8KAH/+E1dGJb7GRqZ7bWb785CHtLeC/v/bJc965WHbWh8mxgOklAEefeVlwYuJyz8RxUiMgWa89k&#10;4E0B1qvhYImp9S8+UneKhZIQDikaKGNsUq1DXpLDMPENsWh33zqMsraFti2+JNzV+jtJZtphxdJQ&#10;YkPbkvLH6dcZSMIse27Pj0N3KeJxf9PZ7v1zNeZr1G8WoCL18d/8ud5ZwRdY+UUG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fLTDAAAA2wAAAA8AAAAAAAAAAAAA&#10;AAAAoQIAAGRycy9kb3ducmV2LnhtbFBLBQYAAAAABAAEAPkAAACRAwAAAAA=&#10;" strokecolor="black [3040]">
                    <v:stroke endarrow="open"/>
                  </v:shape>
                  <v:shape id="Straight Arrow Connector 19" o:spid="_x0000_s1033" type="#_x0000_t32" style="position:absolute;left:7239;top:1289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_x0000_s1034" type="#_x0000_t202" style="position:absolute;left:1270;top:11861;width:9080;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D86C69" w:rsidRDefault="00D86C69" w:rsidP="00D86C69">
                          <w:r>
                            <w:t>ID and nomenclature check</w:t>
                          </w:r>
                        </w:p>
                      </w:txbxContent>
                    </v:textbox>
                  </v:shape>
                  <v:shape id="_x0000_s1035" type="#_x0000_t202" style="position:absolute;left:635;top:25273;width:908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86C69" w:rsidRDefault="00D86C69" w:rsidP="00D86C69">
                          <w:r>
                            <w:t>Select additional files/folders</w:t>
                          </w:r>
                        </w:p>
                      </w:txbxContent>
                    </v:textbox>
                  </v:shape>
                  <v:shape id="Straight Arrow Connector 22" o:spid="_x0000_s1036" type="#_x0000_t32" style="position:absolute;left:7493;top:2749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B48EAAADbAAAADwAAAGRycy9kb3ducmV2LnhtbESPzarCMBSE94LvEI7gTlO7EK1GEaHg&#10;4rrwD7eH5tgWm5Pa5Nb69kYQXA4z8w2zXHemEi01rrSsYDKOQBBnVpecKzif0tEMhPPIGivLpOBF&#10;Dtarfm+JibZPPlB79LkIEHYJKii8rxMpXVaQQTe2NXHwbrYx6INscqkbfAa4qWQcRVNpsOSwUGBN&#10;24Ky+/HfKIjcNH1sT/d9e8794e8q091rflFqOOg2CxCeOv8Lf9s7rSCO4f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oHjwQAAANsAAAAPAAAAAAAAAAAAAAAA&#10;AKECAABkcnMvZG93bnJldi54bWxQSwUGAAAAAAQABAD5AAAAjwMAAAAA&#10;" strokecolor="black [3040]">
                    <v:stroke endarrow="open"/>
                  </v:shape>
                  <v:shape id="_x0000_s1037" type="#_x0000_t202" style="position:absolute;top:31877;width:9080;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86C69" w:rsidRDefault="00D86C69" w:rsidP="00D86C69">
                          <w:r>
                            <w:t>Status updates (e.g. when “Get dimensions” is clicked)</w:t>
                          </w:r>
                        </w:p>
                      </w:txbxContent>
                    </v:textbox>
                  </v:shape>
                  <v:shape id="Straight Arrow Connector 24" o:spid="_x0000_s1038" type="#_x0000_t32" style="position:absolute;left:8382;top:3384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_x0000_s1039" type="#_x0000_t202" style="position:absolute;left:21082;width:1625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86C69" w:rsidRDefault="00D86C69" w:rsidP="00D86C69">
                          <w:r>
                            <w:t>Change view and access help files</w:t>
                          </w:r>
                        </w:p>
                      </w:txbxContent>
                    </v:textbox>
                  </v:shape>
                  <v:shape id="Straight Arrow Connector 26" o:spid="_x0000_s1040" type="#_x0000_t32" style="position:absolute;left:13779;top:1714;width:7664;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GBsYAAADbAAAADwAAAGRycy9kb3ducmV2LnhtbESPQWvCQBSE70L/w/IEb2ZjFC2pq4gi&#10;WiqU2lLw9si+ZkOzb2N21fTfdwsFj8PMfMPMl52txZVaXzlWMEpSEMSF0xWXCj7et8NHED4ga6wd&#10;k4If8rBcPPTmmGt34ze6HkMpIoR9jgpMCE0upS8MWfSJa4ij9+VaiyHKtpS6xVuE21pmaTqVFiuO&#10;CwYbWhsqvo8Xq2Dz/DmZnbvz63h3MoeCxrNTtnpRatDvVk8gAnXhHv5v77WCbAp/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xBgbGAAAA2wAAAA8AAAAAAAAA&#10;AAAAAAAAoQIAAGRycy9kb3ducmV2LnhtbFBLBQYAAAAABAAEAPkAAACUAwAAAAA=&#10;" strokecolor="black [3040]">
                    <v:stroke endarrow="open"/>
                  </v:shape>
                  <v:shape id="_x0000_s1041" type="#_x0000_t202" style="position:absolute;left:38100;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D86C69" w:rsidRDefault="00D86C69" w:rsidP="00D86C69">
                          <w:pPr>
                            <w:jc w:val="center"/>
                          </w:pPr>
                          <w:r>
                            <w:t>Select modality</w:t>
                          </w:r>
                        </w:p>
                      </w:txbxContent>
                    </v:textbox>
                  </v:shape>
                  <v:shape id="Straight Arrow Connector 31" o:spid="_x0000_s1042" type="#_x0000_t32" style="position:absolute;left:43497;top:2159;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shape id="_x0000_s1043" type="#_x0000_t202" style="position:absolute;left:58864;top:9080;width:679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D86C69" w:rsidRDefault="00D86C69" w:rsidP="00D86C69">
                          <w:r>
                            <w:t>Processing options</w:t>
                          </w:r>
                        </w:p>
                      </w:txbxContent>
                    </v:textbox>
                  </v:shape>
                  <v:shape id="Straight Arrow Connector 33" o:spid="_x0000_s1044" type="#_x0000_t32" style="position:absolute;left:45021;top:10541;width:137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8zQ8YAAADbAAAADwAAAGRycy9kb3ducmV2LnhtbESPQWvCQBSE7wX/w/KE3pqNpmiJriKW&#10;UkuFUlsEb4/sMxvMvo3ZVeO/dwtCj8PMfMNM552txZlaXzlWMEhSEMSF0xWXCn5/3p5eQPiArLF2&#10;TAqu5GE+6z1MMdfuwt903oRSRAj7HBWYEJpcSl8YsugT1xBHb+9aiyHKtpS6xUuE21oO03QkLVYc&#10;Fww2tDRUHDYnq+D1Y/s8PnbHr+x9Z9YFZePdc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fM0PGAAAA2wAAAA8AAAAAAAAA&#10;AAAAAAAAoQIAAGRycy9kb3ducmV2LnhtbFBLBQYAAAAABAAEAPkAAACUAwAAAAA=&#10;" strokecolor="black [3040]">
                    <v:stroke endarrow="open"/>
                  </v:shape>
                  <v:shape id="_x0000_s1045" type="#_x0000_t202" style="position:absolute;left:58801;top:24193;width:679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rsidR="00D86C69" w:rsidRDefault="00D86C69" w:rsidP="00D86C69">
                          <w:proofErr w:type="gramStart"/>
                          <w:r>
                            <w:t>OPT</w:t>
                          </w:r>
                          <w:proofErr w:type="gramEnd"/>
                          <w:r>
                            <w:t xml:space="preserve"> channels and options</w:t>
                          </w:r>
                        </w:p>
                      </w:txbxContent>
                    </v:textbox>
                  </v:shape>
                  <v:shape id="Straight Arrow Connector 35" o:spid="_x0000_s1046" type="#_x0000_t32" style="position:absolute;left:55562;top:26860;width:32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OrMYAAADbAAAADwAAAGRycy9kb3ducmV2LnhtbESP3WoCMRSE7wu+QziF3tVs3VZlNYq0&#10;lCotiD8I3h02x83i5mTdpLq+fSMUvBxm5htmPG1tJc7U+NKxgpduAoI4d7rkQsF28/k8BOEDssbK&#10;MSm4kofppPMwxky7C6/ovA6FiBD2GSowIdSZlD43ZNF3XU0cvYNrLIYom0LqBi8RbivZS5K+tFhy&#10;XDBY07uh/Lj+tQo+FrvXwak9LdOvvfnJKR3se7NvpZ4e29kIRKA23MP/7blWkL7B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6DqzGAAAA2wAAAA8AAAAAAAAA&#10;AAAAAAAAoQIAAGRycy9kb3ducmV2LnhtbFBLBQYAAAAABAAEAPkAAACUAwAAAAA=&#10;" strokecolor="black [3040]">
                    <v:stroke endarrow="open"/>
                  </v:shape>
                  <v:shape id="_x0000_s1047" type="#_x0000_t202" style="position:absolute;left:58801;top:34290;width:6794;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D86C69" w:rsidRDefault="00D86C69" w:rsidP="00D86C69">
                          <w:r>
                            <w:t>Add current recon to processing list</w:t>
                          </w:r>
                        </w:p>
                      </w:txbxContent>
                    </v:textbox>
                  </v:shape>
                  <v:shape id="Straight Arrow Connector 43" o:spid="_x0000_s1048" type="#_x0000_t32" style="position:absolute;left:55626;top:36893;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group>
                <v:shape id="_x0000_s1049" type="#_x0000_t202" style="position:absolute;left:1389;top:9436;width:6985;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D86C69" w:rsidRDefault="00D86C69" w:rsidP="00D86C69">
                        <w:r>
                          <w:t>Recon info</w:t>
                        </w:r>
                      </w:p>
                    </w:txbxContent>
                  </v:textbox>
                </v:shape>
                <v:shape id="Straight Arrow Connector 49" o:spid="_x0000_s1050" type="#_x0000_t32" style="position:absolute;left:7680;top:10533;width:30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group>
            </w:pict>
          </mc:Fallback>
        </mc:AlternateContent>
      </w: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1F05A9" w:rsidRDefault="001F05A9" w:rsidP="003506A9">
      <w:pPr>
        <w:pStyle w:val="Caption"/>
      </w:pPr>
    </w:p>
    <w:p w:rsidR="003506A9" w:rsidRPr="003506A9" w:rsidRDefault="003506A9" w:rsidP="003506A9">
      <w:pPr>
        <w:pStyle w:val="Caption"/>
      </w:pPr>
      <w:r w:rsidRPr="003506A9">
        <w:t xml:space="preserve">FIGURE 1: Starting view of HARP. The current </w:t>
      </w:r>
      <w:r w:rsidR="00807BDE">
        <w:t xml:space="preserve">selected </w:t>
      </w:r>
      <w:r w:rsidRPr="003506A9">
        <w:t xml:space="preserve">tab “Parameters”. </w:t>
      </w:r>
      <w:r>
        <w:t>A</w:t>
      </w:r>
      <w:r w:rsidRPr="003506A9">
        <w:t>ny functionality not currently available is grey</w:t>
      </w:r>
      <w:r>
        <w:t>ed out</w:t>
      </w:r>
      <w:r w:rsidRPr="003506A9">
        <w:t>.</w:t>
      </w:r>
    </w:p>
    <w:p w:rsidR="003506A9" w:rsidRDefault="003506A9" w:rsidP="003506A9">
      <w:pPr>
        <w:pStyle w:val="BodyText"/>
      </w:pPr>
    </w:p>
    <w:p w:rsidR="003506A9" w:rsidRDefault="003506A9" w:rsidP="003506A9">
      <w:pPr>
        <w:pStyle w:val="Default"/>
        <w:rPr>
          <w:sz w:val="16"/>
          <w:szCs w:val="16"/>
        </w:rPr>
      </w:pPr>
      <w:r>
        <w:rPr>
          <w:b/>
          <w:bCs/>
          <w:sz w:val="16"/>
          <w:szCs w:val="16"/>
        </w:rPr>
        <w:t xml:space="preserve"> </w:t>
      </w:r>
    </w:p>
    <w:p w:rsidR="00D86C69" w:rsidRDefault="00C73663" w:rsidP="003506A9">
      <w:pPr>
        <w:pStyle w:val="BodyText"/>
        <w:rPr>
          <w:rFonts w:cs="Garamond"/>
          <w:sz w:val="23"/>
          <w:szCs w:val="23"/>
        </w:rPr>
      </w:pPr>
      <w:r>
        <w:rPr>
          <w:rFonts w:cs="Garamond"/>
          <w:noProof/>
          <w:sz w:val="23"/>
          <w:szCs w:val="23"/>
          <w:lang w:val="en-GB" w:eastAsia="en-GB"/>
        </w:rPr>
        <mc:AlternateContent>
          <mc:Choice Requires="wpg">
            <w:drawing>
              <wp:anchor distT="0" distB="0" distL="114300" distR="114300" simplePos="0" relativeHeight="251718656" behindDoc="0" locked="0" layoutInCell="1" allowOverlap="1" wp14:anchorId="03E25FEC" wp14:editId="1E869ABB">
                <wp:simplePos x="0" y="0"/>
                <wp:positionH relativeFrom="column">
                  <wp:posOffset>-1125220</wp:posOffset>
                </wp:positionH>
                <wp:positionV relativeFrom="paragraph">
                  <wp:posOffset>-547551</wp:posOffset>
                </wp:positionV>
                <wp:extent cx="5998191" cy="4101152"/>
                <wp:effectExtent l="0" t="0" r="3175" b="0"/>
                <wp:wrapNone/>
                <wp:docPr id="60" name="Group 60"/>
                <wp:cNvGraphicFramePr/>
                <a:graphic xmlns:a="http://schemas.openxmlformats.org/drawingml/2006/main">
                  <a:graphicData uri="http://schemas.microsoft.com/office/word/2010/wordprocessingGroup">
                    <wpg:wgp>
                      <wpg:cNvGrpSpPr/>
                      <wpg:grpSpPr>
                        <a:xfrm>
                          <a:off x="0" y="0"/>
                          <a:ext cx="5998191" cy="4101152"/>
                          <a:chOff x="0" y="0"/>
                          <a:chExt cx="5998191" cy="4101152"/>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112293" y="388961"/>
                            <a:ext cx="4885898" cy="3712191"/>
                          </a:xfrm>
                          <a:prstGeom prst="rect">
                            <a:avLst/>
                          </a:prstGeom>
                        </pic:spPr>
                      </pic:pic>
                      <wps:wsp>
                        <wps:cNvPr id="52" name="Text Box 2"/>
                        <wps:cNvSpPr txBox="1">
                          <a:spLocks noChangeArrowheads="1"/>
                        </wps:cNvSpPr>
                        <wps:spPr bwMode="auto">
                          <a:xfrm>
                            <a:off x="1630908" y="88710"/>
                            <a:ext cx="1085850" cy="215900"/>
                          </a:xfrm>
                          <a:prstGeom prst="rect">
                            <a:avLst/>
                          </a:prstGeom>
                          <a:noFill/>
                          <a:ln w="9525">
                            <a:noFill/>
                            <a:miter lim="800000"/>
                            <a:headEnd/>
                            <a:tailEnd/>
                          </a:ln>
                        </wps:spPr>
                        <wps:txbx>
                          <w:txbxContent>
                            <w:p w:rsidR="00C73663" w:rsidRDefault="00C73663" w:rsidP="00C73663">
                              <w:pPr>
                                <w:jc w:val="center"/>
                              </w:pPr>
                              <w:r>
                                <w:t>Starts processing</w:t>
                              </w:r>
                            </w:p>
                          </w:txbxContent>
                        </wps:txbx>
                        <wps:bodyPr rot="0" vert="horz" wrap="square" lIns="91440" tIns="45720" rIns="91440" bIns="45720" anchor="t" anchorCtr="0">
                          <a:spAutoFit/>
                        </wps:bodyPr>
                      </wps:wsp>
                      <wps:wsp>
                        <wps:cNvPr id="53" name="Straight Arrow Connector 53"/>
                        <wps:cNvCnPr/>
                        <wps:spPr>
                          <a:xfrm>
                            <a:off x="2169994" y="30025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Text Box 2"/>
                        <wps:cNvSpPr txBox="1">
                          <a:spLocks noChangeArrowheads="1"/>
                        </wps:cNvSpPr>
                        <wps:spPr bwMode="auto">
                          <a:xfrm>
                            <a:off x="3309582" y="102358"/>
                            <a:ext cx="1085850" cy="215900"/>
                          </a:xfrm>
                          <a:prstGeom prst="rect">
                            <a:avLst/>
                          </a:prstGeom>
                          <a:noFill/>
                          <a:ln w="9525">
                            <a:noFill/>
                            <a:miter lim="800000"/>
                            <a:headEnd/>
                            <a:tailEnd/>
                          </a:ln>
                        </wps:spPr>
                        <wps:txbx>
                          <w:txbxContent>
                            <w:p w:rsidR="00C73663" w:rsidRDefault="00C73663" w:rsidP="00C73663">
                              <w:pPr>
                                <w:jc w:val="center"/>
                              </w:pPr>
                              <w:r>
                                <w:t>Stops processing</w:t>
                              </w:r>
                            </w:p>
                          </w:txbxContent>
                        </wps:txbx>
                        <wps:bodyPr rot="0" vert="horz" wrap="square" lIns="91440" tIns="45720" rIns="91440" bIns="45720" anchor="t" anchorCtr="0">
                          <a:spAutoFit/>
                        </wps:bodyPr>
                      </wps:wsp>
                      <wps:wsp>
                        <wps:cNvPr id="55" name="Straight Arrow Connector 55"/>
                        <wps:cNvCnPr/>
                        <wps:spPr>
                          <a:xfrm>
                            <a:off x="3848669" y="320722"/>
                            <a:ext cx="0" cy="402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Text Box 2"/>
                        <wps:cNvSpPr txBox="1">
                          <a:spLocks noChangeArrowheads="1"/>
                        </wps:cNvSpPr>
                        <wps:spPr bwMode="auto">
                          <a:xfrm>
                            <a:off x="4892221" y="0"/>
                            <a:ext cx="1085849" cy="329564"/>
                          </a:xfrm>
                          <a:prstGeom prst="rect">
                            <a:avLst/>
                          </a:prstGeom>
                          <a:noFill/>
                          <a:ln w="9525">
                            <a:noFill/>
                            <a:miter lim="800000"/>
                            <a:headEnd/>
                            <a:tailEnd/>
                          </a:ln>
                        </wps:spPr>
                        <wps:txbx>
                          <w:txbxContent>
                            <w:p w:rsidR="00C73663" w:rsidRDefault="00C73663" w:rsidP="00C73663">
                              <w:pPr>
                                <w:jc w:val="center"/>
                              </w:pPr>
                              <w:r>
                                <w:t>Back to “Parameters” to add more jobs</w:t>
                              </w:r>
                            </w:p>
                          </w:txbxContent>
                        </wps:txbx>
                        <wps:bodyPr rot="0" vert="horz" wrap="square" lIns="91440" tIns="45720" rIns="91440" bIns="45720" anchor="t" anchorCtr="0">
                          <a:spAutoFit/>
                        </wps:bodyPr>
                      </wps:wsp>
                      <wps:wsp>
                        <wps:cNvPr id="57" name="Straight Arrow Connector 57"/>
                        <wps:cNvCnPr/>
                        <wps:spPr>
                          <a:xfrm>
                            <a:off x="5452281" y="313898"/>
                            <a:ext cx="0" cy="408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Text Box 2"/>
                        <wps:cNvSpPr txBox="1">
                          <a:spLocks noChangeArrowheads="1"/>
                        </wps:cNvSpPr>
                        <wps:spPr bwMode="auto">
                          <a:xfrm>
                            <a:off x="0" y="859741"/>
                            <a:ext cx="846454" cy="329564"/>
                          </a:xfrm>
                          <a:prstGeom prst="rect">
                            <a:avLst/>
                          </a:prstGeom>
                          <a:noFill/>
                          <a:ln w="9525">
                            <a:noFill/>
                            <a:miter lim="800000"/>
                            <a:headEnd/>
                            <a:tailEnd/>
                          </a:ln>
                        </wps:spPr>
                        <wps:txbx>
                          <w:txbxContent>
                            <w:p w:rsidR="00C73663" w:rsidRDefault="00C73663" w:rsidP="00C73663">
                              <w:pPr>
                                <w:jc w:val="center"/>
                              </w:pPr>
                              <w:r>
                                <w:t>Processing job (in progress)</w:t>
                              </w:r>
                            </w:p>
                          </w:txbxContent>
                        </wps:txbx>
                        <wps:bodyPr rot="0" vert="horz" wrap="square" lIns="91440" tIns="45720" rIns="91440" bIns="45720" anchor="t" anchorCtr="0">
                          <a:spAutoFit/>
                        </wps:bodyPr>
                      </wps:wsp>
                      <wps:wsp>
                        <wps:cNvPr id="59" name="Straight Arrow Connector 59"/>
                        <wps:cNvCnPr/>
                        <wps:spPr>
                          <a:xfrm>
                            <a:off x="818866" y="1016758"/>
                            <a:ext cx="436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0" o:spid="_x0000_s1051" style="position:absolute;left:0;text-align:left;margin-left:-88.6pt;margin-top:-43.1pt;width:472.3pt;height:322.95pt;z-index:251718656" coordsize="59981,4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mQXYAUAAF8ZAAAOAAAAZHJzL2Uyb0RvYy54bWzsWV1v2zYUfR+w/0Do&#10;PbUkS7JkxClS5wMFui1ouh9Ay7QlVCI1io6dDfvvO5eU7MRxmrQPbdcmQGxS/Lo899zDS/n49aau&#10;2I3QbankxAte+R4TMlfzUi4n3p8fLo5Sj7WGyzmvlBQT71a03uuTX385XjdjEapCVXOhGSaR7Xjd&#10;TLzCmGY8GLR5IWrevlKNkGhcKF1zg6peDuaarzF7XQ1C308Ga6XnjVa5aFs8PXON3omdf7EQuflj&#10;sWiFYdXEg23Gfmr7OaPPwckxHy81b4oy78zgX2BFzUuJRbdTnXHD2UqXD6aqy1yrVi3Mq1zVA7VY&#10;lLmwe8BuAn9vN5darRq7l+V4vWy2MAHaPZy+eNr895srzcr5xEsAj+Q1fGSXZagDnHWzHKPPpW6u&#10;myvdPVi6Gu13s9A1fWMnbGNhvd3CKjaG5XgYZ1kaZIHHcrRFgR8EceiAzwt458G4vDh/YuSgX3hA&#10;9m3Nacp8jP8OJ5Qe4PQ0nzDKrLTwuknqZ81Rc/1x1RzBpQ035aysSnNr6QnnkVHy5qrMr7Sr7CCP&#10;gYmDHM20KsMTYExDqJcbw2lP71T+sWVSTQsul+K0bcBsxBv1Htzvbqv3FpxVZXNRVhX5icrd1hAF&#10;eyw6gI5j6JnKV7WQxoWcFhV2qWRblE3rMT0W9UyAQfrtnJyMcDdgUaNLaWxMgAfvWkOrEyNsVPwT&#10;pqe+n4VvjqaxPz2K/NH50WkWjY5G/vko8qM0mAbTf2l0EI1XrcD2eXXWlJ3pePrA+IMh0ImFCy4b&#10;pOyGWykg4KxB/bc1EY8IIbK1NVqYvKDiAuC9B+BuzLbBIr0Dl9zQIkhoxF5YBEEQhtnQYwiAYZpm&#10;iXWcw4MiJErTOM0glRQhw1EQUri41fqZGt2aS6FqRgVgDXMsuPwGhruufZeOEs4WayRMo1CGxLa9&#10;91F7HoQksIfE6brgjYAJNO0dSoc9pT+Qs9+oDbOx3vUiEWFmg8dEXgtzs0dtrdW6EHwO8xwGd4a6&#10;1WhjbLb+Tc1BM74yyk7UA9UpUZAM/cwHpEA0TUdBJ/VkFCEe+EA8huQR4mEQZ77tsBUWBN3nAM7H&#10;UlGIwRF8XEm2nnhZHMbWsDstdWlw2lVlDZt8+nMySNs9l3M72PCycmXYUkn4kvbvfEkls5ltrF4H&#10;Fh16NFPzWyCiFXiBHeE0RqFQ+m+PrXGyTbz2rxUnSaveSqCaBVFER6GtRPEoREXfbZndbeEyx1QT&#10;z3jMFafGHp/Od6dA/6K0/NtZ0tkMrn0t0iGynI5eG83LZWHYKdGITZWUCBSlWTwkqMlGcHUqu6Os&#10;B/ZBwIZBkmVZ5ALW90MwxXqnp09HHMRyAvjQ9DhxIBfWpK0tjvcH49Z5nI87EjBz2xDFaS/dIgcY&#10;0ZrbSjjevRcLcGMXW5RFiWmlnejNP/aiUkn0pCFO2bpBvgvIxwZ1fWmYsJnVdrUnBm572xWVNNuB&#10;dSmVPrSq2fSmLlz/Pg7cXndcI+ip9hXJBlY4sn1jhRtC4OIUegsFC/xwGKf3OfoDSNz26HiRuLhn&#10;3eMSF5P/ny1xwzRKkyRzEhf6o7DLyfckLoL4ZS8S93NJXNKT7RtLXJRmYRjiUgGJ2zuBrbpFoK9N&#10;mcMsTqJPn8Ofzpi/RQK3TUle1G3UE+5xdRt9lrrFURyGqWPOMBjS5epQAhf5aYZk+CWBo9TMvnQ7&#10;lC7+YAkcLoXfRQKHSwRdTuNsFNlsd/c+II2SKEae+f/VNivGuzT9Z76c4ox66nKafZa2pQGunTii&#10;bd4fJKP9xD8aJmGEfJHY86Jt30vmZl9V4y2+fVfQ/eJAPxPcrdvL7O53kZ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c/mouMAAAAMAQAADwAAAGRycy9kb3ducmV2LnhtbEyP&#10;wU7DMAyG70i8Q2QkblvaQZtRmk7TBJwmJDakabes8dpqTVI1Wdu9PeYEt9/yp9+f89VkWjZg7xtn&#10;JcTzCBja0unGVhK+9++zJTAflNWqdRYl3NDDqri/y1Wm3Wi/cNiFilGJ9ZmSUIfQZZz7skaj/Nx1&#10;aGl3dr1Rgca+4rpXI5Wbli+iKOVGNZYu1KrDTY3lZXc1Ej5GNa6f4rdhezlvbsd98nnYxijl48O0&#10;fgUWcAp/MPzqkzoU5HRyV6s9ayXMYiEWxFJaphQIEal4BnaSkCQvAniR8/9PFD8AAAD//wMAUEsD&#10;BAoAAAAAAAAAIQAYwJOQfD8BAHw/AQAUAAAAZHJzL21lZGlhL2ltYWdlMS5wbmeJUE5HDQoaCgAA&#10;AA1JSERSAAAFYwAABBkIAgAAAC/4jzQAAAABc1JHQgCuzhzpAAD/yklEQVR4XuzdCaBVVb348XMu&#10;l8ugKGnZrCQgCpQ5YKilYSmgpb6cGl6KoZiAYioIpZZTGWpPFEF84FQO2WS+ZFATrIQs//pegglc&#10;cKzXi6xuKNwLd/ivtX5rrb3PPvM83O/xeDlnn73XXuuzh7PX76y1dvzAgw7eubOzs3OnPP7+j7YY&#10;DwQQQAABBBBAAAEEEEAAAQQQqEOBuMqz+99lPy5T1EN/pv+Y1+Z/80HPnvsd0v32P/tuf7O5ublP&#10;n+b4yNEf2blzhwoU/PVvb+66yy4XXnjh2Wef7TX0Qrk8ZL6eXGYtZJ50CRe02qTEwhNSpZhDscws&#10;wZ/kMtrPUiTVo6dFpidP6zGT5BH+1C0cSiS8KrdQj19DaE3BxMQcpChHwlJBRswrRZaY/VReeRmm&#10;3EUiKeS6Z+a4u5U4uRzXmjRbsL1yTCEH1xxTSrPPFrw0CxYokHpXjJ7pzflcHkkf2WkJM0SnRTJX&#10;I/t/gWTVXqycR2HJy5bpZJ31s9RfBJLHTJ+VvBQkmKsAh3auUsyHQJkEcj0Ic/1WT0gvcaFwCTIk&#10;l5QjqSKGrinctUV4uruMiM6asHBwraHroQkPUzPNYZpZd3TelDlMUVy33DsG7zZlynn33H1XaTfq&#10;bbfdNm3atBKmecfXzp/yHwtLmGAxSZ11wvjFP196y4Lbb5l387b29o8d0L37bi0v/++u8f32P2Dn&#10;jh1/+b//+9a3rvrUscf99wsv/uX/tiToh7dXiu0s+5PZ/vofG6kwG9pPS3Utm6Y0CdVXk4CeoivK&#10;pjIstVipK9tp9q2eku1ixde3/ZyhCrjsnHYV7h+bZni9JuMqA3aXDzITqsPLxG63mJS1q7tH0u/p&#10;0Z/YzPT0dHV3e4xu81ot3NOt55G3Mrf6q/6oz9T8UvZu+US/szN3qxnU/N1m7SYFs4h+q9YuRPqd&#10;XsCsyNIGHyUWxznLnEG4wW4LNbMczm7rpAoy2MBGsPnCWz4cAfHmIhB5JMzp9dPsRcHkNHts8nKp&#10;zmFZU888Q94VCL9LS7qRIkfepmVMzFTGTBT+YUE0eYOk3BOCVReSXok3WUEOKRaK7H7ht/I6/Ffe&#10;Rqb7t+qFPzCTlwqvO8NKS1WuXpVOhiO0Wg4psxR8DyYEoIOzvf7a9V+yoXNR5Nshkk7m81WxOLle&#10;bKeWLm7pHLdeRVaSY15SfMMVtmQhhSpkmcJyV+GlGrZgFXas4OpKf5FQeOb9F65kyn+Jh1Nscpes&#10;8huvXAtHvu7dFJOI/DKsqxZBMk1NUueyVw52vfKbsa+vmfqOy5KerpYKZ8ldYkjFzqUhK2uyC9rc&#10;ysTgf52TpqYmn3N3CWMTaVLL6yXdIiafNs9urfK55DZ47UorP1DKKsxazF9Zo7P9wqmfnTRp0g8f&#10;uP/Pf/lrwgWVd0pVO0g9p0t3zz3e8f177506deorr70eDY8k7xfJgZKkeVSCj9901fFnTXlrwx/V&#10;h31soc0LPXNPs1lEFcwUtVv9VdMznIeCqqlZsMfMa2qYTbrmF1evVZ061mW89GtjrKao6unAfYZ8&#10;/VtXXnvX/etaX95vnw8sf/S/rrziijNPbunb3K9JhQlUa4Krrrp65Ic/uuzxp/73L3+NlCVdXc7v&#10;BGqrK1y1mfv0aWrq09RHN1VoUn/Uo69quNDc3LdZv+jbN/pUH8jTf2Rehx7NfVTDB7W4SUQnaZJt&#10;0v/rh1qr3q307hLG0x7JGy1FQCESJtBzmOq0+9U+RXjCVN9MhS76sAu5ybZ6L1NVlV2iBlJLNy9s&#10;Emq6HJx65aaKbwICppIvwRFTuzdhAr2Qiz7IdBNQ0LECExEwB5UkH4QJzApNMMIkIGEFF3ZR80ni&#10;agaVklkqeEg+ZaU2TGCzrYMRsmOohTyGiXBYeUnFfmqLG90okoKEK5x5OI0UG9FPSrORkxYJJZ4p&#10;udr4LLnmlnDa8mfufHKb8dom4zmn9FdFmU9xqUsly6TOi/+skITzQSz/vPZYcCuKvLVnDH/2cS/s&#10;SSFpenh+dxSH64HBQVr+krGGmhPwZ5XI6UV/g9iTjA5q6+sKd+DZS8xQ0EpmlrL5T5MTLFnh5Yyf&#10;63k/6bumZPnobQkVIl7IMnXhWsQeWBfla8BMlv4ypnAk/30tmfJvwymai21znrPXrsGXvf9alxfu&#10;F0N9md3drap+9ipafeo/kotz+cXR1Bfkij6o2rgreXMx393TJTUB9zCVArno19fy/pWe3qVnMj9b&#10;BpUW/U7WbX+qtGt3NRtJ29Qa1E+XelUq43oZU2fxq5W6g8mpebhfSW0G/K+WJnf+J0+XRKAXrY9I&#10;asHZKVoDtBsl9QZ2VRuLKVWzzI/oeTDV+lQ6Xfo34VjnTvXs2rmze8fO2M6dXTs6enZ2xHbu6N65&#10;I9a5o7tzR0+netHZ3dnZY/6me0Y+VW+7OjvVgioRn06PSlOnrFfRs2Nnt1rpzs5Y1061Ubq6dAzn&#10;n1vb/t+L6w7/xCeuueaaB5fFd3Rsb2pvb1edDo751Kef/8OLptRS1Ux4JO/QNvRkQ0K6rq7r7zZK&#10;0Kevqtq7On9Li675q7/mGTwS3pjJfe08bua+zTJZFtd/9R8dMtDxArtGHabQmbZXODoMlbztguvp&#10;0BESLaZ7LxVpX7F3ldnodbYcqPaAtBVeu2/berWtSIdiBPqA8lXsYP3BkSxVfDkk5cg09Xh7grDB&#10;A3eo28PKxAl0ueJyiEsR9X86TqTf6WCAPUfoA1InqY9SvQqlZU9JcmJKrHLYnMjxkBQjkDOPTl8C&#10;IRJkCafg4xGJe5Q/H9hk3QbLdtilOCjzuCJxwYgsx3YpPy7kO0rvz4n13nCUV+/q+ccLMlW2zSGf&#10;NkaZbcmCtAqs1heimXf+Csxb3uvJZwH/fRl5ET5gw8dUuun+8Mxn5czbmALhSn7kdfDl7l4JQSRY&#10;EH7rP42coCKhz8akDErVwPXIPL5pvUcDc2StIzT6rk75CheQL2t/bZVcvbLf4OEQgbmul3q2r6nK&#10;xbarmPsf7cxFvvvIVwl8/T99vMAuKPGCcK5c9V5WHkQOzJW/Xq/93VCqLRJXcPV+/8LEICRVM4+u&#10;uNg6jgkYyHSpVYVDFRJHMMV3y5qKiY19qI/C8QIvYk4+xiG0ofwVVDA9Y7AgegYz77tUZdo9fMwl&#10;096QULExcZXEXHV37lRF7tyxQz17duzoVs+dO3p2dnbt6FR/9ac7Texg584eE01Qs0q1P+XTxRTs&#10;p2ZmtYhORKdg/qq3OuWdOuig1qifOzu6du6Iq+k9nepn6759Ys19el7502vHf+aEgQP6v/anHfFd&#10;Bw2a8/XL3/Xevf/y17+Fvu9tq/JI+e3FgWvjIYGCPqpyY9oVyG/75rf+uKrJmwn+WiOhgpO9Tii1&#10;VvuTto29yf6jgh4mbhXaq3y0y+6wttIbuTL2EaAU+4ZbnVtE/6sPZvNTv5noq8H6jYmQBXuL2fvt&#10;W//bu62wm13cpCbBB8mbnd8eN9LjwCQiRfZ/5DCwH0mbA1Pz1ycLk5w/pE14QkWnVKBPggH2WBIS&#10;3XbABPlcBmwlX/Ih2fBl8DlxRQpya31cCEDKE4aQPcQeokmbOcQU/SzrLhE+yKO7ZeR9hre5dUYo&#10;wwVu1vKlyLQPvrjdMnLKyfQ2nUHGfKT/sJDsZ94qhaSYZZlCkix9JnPfGVPOmdyuxM+Wsm4W+TnX&#10;n2fl3JX8U3AkEZV4hjUWWZZeuHiG01R1NdJlLDw9+bWZktATwX9lBF8l7kvET4mcr9KtonCQQqOG&#10;hS5XQE4ruKrcc1eCTBWYRIGL5V60ys/ZgEWqPGKl1lj6a4MS5Nx/WfvcJX8Xy14WCua6pvaueb/k&#10;w32t69e6bb+kmNBv0UxwP6na3JvUdTbcL6yuP4LduTP1R9Ct1/VsUsmzHdBNO29JVF5IJVG98j0F&#10;TLUwmMV2keijG9fbpGyniYQ+F+HOCtIbQsqnC2sK5gtir/Hj8S+deuKks8++/wfff+PPf0m88Je5&#10;wwbOKrpV7Vr85He9c487l9w5Y8YFm1953QHbLfDUU2vWvrA+mkDo/Yc/POLoTx7uJtgcvXPPPR6/&#10;bs7xk6f+8w/P2i4G8VgfkzulK50rmk1WzcSecO+Dn2z629N/3ioJHvm+QacMfWfyFLWQqvWppyLT&#10;L/Rvw3EJdXSrS0QzUS4T1d9dhu5/2TVX/8eDP3nmD881Nelq9m67DFr73P/cs/Dr8YGDBj/zzDMP&#10;P/q4/zqXpew2Tiq31P71RjV9DiQ0oLaWDg2o/8xD+gaYd3ofCgUMzM/ckYevasqWS6x52rq0+sfU&#10;mF1zFWm4ourFNmrgAl02oOXrvUHtN7Gqn5CFUJggqPAnhBPShQn0dIka+ACB2nltyMwXxQUJpC4v&#10;CQctWFyM0MQHbE3extxszEBPt2uRWIHEBKTab6NxJkQn0T71uUQEpWWEeeXaJ5gQmDQEiIYGglhB&#10;UJYgzOEE0scIAgSzVOSUl3CdGt7EGQ4suztkP8fn8ZXduJECD5m5rkKkINseF/48+76XT2p5zJuu&#10;9h66YnBfw0ltv5NjB7JLJE8PZ4h4QR6bJ4dZazBkkCFLwRelOzmHZtaRglwCBOF5zDd5QhA54bhK&#10;+HrNQTN5ljxO+inSL27pXDJc/jXkkot08xSeu8KXlLwUu3wxpS7tso1TktK61HZqVftKT3UWcpej&#10;OhwbujRNfm3q4vIwX+Wuf756HeqrH1TvpbpjK+GhmaXa7scvsEm6anawSDDFVpUlqBG6hHDp6/qd&#10;fe3jBeaHYzMxeGGXTRq8QEqjq4l6EZOEDFhgFg+v0b7RtU5Tr/fxAhN5CCr/Lq3Yl0476axJk+69&#10;5+5XX/+TzbnfCBJoCN6GTk2JU11W7Kzv2WuvO5cs+dpFF23YtDmsp14vvuOBH/9wUYa9/9Qzzjv3&#10;vC+G1qnTfvde73ry6suOP3fqP55/RgOYj0OhgXDUwIcJ7E486/d/8WtUiR++14A1f90enjJ3zHtM&#10;kjZYoFLuMmyqMbkECHTgoEf/lW03aL9Rs66+5paf/vx3KmyhvvZNPfvg0QcfNuYwjb7nOwZHvtTl&#10;wtJWM0Nf6io5d9FpN3Cz6nGgns2q50GTjCbghyQI9Tjo26+lRT3VlH7Jz34t/eRpuhrY136ima6W&#10;0p+FBjuQLgh6FAQ7ZoGEnFzgyXBnDxOYEuo5wxXgYEG5PDIz2MY/um2M29L600iYwDZ28KnZWeRC&#10;y15umaXsEIaulY3rh+NHNDB1e98eR7aAzY3r0uOaH5iPTCMC80JiArbJgIwG6SaZ3LjmPbbgCRkz&#10;S9k/uujhHcC9s6EGH9AJihWCCh8t/ipTypAQCcpwVCVuwcwz2o2ULbUgA8Vfp+ayruLnSbwWybEu&#10;F5ktn1ykv/Yp/VWRnBXzS9cvk3qxLB/nI1HteSOVukhVzZ/cIvW38Ikm8jq8SPJH9vSSWLWL5KHa&#10;JKy/jAKRCJT+dndXaeaKwlyZ2R+HfE+/hGtHWSS8YCiFaJ+p8EcFlkpO+nmc+hPWU/76QvnXUCCc&#10;fLPKdU0BjwIXK2BNtb5IEbtfrRetgfOX3xVHeSH8N6zKVIa4qnw72zbJ5pJJ2uhL5qR5tf9+N1PM&#10;zPrXY/n9MZhZ/0Yojf5dS2J/NghfyYcu/mWAs6AuILOZJG0vadOtQMZik4SD/gi2b0RoZb4Dhetx&#10;4Esjv/3q5WWoBFvqoCOCrb9IJwX5sTMon6zYVZRMZuyZqmPHjrfefnvrW/J4W73WT/9Wpqi/8nx7&#10;21tvbXvbPvWsfqJMb+9ob+/o6NjRYafL/G/rZy77ik7ZzKyear3qr0puZ/s21e+gfetbHea5Q/19&#10;660db23teGvrjrf+Jc+d6u/bW3eap3rRaZ4f26NZBQhkvSpAEAkTqE/VPDK//9v59r92bLVp6pS3&#10;bjVPtd6t6rmzo12Nj6CDBz1deugE1U29q2vwbrsrSzt0ZEJ1Tva/jrfM82317Gp/S56d27eq5463&#10;2zreamvf+o+3//nm1n9s2dmxTe28ehxDMwChGcTQxQuazaADdqCBZv1CniYokPRs1hGBhOlmgAIz&#10;UacpD/VCr8f8r8MEuqeDG+FQZdz3F5BDwFR9o1VUU0IXI5Af6YPauDvq3BRzaJmn3xX8ziqrsPtr&#10;aEE5QF3K+isl/HDHgBvGw31p69FB3AEnOZSKve0HFLQ+kPOGDflIBmwPDH1vBLNec88IE2uwsQ45&#10;cswhZq4T/NFvzjP6P4nLmYWDjkKmbL6Jgq/qB8VJL5ywU4ViBDl+w+ZbUcnv4qfSwYJCvqD09XTi&#10;sAXhyK7e14Or+VxOU3qebBX09J9nWzLXHETnyzteIAkUApp3FgvMW97ryW2ByAVB+K1/7Q+65BOO&#10;HP7hv5EEk3PhE8ktg8zVCALhUGP4Vx1zwkn4ncefgvx5KfIi8zkqcjZrBLuEMuT4RVe9cheYwQIX&#10;q145y7xmgidlBm7g5P03rLn2NuPQJz7Cl8FSATaj2eunDwGYqrutUvulU8cL7AWAGbzQNFB2vZtN&#10;Pcld67tQgg8Q2LpMUC9wFxISprCtvbt89cWGDWyNxrYFd23CTZlDIQMxsA2iVdVU6i32Fm+myiLr&#10;dWWUSxi7jFR/TB50WWwpXOVOzarG89uxY8dO9d+OnSpqoGr5/qEq/PJOfyZTOzrsCz/Vvd9pZurq&#10;NHGMbtXrXybs8P96eVV7jzz9R2putzabn66uzh71VMU14xR0mXEKzN+Ozh0d+rUZ1FD/dUMYmAEI&#10;9fOzezZ9bHA8HCyQFakparr61IxNoEcuVCnIs1NemJQ7Ozq6dqjQgH6r/nZ2qHETO/WQhmqvUOEf&#10;1WJfPTpNf/Ye3ZwheIR3yuOO/VTK54TjPj1xwrETxh87/rhPywzb3tqqErSjDKr7HfS1tzzQ9Xgb&#10;O9AvTGXfRRN0AwQfWTAvgnkl1GDCDTokYD80t1EIIhHSmkAPoujvhCD9HaQdimtNIWVLUSv0YQIX&#10;I5C9z84eWsAH7FwQ3u3Tdg81wwW6xvxmh7UVfFcTtwEwf0YIH9XmYDB3H5CeA8GtBEyk0Hwg6wsF&#10;Du3tD+ToUL/36DOCvvmFrf3rl8GBZw8qHQeQMICvLbjQow2myGoktiEK9ixh9ML1fFOSyAwRYV9G&#10;qx/6OJdvVbGKnjIr+D68sUq32gJ/8rYX6xl+70/qUpFLs4LCa9q1VX1Os30KxE6ZWnUKnPIQsIee&#10;P0jdF7bfY+0B794Hx3t4n071qTtVVvO4K92xVv2UCojilTvTmWvmKQMEkiXfWCCX15GZk5ctdzFJ&#10;v5YF8gvo13JJwnnzwRNOn/WyyWoyn/7SN3wNHLkejl4cJ16c+5qClE/qFbZe4qrUvkZkKyk+ICDX&#10;FRIykMq++0lRV9zV3Q7MW/ndNKgp2GqKiTPYmkzG9gVuYR/dcO0L3MImQalHSbzA1ZD0K12F1Uv6&#10;ZhHBSIemImYbF5jKjC6NGvvfhAlMtMA8TO3eP/QHHfqzTnma1zt3dnaq/93TL6USk4eJFCQmp9bV&#10;Zh7qxUknH+ef4enBUi5tlaCu9qskTYAg/LShAQkQ+Keqz4fenrB7z2GDelRoQFatHuq1mqKmp148&#10;WFZHB/RTxQs6zF8VPujSkQJFqAIEnfqhJ0hYRo9T0Lph/R33Phga00JXIi6d8dUcD6Ubbrhp8Dv3&#10;2nWXXaXWLrX35uZ//fcNX1z56R9e9rF3yggG//z9VV9cMfGBbx7+Dhlna9NDE869dcp//vrf9rUn&#10;13/87ptfmLPSrXT6widPH6J2iNaHTvjqAjdxyg0Pn/wBs53MH/1X/a+iPG7z2emhEFvS9Xa4Jhw6&#10;rUcuweUK29aI3erNUaeXMTcjdDfn8NVvk5r/6T6oc4dGJTANE+yB74MKkrzE1CQyIEe45EG6Kkhm&#10;fPzMNfyRRUzrA7nFgQQFpXWSCbDp9cmBaM8Btr2AbZxjThX2s5CMrFFy5XeD4NTgmmkk7yEBd6iq&#10;rzut5LgzBfGanBdInDGPCnBuYxbozZ3znDlnOncPm6Q/8dm9JTGSkrSXBxnJ9FGm7Oacw5xnzIhT&#10;SCq5LpPrfLlsvVKmlcv6ZJ5ILS68YL61OH3ST2olnryTR/b5MhwCuZe+7ufMcAxWsWzpchWZHpz2&#10;bVgqdEYKtVKJfIHm8jb5m6VAjTxO+inWUNzSuWS5/GvIJRcZ5ikwgwUu5jNS7PJFlrp8izdswcpH&#10;Vo2Uq/Nlnrqk/htWMpXyG99PdC+kMpI4s4w3H2ptqmd2JQ2PU6BnSxzCwKSm991g7WZP1om5Rpxu&#10;IAG7i4dbmcmckfX7gREkET8YgX3jJvhrEjNIge9HbhrVmocf7NCv0ScYGblArtZVlfPLZ5ysximY&#10;NeuyVb9ZY0olZbG/jqs28eon9gy7Xb/+fd/xzt0Sr/3jH/3IqPvuu2/2rFm/WP64LOsh/vTqX2+7&#10;5Wo1ZdqFV35gyF7+kzde+b/Q9HdHLqU+Mnrkhm9MOWHmt9b/YLEes9AMZ6iealBKNchjn1hPc6xb&#10;DVugpjerlvt6uukIEDrDPLn78D8MfL+sQtb+kW1/OqZtoy+a2vhqeAIZ11A1GOg0zc674k16Yndc&#10;3+rA7iDxD4w/8ev/8b37/vvF3/z2aalVqsr1Z8efMGz4fkGbAvvbsqmcqpla+sRX/+bFs657+Ozv&#10;/nTy935y7vyHvnrHA21vbunT0+mfx33tPvXa6OunGcVQ3wrBDmQom8XsH+bnfrv/yscv//d8VYBF&#10;z7fK6Id2PMxP3vjgyt88tvKR6z45//wfb9a7nd5QU29d/sufL/3hFR+/Y+YNz/5L74v6Az0ypDke&#10;VMr6rgumnbZsBhsas3X9ULzXtsV3bfVtM3zzw74ruITUXGRO2u7rhFQ4Qt92IFhEUpcFg1ibicRJ&#10;hwFpCqBDca62rl5IrV1tKTNYhKzXzGPe663pogPqvdzM0C2i42tmig0KqGEp9Idq65spMkSB/tSk&#10;o1sZmNdd+jP9xjZeMPOYG2VLKx99GwXz1GySbZOsKZTldCmbfcw3cwpgpd2DMJqApHthUpFi5vIM&#10;Usht/uQ0bVOIXBaXUueQN1+64rOXC0LKeeQQ8x9lfpvjWuQWmWmewbpyTK242eS0ltNOEiCY9jMZ&#10;S2ES1HGqUj0LyWfp1i7notCB5t6GD8Dw2SxyZlNv9WWD2+cjc4Z375RrKW1Bek9q4SO39ksdya1/&#10;Ky/0dYU+oMzAyfI9Yg4u92mubzOczfImsj+NmXN//ke6hNPL+cz166+cechYwILczJVnUUUrv3xZ&#10;NyuJ17lAKS8MiqXwX7juxuUpjqzIF7dcMkUusFXDcX+REFwVuJLKBb+9jNc1BvUDsp7fLGIu/KUG&#10;0aPanJsMSNVGL2OrP/qdvsOafit1Aanj+GsJ84u/rbZI1cj8aimNo6UBtFvINk4w/5hFdD3LDFJv&#10;Oh+Yp/6J23TTDupHPn01q64QdXV3mgxLtS5YlylXTLUOUK0ETKcC0/Jf9S/QjQbUq07Vtz/Ds6Nd&#10;Oh6Ypfwyqg2AaljQ3RW0UHAtC/S6zEO9eOOVv6oAgTzD01VLAtOkIXjqX7vVvQlVqjm2KZBGAa5l&#10;wS8H7avCBDffdIVvraBeqylqemKbAt3dQPo1yFNSUB0cVGsC1Y5C36Oxo0PfTNG0KZB7Ke4wf2Xn&#10;cJGC4Pdk2ftsh5n3vnvA+94z8H3v6f8+9WKvAT5KEXkhESwJbsnD3SFDz+g/9DGFeKz1fxZ88trF&#10;Nx694LmXE/tOm5a+ewydMC724t/+6QJKKq/x+J6HfP6rsaffaLOhJEnWD7MUWqm9mPd1RhdPcy0E&#10;7M/p9jjTn8qVhu38ow8Uea3/ykdmEZ01W7s0M5t0zRR9POhqtamDy2Fnq92SiGsgoFPWn6oGAK5R&#10;kA0b2CYeZgaTuJnT3EZBJWuuvmT4Ab2sdORR/Q7U0Spz2sp73BzlNtvm0DOcvl+TqVgJh03ZvHHn&#10;g1DW3Qa25w97wvBQwfaXGex7f8Umq5AjNbdHQjq5LZJ5rjzWnvj7fClWnjWNgn500CG3IMiqN7M9&#10;7OzqIm+zZkKn4J6pZs74YS6p5z2PrDHvRyHL5L2S2lrAHpj+vG1/7/WT3YFrTub6YHTHqT9ao7Mm&#10;zialjRyVJT9Ia8uU3GQT8L+HyIuUb/1ZKMM8sp7iT18p8pv7V062wpb0c1+RKGmqJUys8Azm8U1b&#10;wvySFAKNJyDfsPYyKHxp7Yqa9PVtL+Kknm2/tU0tQirn8iVuogP66lwur1z3AXfl79/bL32ZVSre&#10;7vLe1fhdZcE0N9YrsBUoqe77NUoPAVm1WbvpT21qO7bvgEnZLiRhBPPDpq6a2Mq+W1rHJqR9tB/s&#10;0BZO5gjKGL7KCTWjljF5jZShdWesf2R8yHeUrRjqFOS3aTNVP91P364WqqZLdf2G62dHnj6CYH9U&#10;Nz+su6f7BV3fSdA85Xd1+fXb/AIvv7TbifKR+XTlnge8sOveal2S/kWXXOMzoKarT+2cZv6ExfWK&#10;dHVCZpC6u35rQv5K1I2EoAcukF0gYZwCu5+Zf95u36H+vmNw381//8sft7z20t9eXf/mK34G2SHe&#10;9eEtMsU267B1dz3F7bSmAm+aE8iM9rH5uduPPmG/4fuNH3frf6umA6b+Y8IC8uLvm5evPPr4/fYw&#10;IQe/lF2XvURxcQI3LIGs1BRf/2wmM9sMu0iALXR4epBVyXZwJMrb4Ai0O7OtDZs4mezeehEJoqlF&#10;JJjm91gdbdMRONvGQA4cs4hE0FysTWaQwJs5TvQBo6Nrala7KhMmcMvZUQtj9l6JknMTp9AHgpnP&#10;Hhd+MTPGoek4YX4JcNtDfiGyh7tEiFxPJHNc64T0KJi2kYENFkiR5cxg1+Bfu4iljxtYn1Doxn9k&#10;zx6hZcNLVe61bEp5pspnGSaqc5A8A9IcX6u9PDynj2elXDzzp34R96WRMjMZ8+niYjlmPofZCpEJ&#10;/yiYvAp7kiowEBE+l4ROeMmTyzbFn5UyrEHmCf+NvPUnJXeii84f/p4NrzGy9lwyUzaJek3YV6pr&#10;pwDuyzhFnC25Du+znRgdSH1bBPmmD/9N+dZ/B4VNSgBVeKW3AhunRiMZoaulwhAKLFeBixWWx4ot&#10;VdN7YMUUWFGBAv4bVp1DTY1AmgnbR/h73H/Fy2e2pu4uAyLxguQF7ZWSjQyYKoyruYU/Cr7xgzqI&#10;ixPYSn4w5GE4XuBf2zqRazKtawShio2pZ9ih2SL1IFOvkUEE9Q+kPl4gNSipgITXaLmkFObSWjVz&#10;N33i1f351G369OB5TepFk2rIH9uW8aFm0KPn6fl1v3r1Vz10o3n114yhbwbUl+l6NjW/6duf9qET&#10;NNnQOZGe+jqpph61rJrWvyU2sKVpQEtMvRjQ0mdgv6YB/WIDBsT7D4z1GxhvGdijXvQfoKbEBvSX&#10;5wu7fvA7114q65s5+/oPt/9Z/ZW3arr61M2pl+pRy6oUWgY2qdQGqKd6269pYL8+Zo1q7T0D+sb7&#10;Nsea+ijUnZ2qWYEKE/Sop5i7cQrufkAaN/vHJdPPfeaZjTc+8+s+/bqaW7r69O3s09J5y4RJ79hj&#10;D18Pv+jJy24+5rvX3zhvz73ercYpMHcj0P0IzACFbc/P/fzVv0o8VD5540NXHb5H7M3ffevEFRMe&#10;uWLsnn9/5orTXz3rl6cPV/P9/ZnLT5v1pCxw9NxHrvjYnnqrb/zh+HO75z9+6j5dPZt+csxFPQt+&#10;9JkhMqSE+k+JqFEKdPMNUyG3Y01IsxVTP5eKt3wbqZfqr78QcZfU4cPPBDTkglvCZW5RfRC6Hvs2&#10;imbeurRN6u5K3V+s+1W4DxN+3zPBABMPcwMZuFVIpMD0JpDRCkzq/oUulc+e7XRgL/pdeU1WTMll&#10;VvuvnEjExSYiUyyOiRGYeIcLtQTnCGtolgs/Qm9z/NaPbILEXaTE7wr8tTnxWAjnqQQXstEi5sgW&#10;UQ8tFeyosp+nTTDDRwmbNMtGSJ/hQoqSeWUFphhaLLoL5DFmRvadscDsZU84/RyRPTDlW18xS/5d&#10;N1Jnk/Xk8vNvmY+CYkjqbNkcD8NKlir3k4b/dpPshd/ay7OkiJVPPOWyyaeskvkUdPYvaKGCt1Vl&#10;15ZjNgvMVIGL+UwVu3yOpavwbI1ZqgojVmR1VfgyT1uu4CI5NEskgOu/uM0LO1/4esD+Au6/4yV6&#10;GxqJIDxzkILMkMMQBrK4+rU6yICeJDFi87OwGWXA/9grGXZL2f60bgAC+YlXVm1f6DELpAO7/S1a&#10;9zmXSVIQScyOauB+h/YpTPriKZPOPvuyy76x6je/9VbuUie29R9t6vYCGXYsM07BHg7MluKjHxl5&#10;3w++P/syNU6Brat63X/+/R9v/SvTvRIH7b6LSTDhceCo/dddcd5Jc67a+KMfaDAzDIEesECPUKBC&#10;FT1N8W79Qg1SoNoB+HEKTBorWz7wQrMaEEE/Ptz513E73kiY0qWnqI/Ufq16mKiHGp3QDFUQN11H&#10;mtQgBbo/vGqWHre9yD7wyQlfv+Gmu3/7/LJfrtQLmJrFF049eeiw4aa9gTyl8mge+oXZOH0HdPbt&#10;v7O5386+/Xf07adbGbgBJvRsKkxg5w9S8OnrCvXHr/nR0sdXLnti1Yonf/3Q3GOs0N83rlh5zHHD&#10;91Rv9xh+wtG33fPM36UqG4t98qaHnnp60bTYU0s3/j04bm+bfuy4z0445qI/XrfkpH09s2RXV7NN&#10;6MyWS34ed4WSMIH8WJywoL2acY1BzGe6xHphs1eaVGQX1buvan1hx1ywSZtkZfW2Lq5/rZdf9XXg&#10;zc5mmxeYLNqfbaXBgfQVMh0TbKis292/QIIC6q3+wVnm1Osyc9oc6hcSYNOtABI6a+sDpyfeZFow&#10;ybGoC6G2p+6hnFgDlnncQSg7gOn2bftCJF+xBVNMcQIux+6Rs74o2eVgxjXZPGbNTc4zWKXQwZLz&#10;ojnMaA9Ff0y6F0mLJtUPpdmOnKPdmTXbUukyVEvXNsXnJWzqj+wctkVOs1jznOYt0UzhE7U+USTu&#10;iuHKWHhf9dMjM/gU/Mwyxf+VXEeO1socvCUCq7lkMhyhNZfXNOcTf/5JDjylmyKnJv835QspfuTk&#10;VrhJQZf+BS1UeB5rcckCCQpcrBYFyBMCVRXw37DhC6DId334e9l8Y+t5w/NIVcOWw/9saK7aI9cD&#10;Zop7mn/tG/vtbyogehnbJcFcE7hez/bnSKkQSY1Fz6pbB8hIa9KCwDW1tk2n7RQ91fZHkFbVUl1z&#10;w7rLYrp1tfnANMk208zPoEE7bJnuOi74Vgbm1/6mgQMGtvTt19c81Qvz7L/nu9/93r3fr57v2+cD&#10;6vn+fT6onh8Yop8f/NDe6rnX+97bt6Vfi3r27a+efVv6q8VVgnGVZlOznh489Ud7vee9++43dOiI&#10;FM9hI4ap57vf8163dp+Nfn2a1W39WppaWpoH7dq86y7Nu6q/u/bdbdfm3QepZ59Bg5p33b2Peu6+&#10;e3zQbmqept30s9k8j+3/z4ubN8hTvZYpX0uc0me3XeNm5phafPfdmnZTqal01ItBfcwq1Lr67GJW&#10;OnhwfJeB6u6FGlZvO82uun3II9r7wI454Q6S5v47+0qYoGVHS0uH3j1CzWD8oWS2omxLswfKhabZ&#10;bczP47oK7ofwf3PDo0/FnvzG54789NFHfvrfLlGvV2x40+3fevF9T3vkutgl8595U3Y5NZrjLcuf&#10;fGTZL382e8zudn+VUfXMzup+/bb7jq1lm8CBVLlDMYLQEaKX1TVovbz5lVHG57fHpa1sSehAz2g6&#10;RcjMdqRNFzaTyrgcIiakYG93amMfkqB0jdFjQdkR2NQUM7yACuhEF7EdAMwMpneKHprSBNBMOm5+&#10;25lJGni4sIDpi2L6m5hImx6GQrWXkcEm+0inF4lKSYlkXEiJH+iSmdCEFCDx9CKnHHvSMXEHczln&#10;i+7+8Xw2XGL3B7ts+B9/1kjxWRkm5d2roAx5SJ9k+Bxtwy/RiIE/iYciH2YflU47sonNSJ9ms5iL&#10;bel9ZPdgd2yWuWChooSyHHwHpZ5YhkwlZiTYnfVR6N/V84vQ8Wg2cnB4JlwEyDEb/ht5qz7y9bfk&#10;md0hH6zCT/EbrZ4Vq5n3uosXRLB8/iOhAZkefphv1+CbNfmtTAmDRN5WeDv502+F11tDqyuQoMDF&#10;aqjgZAWB2hDw37BSwZATaPgbOZJN85Gd0V8PqEkpuiT4y6PQpVf0mj8cL3DhBnsllypeYNo/m+qD&#10;VPxc+MD2JjA/2SbHC0xAwY70Zm+IaJpSuzlNrwQ9SIGODoTiBRI3kLbavhO0DUXYcIUZ8qB//wGq&#10;Ir7bbrupF/379VfPfurvgAH6ZT81aYB62un6QzVxgPpYfaRnk9f97UO9UY/mvi19m/uq5vP60+Cp&#10;PtFLpXr4RPQLSTP87Nu3Jda3f3NL/367DVbPlt13b959cPNuu7cM2r1ZPdWLwbv3VU8VMth9tz6D&#10;B6tPmwYPVi+yP3e38zSbpdTi6tliEtTP3XbrO2i3Pip8oF7sPrhlt8ED9nxPd//dBg8aqEzVzREl&#10;9CIVQvX0kQKp29v4k3+hYwQ6TNChGhQ0t+hBHf+wdt0fXlirniqF9o6O7du3u6tIqZOb3UQ1cpB9&#10;y+w7po+J7ebe0/Nm67Inj7r+4cdW/to8f3P7tPhTy9abUIE5EPSe9Y4xX7rgV5c93qpH2LRxKnsl&#10;bHZAF5yS6o/EtuyOqd6bsTP926Apgb+e1jV6O6qFrUpJLM7W0mxtS26xEDfdUGx1Xb/RI0noSria&#10;LDVs9b8urKmdywCLpjavUjOfhsfSMAMZ6kPZ2PjjX9YutXUTT3Av9Jw2DmC2k0nf1NJlgAuZ4mqE&#10;NkHV8cXdFEIHDXQG7Cw9ZhlVGF0e09FGN+VRb4PzkDT8sQ/Jh2vzYDNpYh0mSRl+wzYOkjqq9fAR&#10;A7s7SXr+pOQDfhU+IduzWE5rzemKJ8NZO6eVJM9kVxuuUMvOEDxC70xUQO+json104eE3K93fgRE&#10;u5y/ZM+cw4zV6VLXtf3XYOo8Zfk4B2obtbNzJhx4OSxdw7NE9sBwNT5y0PkoQLiGny40EJle+v28&#10;hkl7Z9Zyr5lHAhyJYQIbdM4QOzBfY+Z7IjF2UC72cMw1/3UknnrzXz77EuVfQ/Y81MocoTB4rWSp&#10;BPkobg8sQQZIIkeBUl/X5LjafGcL/8ymlk2O5ocCCwnXjbYKb5aRilnKiwSZaIchs/Uiu4ib30YR&#10;/JCHtlm0+VXfVspsPTOhfYHkVaIAknPfvkDqbNIuIPRPePACExywdUnbuMDGC3zjAtPGwAcM/vLX&#10;vw350L7Llv1i5P7D99zzHQN2Gajq6apK3lc1BlCP/v379uunX9kYgQ4PqP/VFDNR/dX/qVdqEfW0&#10;j5a+EilQ7RLsgm5xWVY1Q5BAg3vat8HkyOcq8tCvr2pT0LKrrrq37Lpr/0G7qL8tuw3qt9uglkG7&#10;9d1VTVS//OvYgZpBNQfop37/T/9Uy9pPB+kX6q1up6BS1svu3ndX1UhhkFqXeqvS72/e9hu8+8B3&#10;v++dow7cuOXvo0Z9RBqUSLsNv3fpcQo2blh/x933h7+y1CEza8b5P/nJ0ve9b2h4Px51wLve+NOf&#10;ZMrIAw7o2LFDJXnrwv8cvOdeu6hxCvRYD8pQjdagKqP/+p8bv7Ty2B/O/tg7pTra9uxVX1gx8cEL&#10;4gtPXXrsj68+THc+0I+ev//2ulOWHveTq4dtvPLzy45/8Jtj36En//33V510+QFLHv3ocyd8tWfe&#10;slP20UMPmJtmmFE19QgFdqgC/a/8L2MW6P/1zTZ0w5fgMJL911ThpSmBuVKRfjGSD4mVmOYB9pW9&#10;otHpmCUlKuFCIRLo0nu7DXDZUJqZw0zTyciHZo+Ww0+St0MSyMLBbD5e4sJysrD5Y4Mvvsrtsm2H&#10;I7ChGXvMSnFsyiZV00VFFnaDEUjDIJUZO+aiOcbMHHqKmdvhqH9tvdQ2b3CIwYrsXiU1EbOs5bKr&#10;ddAJ/+ZYcU25bDETg3hI9lQyfYGULP92n4uEBXTmzOqDHdVfZssO7LeKScCG+OQU7PYUux3lrBou&#10;bo41wIwXs6W+0s2SXm6rczu/kfObTxtGMFNwZ98f0s2RW94KTz/1kpE9MPw2UhlLrr/Zo9r9oqv2&#10;h3A9MF2NLsMaS124xk8vx2OwkhAZshT5yL+1Z3z/paNfmPZp7kI282s/W/iFFLmUPgXVBApaqLDN&#10;VcFV5Z7BAjNV4GI+X8Uun3sBKzxnwxaswo5lXl11vsyzfMUnZyr5+1qSSPzutssF1wM+UCv1oMSr&#10;4UgsWKWmxwuQZO0FVLATy6Lyi5Vfr3vvlpILVbcqW/Oyv3wGC8ornx/fQNaOgyAjFJifac2KdENp&#10;/cJkTi/rBi+QCWr2IXt/4MP7D7v8iitGjRp5yimn7rbbO9TNCf1VoCQi19cZL6LCG0UvsWjRou9+&#10;59rNr75uQVId0RnqBaE6p015zcyzT735P/+16SXTFlzuN2zurGDLqkYo0HU3aQ5uc5x590/KklQ7&#10;JTKkvpa7VGtzMxadjF8Qa275W/uOP256ZdlDD1x6+91//r8tb/z5L36Ln/n5z+07bLiNFCy6634H&#10;Z7Nw0bSvDt5FNWWPqxtHqn4Zsaa+Klk1EuKOTr0mPZCgGg/BNGP/3i0Ld9/jXbvssoseClIPEqmH&#10;NbRjG+oJ7rdrezMGX0RbJXfv3dtQDVViGqYybm+vKYECPZahCQno+1qah35rRjHUsQI1VapKtpJu&#10;rzbkmkNvQn0ZIzu43VNkVAY9WSq45iP1i7lUzmWr264Mul4tdX479oDvMyOdbNSsJkIhzSlMVMEG&#10;EnwUwNekTc3OxgpMBV0vYZfyL8yq7SJ2JiGTuUM1dYk+SFXfXrNJIEAGcXCxBv2ZjgOYO5CaNExv&#10;IgnGyQth19vXJS+nAmmsEG4/YO6nIHOZhUTelcEGC1xu0u7dGY6rzEdEMZ/mHCzI6bu92CLkFimw&#10;ZzU5l4e2hdk2eluYjWD2OmmrFd4WbuDMMFrWTWP2qAyPMnyjZkoyt9WliRTYLR7eVLmll89uVvoU&#10;s649w/ecP32Fv8gjr/3bcDrJ8/ukJD+ZV5o1z8yQ72FYFbGU54fwRP9aXoTe2u8o/2Vlv7KSwgd+&#10;qZTJhhcvViCnE3l0JQUtVHBOK7u2HLNZYKYKXMyeXnLMW93NVpRK3ZW2njNchW/yTFzyhRvJVPhr&#10;OvK97L+gwxe64W9t33w4uf6vkpJ6uH+4FZmvfv/7qks6HC+wq7AVLH1d6jKWNl7g1yUXtqGr3FBc&#10;QFfIgl/GTP1Mv3VDHMolsPmjF5KaXfwD73v3YQcfeO/373t586Z//avNTDSPhJwHAYNQeaWk7mwU&#10;eqW6GEQP4kioJdspLBIsGPrnF/9hq+wmX75sEhqRcR31dNMG3JTPlyHYH1wF2vys7Sq0Pjpgf66W&#10;Kp/5vdpXrk31cK9dBg4fvt/RM6/asOmV//vbm+FNf9bnPzd02H4SKXhpkbr3QfihUtq5TVX5k/dc&#10;1fZCNXfeuaPDZ1HVjncbvOfAXQbqMEFTk+oWYsIFpm27bQ2tm0frjerGyDRDA5hKuNkW+gdv/wgd&#10;Cu4HbumjYmIB5oU0HJBggf1jWhqoez+af00dydaC3Y/29gLFXuDKXuV2BRtmMlc6sqPph/ldxO8t&#10;egldBZNbA0inGfWvuX+Hq+WbvhK2OYGpgkeiAGYb2esp+6uLvfeB/NgrIQbzwlThzUMa6uisBdNc&#10;6x03PfzrfTB/whKSH/ursvlXhnLQmVS3H5HbRbi2QBo7SNMEVvTBbDap6ZQhvTBseMUGN2zfIgk4&#10;2C2gEnWhl5zOu5HqR/Lul21KsMESd6gUay9tpEDvKDmnmLYUoVYYfp7gp3B3BtXbIXFbyKkxCEy5&#10;baHvABL01ZGhPMwBl/TIEDJInDvhJGla59jdM9umyfnz4iMFUkZJx28U9w2WsJVKP2pBTvt5zhb5&#10;zRjeA5Nf+69gSTT8pZzyrZ8tvG9HdvLMb/PLPXOX9if0EnlmDhYkV+/dlIQ2BfqATNXEIF2gwZ5T&#10;wiG/kuAUV08rbulctkf515BLLtLNU2DuClmskGWKKVrFlm3YglVMsBorqua3ekJ5/Reuu7oJ9if/&#10;UdILU9UK6sa+suxeuOuB8CVT8tWCux6w+UkTX7ChgeDCwNff/bWYrdPrSzOpAasUQ78jSyuBoMKv&#10;2xSYnMqdD/yFixuXy/WYdr9hBgEFE0XYd8gHDvrI6D3esXsoZpF4ERuqNCRdz3j8cFuE1Fsksl+m&#10;rA6EtlYo5Wx7dHJ2sy3ht1HSjBnPP8//4cXX//Tn4JrZLJ0mUiD1Y1UrNnXxUFVZL2MuLiWQYwfJ&#10;0/dEbG5Ww0KYe0qq/+QuiTo0II0LXK3GzK9DBcmNL/xVvT0c5YpC/y+/cZuRLuQ3bxMI0ENlmpYE&#10;MkG9leiBqe3qtg6h+yPqIQP9JYs9IKQpjYzb52JSOi4gdS23ge04BTbII4v4dvuSGVWHt30dJIe6&#10;VizhARsOcG+kjm/DOeaNdEawwQhTh3eVOPfCBYHMbDZI4KIMkhlpUhD6GUcOdHNakLCAeuW6ORjN&#10;oH1BkCNXCC1owgadtquQTloPpqhl9DEqG1D1MNF/JQ6krGwDCimb2RA2fGLjDhYj1z27+Mq2jwMG&#10;q8x0ms/jiztb3gqPFIQDBInBguQwgdkScmCZyJzZHrItZFG9W2bcFpkv/VNuqWxflOk/z7ZkjjtG&#10;0mwZ1hgJXvgArNnU7l2K3cQeO4XmyC5XrgLnkq109fZ0VwnhqwEJHESuD+Scn/Kvz094pYUfArkU&#10;rxfMkyFgV63Sp8tSpJIv2UtZ8w8OyMRgQTh2kLxsJMHwDCWgyOO8H6ytoIXyymz515BXdiIzF5W7&#10;QhYuZJliCljJZRu5bJV0rMi6qvmtnqKA8j0bzlTkKz7pS9nOm+77XX/Fm/WE2wtkSNNcEkTnl4wG&#10;P+2HfzwLxQvssqYqqV6b3xztb8juAsTWy8ycprpvqp6ReIFt2yzXJ+Yi2M3lFpJ+Ezp1GbpdJ+Db&#10;L8gSPvAgK5G8SX8HvzpfWBvYCF0R+fJKQuFNFb6ciky3UKGpqS+cQgmGkw7fwDJ554icV5JTzlaP&#10;sUn6BVXvg2FBm4K7HjAVZRMmkDILRwhAVxxlghE2vyyruoqtQ+rxCdQ70+tAfWL+kbql+UelaBaw&#10;W8Zdp8v6bLVVt923vwQGv7y7GEEoWCA/Wus/Jm7g2xuYyIH5sVyiC2ZQTLVCqV9Hy68mSLBK/Wcq&#10;17pdhx2+QBVejfpn90/bYUTl0/XiN+lL7MKHK2yO3M0azcgecuFkgwLmV3Y1ybQ7CNXyzTsNbodv&#10;tLEGn297OSWJuVLYCIFEBmRoArNAQpXTdwyQXLhZzCudKf+7v3rRpdpjmAYS0v9Amq27OJHeGSTs&#10;I91L1OY1G9jUTiUrjqOzc6cZT0KSso0U7Dkt6VdeybP7Y47NxGMjx/Ozj5baI9DtuXaz21QCu3RH&#10;V06rS3+cZa0mBfmSHDiQkE9oO8pZO6jeupqcHmJTWu3o0TbNNknYFrqJjg6ZqZiZbmPjt4UOqplN&#10;b1ee/Htd4rYIYQZg4ftiJDIGKYemh85aAW7oVU7iyZtLTk4JC7vSREvncuA2jsSw7ZdcUsqF5idF&#10;FlM13Eg1Wymn+T1QypGyDp/y699fQMhOZpcN3RbBp5bhUiOyxlIWrKpplXKnyFqQxKMy6+wVmCFD&#10;8CLyUfhtOAoQfP24UIL/NF2wIHyOShmSKLbgBdXTClqo4JxWdm25ZLM0OSoklUKWyaVE1Z2nMUtV&#10;XdPyrL2i3wG5FiH8/a5rUomXpr5K7C7kZG8LbnUUXk1wVeCvHHyRffU98WcDv3hCyCB8Ae+q3EHG&#10;0sQLpLppZtOZ9O0LpMZvrisS4gVSmwym2xiBrorqepzMayuq9rLZ1vXMUm7EA/nlW89rh0KQqIIE&#10;O9IEDuTyyJbIpiY5tAdzZCv4C6rI1VFyZSFl9SHhEi6yX7hKevLuknxe8T1N7My5nXlk7QmRgtvv&#10;VOMUqH3Idk0xfLYHiOxesgJdJ7VbVCIFNgKgqi2qat1X11hsMwI9hqH93AUMtJm0HzFb1CYrP4Ta&#10;zvy2Bu0q9qa6av83lX4bGvC1XNvQQOq3OhHze6ppaWDvnRGqXctViguA2H1B9iezqc0uIlEpKbwJ&#10;ebhptmpimhXon8/1kInq/05V+7JjLfohO2213Lfwj5TPdy7wDQJ8gwJBMQ/zwvZNMJPstg3FCMw8&#10;8p+JYdht5IpsSmt3jITrNhuT0MmrpVRV0tzPVBpJ2BiMdpQErYaOEpgwkNrQqt2Ir50qH4l6qPtq&#10;qO4gqmoqf13jAls7Td6Z/ZQU52B/ynAzher6ybMH9emgYm1PigbRoYbXGD1Qkg4csY3URk0K9izi&#10;YC16pID2dOymhpK3tdRI4gnhIHtkqFnszupiVnJUypbQ26JZReZSbguzS+ptEQrc2JBBKKPRKkCG&#10;KkGwlNyV08ZbJadBwCO6mf2mcZqJpNFtmQo81faW1cgdRBL85ajxK9OvUkYK0kZ7Sn9BUPoUo8hJ&#10;7+X8Hv6i97NE6vnht/61/27TU/IPFphDJLcvoqwlqY0ZqrAJay9eYI6s1BLJAQJ7UAYtCPIY3TBl&#10;aulWUfgOUugeWuhyBeS0gqvKK3fF5qvw5QtfMq8CVmzmRitPxeCqsaIqfA1kL6b/qk35da+W9/GC&#10;UFU2SDahIhr61ta1tFB5pT7oF4vEIMw3vv0w/NOWTLK1eFuxkknyxlet5bdnGyOwC8k8iWECt5j0&#10;tQ11RpCftu1Nwu0Fuo0X+C4J0cCBi0zIakKX2Ob6JVi1L51vaGCvlOQ6x9cnbVb1P5HrnyC5ND/e&#10;RC7PIls9YRtFPkscSyL8YeTUYuq0SaebHM4/aqlwpGD97Xf+wJVQNoOUzj7kGsHUCG3t1Pz4rpcw&#10;bQZM7UXaF/gRDGVREy/w6eifo80SsreY5eO+S7tpMi3X+jooYBoFyO/etm5uXpnBGFxVWlds9Q/8&#10;9ldyqefajtm6v779adzlXS0a2rhyMMiEJl2y0A5iOkrYWyGqWl8fqXPLbyOmPb1u5N3VtVNXs80P&#10;8tKyQY80YHIvV0Y6C+5+B649QuJIBWLqfvF310OmeKb+ZWvhZotaGncAaxt/NwN55XIYjhEYav2/&#10;y7XdgtpW3+BAa9n+AhIuMJEZNeKC+sfYiIu5WaRqNaJvbOF/x25WB6vPpxkxwgYL1Au5F4W5q0L4&#10;RpXu7CC5tbt2pO5pp0b37AxXz/5Yd0e8KbTbl1yYxK1Rb5/o0Rh5L5Shh68N+2haiiVCdWZTydKz&#10;uDOJmT1ccw7Vsf3h5SM/ocTtecmecE1zHROz0dtC/XWRgmBbmF3O9MNRz52qiYduLWLDN9JBxj0i&#10;7v6T5CpB4CV9HGxpQhsxxdZxpZUzlB8iwSwt28Zt6YS9wXwaCnzJTBFM/z1jP5T53Za2+7g5Et06&#10;7HnSffkkb75QYVJ/WNDUhL2ooBQKXCj568puNfeFEexY7lvET0n+KLysP0+mW4XPcYovpwJL0xsX&#10;yylyV1mYDFnyHyW/kO/DhIMzCCIkHrSh6f54tieAyAm5+GBKDtdJGXSLWzqXzVb+NeSSi3TzFJ67&#10;wpe0Z6Fisl1TyxYrUVOF6TWZqdpXegph/w0byVT4m1cq9qEpet7wDP51wgu54jLrDGaWy9nQ33Ce&#10;Co4X2Bq3XMbbWy3Iiny8wF50yC/Yep6kwQvkd2tf6Q93RvAC7tdv2ybB10zdSk1V0K7X3WEh554I&#10;7tIydbBA3MIX0mFYPz3tJVN4UYfua7M5nqSTE0+OHiQnddYXTglGNLz9rvvEx8R7pDJvGwz472n3&#10;O7epC6vPVZ3dbC79MB0OVO8D035AhQN0PwXzMBvWvNBVGvVxs7n5u+k+YlPWF/h2KAJTjTZ1VT8u&#10;oH1tq9NS9zYVAP2ToqlL6wnyV9WNTF1dRw9k9EGztB2D0FY/XMMViXVYO1d0AyAxAl0iE+zSc6kX&#10;cijK7UH1H32HBXULiE7TpkB37zeVbB2dMNVyM5v81C/dA/zwBTZmYHMdqiXaDNtNldjQIPyLjqsV&#10;JdS+XLTEnjHcIJH2mJbLKllXKDQjWvo/GfrON86QoR4cjtl2umraV6qpdoyKPs1yMpFV6sVV1VT3&#10;PvDxAh070P7B/phQcXYl1UZB1S9at5PUXd3RVTHDh5wPCMrmDI4fuTx1cRdJQ/QSa5o2I+EvbltV&#10;lR3L76lmDlsDDh9kCcEIs6iNVJj5E+tmViPxWtntBsHeLOv0Jz45MFVSujmHjhHoe7qqV6pbiGwd&#10;2Z3D20I2hzQukNiNRM986d1dQ23xw/+ImeQg9LCnb3sI+u0X3UA27+4LRS8VLmA4EhBdd1jS4vuo&#10;gcOMhglkD7HRtdCK7Ikqkhtfqizf+KW5IChNKim2UA6TUn0xJHyNhb/yU772E/3ZIHm28B4eeZ38&#10;NodcM4s7roqvDJfa0kcBUiacKkZgv5vdGcCGB1NGDSKLZ05NMpA5P3mUvqA6W0EL5ZGp5Ih2XgtX&#10;YuYCCQpczJ7JK1Gwiq+jKJKK57aXr7Ca3+pRev8tny5YEL7+dK/tvIlV12gVV3+aLV6Q6hvf5tBe&#10;poWufm01KyH0IPVnu/ebgezsW6k8mvSzxAtsRdNc+ptW7lJrMyOwq2m+wUIfnZqpjsroBRJxsOv3&#10;NVap0YfXbmazIxfYz+TULGtxl7m62KYkAbi7u6T7xBfETHCP0AZKpIts6micwa0wY3U/8mGKa8Js&#10;x/JZXzSRgl0GDd6wYb2JFPhKv+s2YNBNLc58wZt6l67/6kHwzA/FwiZSpl2BCRPIBD0anmx080c6&#10;U0urdd32wMxka1Su0bttBG/q1KbCb64EpNbva3wmaZOqSbenR29EU92ViINpUh/0tndNDCRJ3cEi&#10;vIX8uAlmIb9P2sEVTKRACej16ZCI/CxqbzGh69W6T770xle1sJ5uPRZg+HCV2yOYyIBpC6Fyq29P&#10;aNblqqD+msnW4u3IClKjs7dmVAvIHqhMbY8EV4kyUQhzCwP5T+IRtojSkMDuyHq90iLDD+Fgt6a7&#10;i4PpKWCCBfLChY7UwaCbutvfseNNzeap4ylm4Am9nXXiejldI+1RTS10BVV1kzdvTVbN5jYbLXRq&#10;cbX+xF3VBRPsbmSSljnC15f+sPR7oYR15LRij0PZk8zDLR6IpDtA3P4RXlvwI7ff4UXHRxHsWmQj&#10;mL4isnxQ3CBrZg0mUz7uFMqn3zWCZc1KbZBUB2uaVUcfNS6ICtzobSEjR6TdFjZ8oyIGOmrjNoQc&#10;fKF9w2fX7kiJ3zv+vGjKY8tliuH+D+a3EQabvvsWCDZE0ma3oZfQoWAjba7yHzQxsIeo/zqxO4bt&#10;f6N3W3eassdZsJUT9z23YLq9wG/Z9DPk8Ul1riySvxX83ug/iqj4t+HpKWeOTExOOcKTMjN5EPa+&#10;WYMjsmbKnjlL4U8jcyacTM3RkDjFn5+TIwsJJ3+/YISkWKuC6mkFLVTYtqzgqiqawULKVcgyhRWq&#10;kks1ZqkqKVjBdVXn+zxLAf03rL0AS6hYumu2hAtwe+2W7mLAXua5eIH+ig9X8uUrPxQISPrGtxPk&#10;EtCPwydL2BqcXUcQL9CX1f7eB6GLedtiwNfjQ7VPXx30gxHoy2XXksI1LjC1AtMnQQ1wKKv3H4Vr&#10;+3KFH74Qkte2q384omAELENwNe2pTTFNhcTLCGDytVCKq6mUWzvVNg02U5odJNXqorMm/vqW8Gk0&#10;UmCjLJpPfrrUd8Uz65Baj/0ul6EC5IrcV5RM5V+XX1dazF6gqwlmGbM9VJU7pmszqu26GYxNb0U9&#10;or6J05gqphki0N7PQKeua6/6X/lZPvg12NxG0KzJdhDQOXTHrbRMkKYEqm29GeTARgqkeYH/7Vot&#10;pevQuvG87XogdUuzR8gt6FSudZbN6vr0mAEL7M/TalndiluHBrq7dppsSwnMHQFNNMIUSxdfMqDe&#10;upEETEhDV0OEx+TJVilN1nXOJWhgFjI3x5T/3BWTPbwlKGCMpL7pH3YZEzHQPzIHZxAzi8RR9IKy&#10;pI5zuPEJzFTbtEB+e5c9XW1gUztVf2O6aYhqVqA3pW5VYvZ99ZRIgQoTaBY1ZoE0LtBtLiQ8Y04A&#10;wQFo90UXMLH2CZVQM4vevALmYiG2buqOPpNm0MPFHYh2pw12Ib8T2TW7gERwUCRWgIVKtqhsTruL&#10;+PNIcHDZ7RBsEJlgu13o05OlDM5BCVvMbgzZZez6bOnlrBoqo0QKzH1G+qrwjY7aqD4I6oamqqNP&#10;wrbYKZtDGhTodh5q06hAlT1R2V4ldhHXXcYcj3ZPk8zYmIvkJvS/bBoTRXQ6srC8t4sF50Qpr9yA&#10;Q+aSEKREtcxR7PZON6Mcy+GNoNcnFKF4n6RlusvYQURkJ/chG7+F5UAInzdz/cbPdb5gZ0r1qjSp&#10;ZF5H5NPkL4mwQOT7KewTeR1OJ8NssvbMK80r/8wsp4Nae6TLVWR6+G34PBp6nSJk4E8ofvHk+SMg&#10;xSoVVE8raKHCtmQFV1XRDBZersKXLKyAlVyqkctWSceyrasWT8mh6/xQuZO/uOVDN9aAvciPXCNF&#10;vsTDlSy9bKS+mr76atIxlwT+10vXtT5DvMBWrk3VQ1IwpZCqSFCFkFdSi5RailnATJZKrJvZNS6w&#10;/er9LPoXbHdbhISfGSNrCV03pogXhIIFOifhzvX+4jYxWCC8kcukyMWYQUv1CCWVYjOl3+WTVhed&#10;NV2wwEUKdhu8Yf36RXfdb4ylx0HTJ8YeOnDgAL99pKYU/v521+J2Zf7a0edGzeCrYvYnQ7nANyuw&#10;88sWtlVe1xbA1Rf06lwlWmr4tirhlHWF3O+FLprhfqY1GbQ/2fqsuzqQRDjcTmjDB3I7wGDT+n4H&#10;em80H8hitppjVqCrJxLqcHnzNSvJkDdzVV23ddzln/9X5nRVKL+ShCPY1cpkokAFL6SWKWx+LwuV&#10;yi8ly0g8Qmb2uZcWC9IyIlRJdOEjHUMx7HojSjsLtwkkUR1AMREe03vB9XOwAQcTkbTnDL+7J1wH&#10;J6Rm82vFg3NzcFFot6CrmtidL7TDBxVvH45JPpJSrDS8q4t1aLFQbdPUlUPbSuq4fj9NXMpFfCSb&#10;fgeVfcovY974NQZHtz/EJG5jDlOzLewWMbtrQq1bj+1pInp2lEqpdcu51O0fcq41xYhWSELvI9+L&#10;iaf+QMafJuwkd4xZQb9vJ2wCvWq3xdzxIobuiHA504enjrC5k0f4PBpaInQcueBOZJuHTpm5fuPn&#10;Ol/y3pVySomTy2Wtke+JxG1gdmk7yR9UdlrCF5PsKqGZ3afhpdJkJ/EbLpc8M0/o4KrCPlOMf+Lp&#10;xGY+co5xp057po9+Gk3CnkBcrhJAig2npL4oywOg6ATyWFcDzQpburNlA23kxi5K7ZyYMx1M9rNg&#10;Fl89k60TWtbNmja5cJUykmC6TR398g9fN5jVh2dIfBOKMiRdbYQuXOT6112b2jkTqgTBFbJboVtR&#10;9N9QflwKCVV9u5Zovn1FJAVpimq4z69HC2ZK3hyZDqJc545mImkLqwnbtrev+d1z4bWlihSY39I/&#10;cfiYVSuf/NFPf24aaugIiat/mmqQ69ouFXmVor5wNCEd+zDzSy3d7QPmczOEgXRRMHEXW3OSKqX5&#10;IVt+F7Q/eLuKsKsPh/Jue0e4Jg+ydlfbclU1qW3YVGzFQ44Juar117aSbXuwmKRkkEZXK3ZtK/xs&#10;el7966jUiqXng63pGQvhcIGFxC2c+nI5VIlylX+BDXY5qd3Jdbp+2IpUUMkM6lbmSj60M/vquY0L&#10;uBCG/Osrqr6yGK40OicZgUL9dT1HbDcTuc2knGi8ifkpONhPhFvyH8L3xZCt4v+kOCSCCEqYxW0y&#10;yYLdiOFTXkKF05bUrix0gvPJJKw48afsoCZtd3W7H4Wude1OIIGWhJq/24p2rxAwm74LZukpbo8P&#10;wYRP2m4vNTtnrtvCtrKxW0OtQRq8mL8SNHABhqD0oT0saVs4N3dGtlstIeDltlEQKfA7qz0nyFJ+&#10;k9sdyEb2DIVtVxOKuoTOJ/YQS8hxEKOxsZvwIR/MmToslGKXYxICCCCAAAIIIIAAAr1C4N+/cMa4&#10;Yz4VDhakjRSMP+YTZ0+esu75Z3oFDIVEAAEEEEAAAQQQQAABBBBAoFcK7Dfqo/f/4N5f/mq1L/0k&#10;PaLh8Pguib0P1E+MEz511NmTz33hOSIFvXJPodAIIIAAAggggAACCCCAAAK9QEC11h0x6iAVKXji&#10;qad9HxAXKXD3PtDtcnVb8qaJnzpq0uQpz/1uTS+QoYgIIIAAAggggAACCCCAAAII9EaB5j7xkR85&#10;WCIFqvwSLLCRgoGDBm/c8NLCO+Uuibr784RPHT1p8rm/XxM0P+iNZpQZAQQQQAABBBBAAAEEEEAA&#10;gcYVaOnbNPrAQ3ykQAp69pdO1b0PdKRg/UsL7vyBChTo4Qvj8eM/ffRZXzn3maeJFDTuHkHJEEAA&#10;AQQQQAABBBBAAAEEerdA/5Y+Hz4oKVLwxVOHDteRgt03rl+/4M7vy+jx6jHx00dPOvucX5nmB8mP&#10;Jy8e+L39XvjFV4faj56Y/p6lJ/5l+obPHPbTE3/35JR9yyr92Mx3Xj88YS3JU3wGMnxU1kySOAII&#10;IIAAAggggAACCCCAAAK1LrDLgOaDDh0TbVOQEClY8n13e7n48ceOm/SVc1at/E3qYv3ygvcv++yf&#10;bjxOPn3y0l1WTHz7u5+qDMFjl+313WG//eW5QTwieUoQKUiauTKZZC0IIIAAAggggAACCCCAAAII&#10;1LrAoIF9Dx4z5r4f3PPEKlX9t/dlP9tGCnbdfcOG9QuWfF/fa10VJB4/4bhxZ509+eGfP5m6WK/c&#10;/u/Hbjhv4/c+oT9+4qrhS4+xryugoFZ3476PL//yEL+u5Cm5fFSBrLIKBBBAAAEEEEAAAQQQQAAB&#10;BGpX4F3vGHDkJw73kQITD4hLpKBJcq3CBPqvfqH/Me9U3CDVc8j48Qff8+RT5qOnlv7o8yd8Qs/2&#10;y6uGT/z+K2biK4v+ffieo/Xz4l/H4r++Ys+rZObIPFf8Mu0q0q068/TE9YYSN3l7yubq3+9+ucTr&#10;LSy3LIUAAggggAACCCCAAAIIIIBANQV0NEC3GHAPiQyoR5P9V0cJXNDARAzU/RHSPPc9+vjDWl/Z&#10;rD79zRP3nHbsp2U2vQJ1k8X4E1cd+/CEX/59Xevf1y2J3XHP5qOOPetHTzyh5/nVo60Hxx57Si/4&#10;2lMPx4ftm34V6VatVvK77x67x+jh/nn6j9KsN5Qls9SC2LdVln757fh1U3/wWtr0C8gSiyCAAAII&#10;IIAAAggggAACCCBQdwISJFD1f/evDwvEpE2BvDd/XQjBDm+Y6p8hx5wcW/rY6/GXX91w2LAPyRwm&#10;DKIer7W2xn53/af2GDVsj1GT73l+0+b4h0YctKH19Xj8N0/8ccI0u+Cvl8YmHDM0wyrSfKTWctic&#10;J//x4ib/fOj0dOv1WdIvDptz4/lDVKJDzv/qF363+ZX818wSCCCAAAIIIIAAAggggAACCDSSgGtP&#10;EEQIXBsCdV9E19HA9j2wTQsyFX/IhAmxh5966rHlsX/7pK5/m1CBTkZeTLpj8z//KM/rjovLzK89&#10;8cv1//bJcer1htdeS1gwL2e/Fr9U2vUmZMnf2OHlV9b713mtmZkRQAABBBBAAAEEEEAAAQQQaByB&#10;oOOBGYLANRswvQ98h4SgRb6ZXYUQ0j/3HfeZ2He+Mif2mfFD3GwyFEHTkGH7xe5eePfm0LJ65uWX&#10;3rBRz6xev/jLO9aHF8y4omge7FpCeUu/XtvbQ6Ufj/1u+UqTpVdXLH9u0rHjMpeOTxFAAAEEEEAA&#10;AQQQQAABBBBocAHb6UDFCGwnAzVMgRunwEURwoMXuuYB6WMlQ475t4Njhx0f6kHgljnumlXfiV99&#10;8IgPDdbPb6gRCuJq5vj/i8nM6vXGB14ML5hXQCY5ZxnW62eOxQ7br/WrOj/j5ux317yj81olMyOA&#10;AAIIIIAAAggggAACCCDQiAI2RiAtCsxTxw16YvGBgwZvXP/SgiU/cL0OYscf+8mzzj5n+fJfB80N&#10;6vvV45fvPXfYrx6fNKS+i0HuEUAAAQQQQAABBBBAAAEEECiVwDt2azls7Jj7f3DPY0+q6r9tTTD5&#10;zM8PGzbcRQruvC+IFHz6k5O+cs6K5b8q1eqrnc7j3/jg3GG/fvxsIgXV3hKsHwEEEEAAAQQQQAAB&#10;BBBAoEYEBu/Wcuhhh9z/g3sfezKo/p9z5heGDh8e32W3d2xY/8eFd97vBzM4/tNHT/rKuQ0UKXjs&#10;6x+YO/zXT5z9oRrZHGQDAQQQQAABBBBAAAEEEEAAgSoL7D6o7yFjDn7gvntXPPGUyoo0Kpgy6YtD&#10;VZsCEyl4adHdD/g8TvjUUWdPnrJiuZ6VBwIIIIAAAggggAACCCCAAAIINJ6AihQcfOhH7//B95c/&#10;vkpuHqgjBWd/SUcKdt19jw0v/XHRvT8MIgXHfMJEClY1HgQlQgABBBBAAAEEEEAAAQQQQAABJbD7&#10;rn0/esiBOlLwxEoDoqMF533l34cOHW7ukhiPNzU16XEc1T/2RfhWCLxGAAEEEEAAAQQQQAABBBBA&#10;AIEGE7BdDnq6e7q75RaJ0gWhJz5o8J7rX/rjf37/RxJBUP8d98kjv3LulBtvuI0oCwIIIIAAAggg&#10;gAACCCCAAAIINKrA1K9++b777l322JO+gOdPPlP3PpBIweIf/Nh/MF5HCs57euXyRrWgXAgggAAC&#10;CCCAAAIIIIAAAgggcOChY1XvAxMpUK0JdO+D88/RkQLT+0AaE/gXuj2FG80AOQQQQAABBBBAAAEE&#10;EEAAAQQQaGSBHh0o0L0P7ENFCnRQwEy2j9CnjSxB2RBAAAEEEEAAAQQQQAABBBDo1QJBJEACA92i&#10;oSIF+hMVHZAAgRrFwLxNmL1Xw1F4BBBAAAEEEEAAAQQQQAABBBpXIDkCYHsfxOLqo271UH9NoIBI&#10;QePuBZQMAQQQQAABBBBAAAEEEEAAgZCAaTwQ6n0gQQETI5CHfhHun4AeAggggAACCCCAAAIIIIAA&#10;Agg0vIAPFug2BSY+oFsTSJhA4gUNT0ABEUAAAQQQQAABBBBAAAEEEEAgWaBJ2hToSIF/moABWAgg&#10;gAACCCCAAAIIIIAAAggg0AsFZJwC25xARwu6u8yAh0QKeuHOQJERQAABBBBAAAEEEEAAAQR6m0DC&#10;CAVS+Pguuw1e/9JLC+78gQ4YmBlOOG7c2ZPP/f3TK3sbT5nKu2jxfWVKuYGTPe+cLzVw6SgaAggg&#10;gAACCCCAAAIIIFALAgceMvb+++59dMUTKhQQj+scTT337KHDhscHDhq8Yf1Lty35vm9HcMJxxxAp&#10;KOE2U5GCWZdMLWGCDZ/U3JsWEClo+K1MARFAAAEEEEAAAQQQQKDqAipScN8P7l36mI4UqIcKFiRG&#10;Chbfq6aqj1Srgs+MV5GCc559elXmTPNTee4blUhB7lZqThUpyGv+epyZUEg9bjXyjAACCCCAAAII&#10;IIBAgwlIpEC1KTDtCfRj2pRQm4L5/3mvH5rgM+N174NnV2ePFFxy0XkNxlSO4tx08yIiBXnBqkhB&#10;Y+9aapcgUpDXLsHMCCCAAAIIIIAAAgggUA4BHykwbQp64vH41ClnD/O9D269Q7cp0J/Eej6r2xTk&#10;GinYtm1bObLbSGkuvOP7RAry2qAqUnD+lC/ntUgdzTxw4EAiBXW0vcgqAggggAACCCCAAAINLCCR&#10;gl8sfzweU60KdLRg2nlfUZECufeBfejxDHkggAACCCCAAAIIIIAAAggggEBvEtD3N5CH+TeIFBQQ&#10;JlBp8cgq0Jv2rpKVNatqXc9QMiYSQgABBBBAAAEEEEAAAQRKJBAEC1ykIMXtE3NcV11X2CqT+Rwl&#10;mS0sUJlNU5W1sKERQAABBBBAAAEEEEAAgdoUMMEC3aggofdBAXmtSl2rvlaaj+qy89QIEuHHecvy&#10;Wbzc85rsVSRL9bWJ88ptuTcS6SOAAAIIIIAAAggggAACeQj4fgehZRIjBbptQR5DFagKUnfax2MX&#10;vSPxcdFj6Weu/Cc6e8ct2FSBFeexhcysR9y80dU8l0654/gKVc3zzWWZ5891uyTuZTlv0MjWN6lU&#10;av8MN+kpsyLJI4AAAggggAACCCCAAAI5CLimBH7WUKTAxQjyiRWowEL6Ryw25trf/c0+HjzznjP2&#10;3PNrj+f182tZZ1YGPd1lXYMknsNmSTfLxEUbbz4idse181qLSKSEi05cpMqzaGIJU0yXVC7b5fGv&#10;7bnnGfec+aDbxf724AHfOHTPCQs35bJwZOvrtxV6VECPVSCAAAIIIIAAAggggAACOQqkrLK6SIGp&#10;0ObZpECvN1OcIOHzT930zLVjYvfedHtO9bjyV9oErfzrKSpSEIsN2290LLb6xY2xmG75f+S81tZ5&#10;R5reCbYPgHurJ6lPw7tC+CPfZSA0MdSLINzpwaeSYqLNg1mLvF5ms5O0dvO5fRx5pMpzJHdZdtrs&#10;G+aJiz9/b+zMB7fc9Ck/76du2vLgmb+//LCLn8i2eGTrqwW3hBPKtnhRn+d4uDIbAggggAACCCCA&#10;AAIIIFAZAfMTesKqTKTATJIPzOe5/gze2dn5r7SPt3fGYl0dbwefv/O9w2Kx369b+69/PXLhu8KP&#10;Cx+xM+np42954YVbxpuP1fTMcz5iZ1TzqsX+5ZaTd6FH8IFOUz1UsqqaGfv95R9zK9JTk2aTOSNZ&#10;Ssx+ZE2pNEq4aVdfNPys2D2mnqp/2VfV/uEXxWxnhY03xy4a7qvjCR/1LJ2ydoOKIoQn6o4NMrea&#10;evwdU5ba2u/S0ToskXpiUklWX3T8i5ebBZdOWX3RWUGkQoUJgjQ3nh5bnS9C+v1KPnnhlrn3xg6+&#10;YtKYyIxjJl1xcOzen7utHN52frdI3vp2K/u0QntCeF+S2YK9LmHjh3fVjHuFOmry1WB+BBBAAAEE&#10;EEAAAQQQQKBcAnoQAv3o1gEDuxLbpkACBAU0lU/fn9ysorsrNINtt6BW/6nFG/1j8ecfmDz0Gyv1&#10;fHqG56455tLu75pPrz4qy5yTN041My7+vF5sqFvu8W/ErjlGUlSPzXeedsw1sW88LjM+MPm0Ozd3&#10;H3W1XiZ2sEzVK0o5W6osqeQmP/B5l//F+23cnK1LfVGbc9nDd8RiU062Df7VEAZPz1DxFnksu+Gi&#10;1UfcfI+dMGzGPTcfsfqiG8wQiIkfxSYu0oslTJw408298cXVsSNGDreJTlxkeheknJhUEpUf2xdh&#10;4slTYqsfelQaNbTOu/aO2JSlrpvCsBmXT8kXIRvq5o3PxQ6eeNQHk+b74D77xWIPPK63fmR38rtF&#10;8tZP2FfDO8xGs5DeZYL9M9jrnrvmUvtJPntFvhTMjwACCCCAAAIIIIAAAgiUW0CiAT4moCMFEjVw&#10;rQlybVAgGc3Q+8C1UXCzPPX4g7HYGZ8+qqfnqKPUH/c46tNnxGIbXn5Zr18tcvA3HnvwrH38h5nn&#10;vFrSMUkc/I3r7XL7fEhVeyXFnp6nFl/3nP/oqK984+Dnrlv8lF1XKPuZZkvI0qutqoo6dG+bwaOu&#10;tllI75CfZ8LmN7/2qxEOZ6YcGaB1w9pYbPR+PnAgPRWk8UD0I1N/T5xo5taP4SOPiCU0CEg7Mcd9&#10;s/XRh1YH0Y0cF4rMlsFTf/TyyxvS7X17Dz1Y79LJu9M+Z009I/bggrvdnhba+q5VTdIO07PPWdf7&#10;Xcbtn6G97rllq8xuls9eURgISyGAAAIIIIAAAggggAACZRUINx0ItynIe6UqoQy//Uocwc7w8t1n&#10;nPPD2EFf/8rHgwn7yUNNdzMmLOKSVotmnTOyYPD25c2qSjl8n71tYnvvo387N28Ss5fbbGqxDw49&#10;KPbcdZfd/XK2X7395/myqi4Gtn+/dC0ItSJISCrxZ39fvdedB/RHSQ8zUd9LwT5UEMLEFUxjBBUr&#10;sGuV4QtSTsy3JEXMn0VXwlopdz/Zu5M3sdt2ra8kbf3wzhDZYbq7zS6zYbPZ3ml3s3z2ivDhV4QQ&#10;iyKAAAIIIIAAAggggAACJRAwP4nah6+tJN4lMfchCnLLz/PfHr+/PMZ/O/b1FS89cOY+esFffdNN&#10;eEk97lANAtI9cp8zTQqvbno+FvvhFJuL/fefosISG155NTp3jrOpxfY58/qvHxTzBfvmr3KTyGOu&#10;0F0S00YJdHKmLYAZVMA9fOxAf5T0MBP9eATyo71EIYbNeNq80zda8HdaSDkxj2KUddZ9hqg+Bqkf&#10;ZlMW/tCLHzTU7Kb2sY+KDT2/KWmXSVhF+feKwkvEkggggAACCCCAAAIIIIBARoHwz5kSNkiIFIS6&#10;IZQG8iAVHXAPGyVQCf/ql7p1wYpgQtqV5T5nuiR0NS92xh0+F/pFihXnOJtZyz5nPmCSW6EiBrEf&#10;Lrw3cx2yNJCpUgk6G9hPg+4FSR/pOVJOTEjYNiRIiD641gWJEzOWKvuKikcx1fdlTyXbv/qKakRy&#10;xqeOSreKxChA8lzJcYHk2EGqtGtlryielhQQQAABBBBAAAEEEECg9wmEWxZEIwXx0AAGDSJjfnxO&#10;0YggUrwcZ0tYyv6OnOXX5jI6yqCE7o4DrfPO0gMcypgGiR+pOxbq2xxEJqqBB89TU9VgCP5+iX6E&#10;gZQTcy6KGd7Qjq1ob6OQ87I5zrjPmeefoVp23Blt0vGrO7/9fLpAwatPLXs+tt+QcHuBFJGC6A5j&#10;Qg/ZlgrSqfpekSMgsyGAAAIIIIAAAggggAACRsB1PtDDvbk3QZuCPO6OGPJM35/c3+kgaZa999W/&#10;B68y/cW7n7pSdwhQObKD1csrN6xAjnNG1hV++/Gz5xz0/Ldn3yNr6+5+5Z4rzeuPH3N6kAn1Ns1s&#10;0VK8cs8XrnzKJbVK1TxPP8aNvJCOonx7n+ogYO6NaAYeMIMa+DENEj5Sdyw0Ix8mTowPf/Fk1flg&#10;2Amnr3WDF5g09C0LUk7MvSATF6nbJrohEYa/ePnSkt/7QG2xby46Xfcr8ZtD70uqd8lBc5Z/UzaJ&#10;3nbPy7AEZsPP/vbzB80523wW2frpd5iEpdLuZnntFbkzMicCCCCAAAIIIIAAAgggUAEBOyB8aDh+&#10;N6KhhBL8zRPLmpe9v3zfotOf/86Ekfpx+9A5p6ddW+5zps+wSmP5nJhd28iREzZ96st767k/8S2f&#10;iW/9OhZLN1sk4b2PnrDxPJNxldR3YnOWf+sTpbRSVex0YxOk/siNJhAMOuCzE/6oJ7hjoQxJYB4y&#10;MWE+F2pIOVHdbTHIXiQ/0ezp9wmrCd+loTRkn/jWiy8uOv0htzlGjjxv45zlL94nm9c+Dtp4e3hr&#10;+Q8jWz+coYQ9wWzjxCRTZL7Me0VpuEgFAQQQQAABBBBAAAEEEEgWkHYENhrgggXxgYMGr3/pjzff&#10;fpd8oP6efPyxk88979nVqzIjLlp83/TzJ736arW66dfNJv6vpStnXTK1brJbkoyq7g4bZrqow7Lz&#10;4sevDbV3yLqGuTct+Ozx47LOlm2GX3/LxA6y1vOzpVPiz/fZZ5/5C+8+75wvlThdkkMAAQQQQAAB&#10;BBBAAAEE8hQ48JCx995z188fXR6PqdEIYqq1+oyp5w7fb7+EuyTm26Yg9W3q0ndI6J2f5LmlGmT2&#10;4F6PeYYJpPwl2VV0h5qSJFTSRPI9yhpkh6AYCCCAAAIIIIAAAgggUKsCqtmA6r0tFXzJYxApMD0T&#10;9DPUNyF7OUpah2rMxLIjNt4cob4H/l6MeZWyFLuCNJIpRUolTSMvB2ZGAAEEEEAAAQQQQAABBMor&#10;YG+CqDsh+GiARAp64rqpgf6r/tFtDnJ7BD3eeZVeIDdL5koQKMUOdeQV//M/93zpg6VIqsRpsLER&#10;QAABBBBAAAEEEEAAgVoRMCEAPUy++Su5kkiBihLovz3qGbmLYra8l/TX1sZMLBshn6cQaMxdwZSK&#10;7Y0AAggggAACCCCAAAII1JCA6VrgRjS0rQpkRMMXv7fgTpVR+UyNaHjOlK9mGNFQjWVYQ6Wqh6z0&#10;uhENi9soakTD4hJgaQQQQAABBBBAAAEEEEAAgZhURdva2tJZqBEN77n7zod/sVy1HpD2BBdfcN7w&#10;/UbYSMF/LLSRAnPvg+OyRgqo+rLTIYAAAggggAACCCCAAAIIIFCzAuon2NwjBWocAokUfG36FBUp&#10;sCMaqveqXbRvcVCzRSVjCCCAAAIIIIAAAggggAACCCBQQgEzlmGPigj4NG2kQLpP53fbgxLmi6QQ&#10;QAABBBBAAAEEEEAAAQQQQKBKAhIN8MECHSmQSXJPOcIFVdourBYBBBBAAAEEEEAAAQQQQACBigtI&#10;GMB1MZB2BbZNgQsTmHhB0OKg4llkhQgggAACCCCAAAIIIIAAAgggUCkBCRLotYXGIwjGKTDtCVTX&#10;BP15pbLEehBAAAEEEEAAAQQQQAABBBBAoJoCQZMCNySBixTo4EA81A2hmrlk3QgggAACCCCAAAII&#10;IIAAAgggUDEBaS/gOxn43ge2vYFqVSC3RuCBAAIIIIAAAggggAACCCCAAAINL9BtOxfotgVS2FDv&#10;AzfOIXdAaPj9gAIigAACCCCAAAIIIIAAAgggoATsXQ/M/RD9w0YK4vG4Ch2ov+oDmhSwuyCAAAII&#10;IIAAAggggAACCCDQGwRUBEA/VUygR/UwsPGA4N4HZphD3dbAtzfoDSiUEQEEEEAAAQQQQAABBBBA&#10;AIFeK2DufSA3SpRX+hEfOGjwS398ce4td+h3PTHVP+HUEydM+erUZ1evSie1aPF9sy6ZmtXxyV89&#10;/a+tW7sT2zBkXYoZEEAAgUYSaGpq2m3QoGOOOjJDoebPn//GG290dHQ0UsEpCwIIIJCvQL9+/T7w&#10;gQ9Mnz6dE2a+dMyPAAK9SiCXs6WAzL1pgdTc29ra0hEdeMjYu+5c/KOHf9EUa5L2BLO+Nm2/ESNC&#10;kQJ7F8WeU06ccF7RkYJljz85cMCAgw4cvcvAgb1qs1FYBBBAICzw9rZtz//P2m3bt0889piUMnNv&#10;uKF/v35nnHHGO9/5TugQQACB3izwt7/97Yc//GF7R8esmTM5YfbmPYGyI4BAZoGsZ0u/eI6RgjuX&#10;LP7xz38RV/0PTB+EWV+but+I/W2k4IZ5d0jfg+7unlNPmnje+cW2KfjZL5Z9+uhPDBjQn1/J2NER&#10;QKA3C6ig7/bt7U889et/+8zElA6zZqlL4pmDBw9ub2/vzVCUHQEEEOjfv/8///nPG264Ye7cuZww&#10;2R8QQACBdAJZz5b5Rwr+88c/+4WKEahQgfpv1sWqTcH+ZpwCN0SBChOYRG3PhGK2jUpy4MABhAmK&#10;MWRZBBBoAAF1GlQnQ9/jK7lEO3fu3GOPPQgTNMC2pggIIFCkgDoTqvOhOiumS4cTZpHCLI4AAo0h&#10;kPVsmXcxTQCgp9uOXCjhABnRMN4TVyMU2ARLECfIO2ssgAACCPReAYnW8kAAAQQQyBBXlS8JiBBA&#10;AAEE7A/9pbt21qMZqmdcxjS0Dx0pcAMU6IkqjlCKJgWlyzUpIYAAAr1AgO88BBBAAIGsYQKCBewk&#10;CCCAQMnDBHJq1XEAGxkIRQr0JNOioEt1P3A3RegFV+YUEQEEEEAAAQQQQAABBHqxwOMXDR583MLN&#10;qQQyfNSLwSh6gwro+ENXV7eODPR0S9MB6X2gHypMYD7QjwYtP8VqEIE3n77j2oTHz9brkq3/2bXX&#10;3vH0m/kXsuAF818VSyCQRoAAOQJlEti04Dg1XmbocdFjek2P6UvjBZvKtFKSRaBggVy+JQpOnAV7&#10;lYA+zamHnPMyPfROl+bzdB9J2pGTqD3dcmrNBs7npRHI5WyZ+zy6X4EKEMRUsKDLdzGwkQL1Xg10&#10;SJggd03mrJaAqtYvXBkbd/7l7nH+uL22/K2A+EC1CsB6EUgSUOfebh4IlEHgsYveccjXe6579k33&#10;ePa6Mes2blJr0r8JsOOVgZwkixXI+nsV+22xxL1l+ccevdt83d796GOZi5zhdJj2I/lZ9XdfvyWU&#10;9qblP/udjSz0FmPKWVWBrGfLfK+41bWBdEBwdzkItSnQQxio+ycmjGKQb/rMj0CZBd58+ql1sb3G&#10;nXLknn5Fex45ZUrobZkzQPIIlEegNOFlUkEgLLBp4Y33xMZce9t5Q/zUIectW2bf6i98GeOYBwI1&#10;JJDLKbaGsktWalbg8Uf1+e/aM2Oxex59PHujgnSnw7RnyljszDPPDKe9afnDv9eTOLXW7D7RaBnL&#10;5WyZ+zxB3EHfJ1Hvx+p/16bA06kbIaj/eCBQmwJ/++tfY7F3vTOIE7hsqqYGP1oXi/115ULTL0H1&#10;R9B9CkIP6aGgHravgevCcM890QVrs+TkCgEEEMhTYPOG38diBwzbN2mxJy5+5+fvjcV+f/lh79SP&#10;i58wc2y+faJ5qx8Tb/d9dtXM+m3waeizPDPE7AgggECFBJ5Yem9szEnHffV4VXW/d6mc5EIPfWJz&#10;D306zO2jSCLHq8R92k/Mvzx27fTjI7Pkdl5NPgnbKRXCYjUIGAGJB+hmhxInCMYp6DEBAjO55C0Z&#10;wEegZALv3GuvWGzdi67WH6Q74t8uP21UTDU3kG4J/zYiFht5mu+hoD5b9yMdPrAPFVD4SewU8/FZ&#10;ZyUtWLLckhACOQs0WqCb8tSCwIf2G2MukZPy8qmbtjyorp7HXPvMFv246VM9PZtun3iYusyVCc9c&#10;G7v8sIm3yygGeidWMYVpsfnBZxcnp1kLBSYPjSCQy1mzEcpJGcoroAMFKlD6oZ5U50ETLD3zQXNK&#10;Uw99OnSVpAwfJWRY9tNPTbt2zL03mXOlWuGYk479kEy3s+Z8Xo2ehB88897Pu1NweZ1IvZ4Fcjlb&#10;5j6P+b7XN0lUTQZUtEAWjA8cNPiPL6779k0LdD8LM5TBGZ/7zNTpFzy7elW6pBctvm/WJVMzr/in&#10;/7X0pOPHt7e3554/5kQgFwHVFmDhStWwIBYbdZoJCPiHblawZdz5qbsiBB8mz5ZxwVzyxDwIZBTo&#10;37//z5eu+Nxnoz81yEJf+9rXvv3tb//v//4vigiUXODVu0875prndLJfWLLp2k+G0l91+dDJ6694&#10;8keT9jETI29jZsERZpnoR8kTSp5tEuzNAu9973u//vWv/8d//EdKBE6YvXnfyKPs+rz1gJz25DQY&#10;OgWGTm+SYnCSy/BRZOV6mZhK/0Mq9UdPePJHQ/5z6G3D1Bn15dCpNZ/zauTEmpSRPMrOrL1GIPPZ&#10;0jPMvWmB1Nzb2trS2Rx4yNg7Ft3+wI9/pnoeNKn/4/HLL/va/vsfoHsf6GYG6j/bIyHOnQ96zQ5W&#10;lwVVwxJIU4Hz93rKdS4IGgtEihTcJUF3TeCBQO0KVHVMHFbesAIfPPOHG83j8X1vG2of31hpfxlQ&#10;Yxapux6Zx+bNqsnVfvt80EN8cJ/9VF+tzZvt2IfBnGrC3vseHHtuo/6IBwKlF8jlNF36tZJiYwmY&#10;U9rnP3WULtUHj5p4sDudmdPdLx99zn0mpZYh3NTpMMNHUR8Z6lBSf+7RO75x2wOfn3qmOoX6tPI8&#10;r0ZOwuYUzGDHjbVXlr40uZwt85unR93fQPoY2O4H/t4HMrBRTIUM8kuRuRGokoANGeg+B+ueSnFz&#10;RD0eQXCXBD0bDwRqV6Cem7+R9zoQ2OesBzeox+IzYrEHF9z9slwKBPcFe7X1udjBQ/cOFWTvoSoc&#10;0PqqvjBImNP1RzBdFXkgUHqBXE7TpV8rKTaUwMurloVOafscrUIFzy1bpU585mHOfeEzWHCSy/BR&#10;BMj32N7nrKlnPPfgg8+d8emjTOLBCTOv86qeOfbgOcPd45wHY7ENL7ssN9TWoTAlE8jlbJnPPLrx&#10;gNqDTfTMthywkQIzOIEaq0Cm0qogH1Xmra7AiJEqBvDXv/4tmov1L+qbJKTpi1DdLLN2BBBAoDoC&#10;Rx2rQgXPtb4WXfvew3RcIDz5NR07GLZ3umxm+Kg6JWOtCCCAgBV45SkVKIg9d91x+8njuOv022VP&#10;vVIeIXNePePYo4o6r+qTcOyMxTqi6x8PnjWkPDkmVQRSCNimBCYaoEMG5uHvfSD3VbaxBPwQqBuB&#10;N/+2RQ1kuNc76ybDZBSBJAFz+uWBQPkFXt68IRY7aKjuZWAuBdyOt/c+w9XvV5tf9jkwMw7fZ289&#10;IWHO7u6XVy19zn1U/hyzhl4n4H/LSvddwQmz1+0TeRbYnKPOuOOl0GPF1w+KPbd0lTnFJZ3ugpNc&#10;ho+S8qD3Tzvx41e99NJVH7dvghNmPufVVLnKs9jM3vsEsp4t87vi1n0LJBogLQhCd0nU4xSYDjdm&#10;TEPaFOQHy9yVE9BdCsKjErz59E/U8Iajjj5S3TdRty7467qX3pTc6Lsk+Hfrf5ZpnILEBStXGNaE&#10;QCDQ+77gKHH5BZ66cv/9r3wqWM8r98z+9vOx07/67ypS8PFjTo89v2zVK+5K9+w5Bz3/7dn3yHsz&#10;40FzzjaXvvqa4PlWN2PCR+UvAmvofQK5fDH0PhVKnLvAK6uWqfPcMa7mbhb84FETDvJnPHP2+/YS&#10;d2586sopP5QfUe2JMfVHkQy4cQqi+TKVKBuE/Xjm82riOASJM+vT8JX2hJx70ZmzlwnkcrbMfR4T&#10;INDf+RIskAV974O4amugwwT6Boo8EKhVgRFHjdtL3e/QP2QgAnsLhBH/dtoodf9D/eHP1qthDPy7&#10;a5/aa1ymcQoSFqzVopOvBhbgJ7Je9uVeqeIeOemyjz503kj/mPCdnsuWrr3ySLP+I69ceNrz35mg&#10;P/ymumL+wJe+v/SyHnk/0sz4/S99QDKqLgs+umGhTSXxo0qVhPX0IoGsv1dxwuxFe0MBRX1lpQoU&#10;nDZOznP+8YFPHPdRFSpYaWKeR165duFp/tz4xLiFp5m7wmX5KBoq8MskfqB/eHVTMp9XI40JE2ZW&#10;p+HWce4cXIACi/QKgaxny/yunNUNEk0swA1HoJfWd0lct3bt1d+9xYQQVCPDni+edtIFF87gLon5&#10;4TI3AgggkEYg610SVXDrlVdewQ+BmhT49VWjz9942dIffDntoAU1mW0yVa8CQ4YMUbc3ynCXRE6Y&#10;9bppyTcCCJRUIPPZ0q8qx7skLlx42/d/+ON4TN8lsamp6apvzDzggJHSpkD6HHTH9Y0Szc0SeSCA&#10;AAIIVFCgV0S/KWRdCkhj2rrMOpmuR4Fczrv1WC7yjAACCJRWIJezZV7z6NEMZSACdxsP1/vARAhU&#10;G0PdrIBxCvJCZWYEEECgOIGS3TCHhBAog4D9RaEMKZMkAikFMp9QQUMAAQQQsAMPFnf9mbC0ajXg&#10;WE2/Q/2QSEFctygwQYRS3SIxHo9v27a9X79+Jcw/SSGAAAJ1J6BOg+pkqE6J6XLet2/ff/zjH+9/&#10;//tLG2kmNQRKJHDEN55//q4v2DELSpQmySCQWkCdCdX5UJ0VOWGyiyCAAAIZBLKeLfO/YFYBARMJ&#10;MDc+kFCBjFPwwjevn6eyIkMe/vsZJ18442tFjlOw7ImVA/v3P+SjHxkwoH/+GWUJBBBAoEEEtm9v&#10;/3///Ydt7e0TPz0uZZFuuOEGdVl82mmn7b777g1SZoqBAAIIFCTQ1tb2ox/9aOfOnTNnzuSEWRAh&#10;CyGAQK8QyHq29Ao5jlOw4Lb59zzwIzVIgfppS41TcM2Vl40cOcpGCq789s3mJok6XPDlM04qPlKg&#10;Mrf08Sc7OjpKPCpjr9j0FBIBBBpHQJ1yVbOC4489JkORvvvd77755pvq4rhxik1JEEAAgfwFVNh0&#10;zz33vOyyyzhh5o/HEggg0IsEcjlbCkeukYIF8++9/0dq/niTGpQgft0354QiBd+52dw8Mab+//Lp&#10;J1940UVFtinoRRuKoiKAAAIIIIAAAggggAACCCBQYwI5Rgpu020KHjJRAtWmIH7dlTpS4EY01EMY&#10;qDCBDGdoxzCosWKSHQQQQAABBBBAAAEEEEAAAQQQKK2AGYdA7ojoggHBvQ9UoEB1S9DhgtKulNQQ&#10;QAABBBBAAAEEEEAAAQQQQKBmBeS2yG5cQ/VaRwrU+y59c0TdpoAmBTW77cgYAggggAACCCCAAAII&#10;IIAAAqUV0I0JzKiF6l81cqEkbtoUqP4ITfqFHuxQzRWnVUFp5UkNAQQQQAABBBBAAAEEEEAAgRoV&#10;UFECPUqBCga4e3vb3gfSKcGMacjNCmp045EtBBBAAAEEEEAAAQQQQAABBEotoIMAKhqgktV3QzSp&#10;m0iB6ZPgxidwMYRSr5z0EEAAAQQQQAABBBBAAAEEEECgxgRsSwIVMDDhAB0fiA8cNHjtC3/4+rU3&#10;mXEOdQThrC+cctHXLi7mLonXXD+vxkpOdhBAAAEEEEAAAQQQQAABBBBoKIErZs/IUJ4c75I4/9Zb&#10;7vzBg+oOifG4ihTEv3vN5aNGjbaRgm9cc6PtfdATm/SFz80oOlJw4fmTGmoLUBgEEEAAAQQQQAAB&#10;BBBAAAEEakbgloV3lypSsOT7D6g4gXnEvnvNFSpS4O6SaIYyNA9/A8WaASAjCCCAAAIIIIAAAggg&#10;gAACCCBQJgHd6UD1OtA3OJA1uBEN3e0O/FCHZcoAySKAAAIIIIAAAggggAACCCCAQM0IyMCFJigg&#10;t0z0kQKJG6gwQRBDqJlckxEEEEAAAQQQQAABBBBAAAEEECiHgGpHYO6AGFejFuoRDU10wLUpMHED&#10;c0MEeh+UA580EUAAAQQQQAABBBBAAAEEEKhBAR0oUPc3MDEBufWBixTouIG6I4Ke5voh1GD+yRIC&#10;CCCAAAIIIIAAAggggAACCJRcQA9RoJsXSMJuREMTIdDTVLiABwIIIIAAAggggAACCCCAAAII9BYB&#10;EycwfQwkVOB7H+hBClTLAgIFvWVPoJwIIIAAAggggAACCCCAAAII6C4GusVAeOBCGynQQQL1oTyR&#10;QgABBBBAAAEEEEAAAQQQQACBXiOgIwE6IGC7H8QHDhq89oU/zLnmBjWcoRrFQE0+6wunXPS1i59d&#10;vSqdyaLF9826ZGoGsWuun3fh+ZPSzXDLwrt7jTYFRQABBBBAAAEEEEAAAQQQQKBAgcw16ytmz8iQ&#10;7tybFkjNva2tLd1sBx4y9tZb5y2+534TJYjFm+I3XPvN0aNH20jB7KtuUEvqOyf29Ez6wikzyhwp&#10;yFyewgi3bt06aNCgwpZlKQQQQACBzAKcY9lDEEAAAQSqK8A3UXX9C1g7myyC1tHRsWXLlubm5paW&#10;lqamYMRA0+Zf3Z4waNyvXqtHe3v77Uvur1Ck4N77m2JNkoUbrrty9OgPu94H0utAj2JA54MCjgIW&#10;QQABBBBAAAEEEEAAAQQQQKAuBXQwoEf1MgjuhKgjBeauB7o1gXkd+rAuy0imEUAAAQQQQAABBBBA&#10;AAEEEEAgJwEVAuiWEIEKFbh4gI4UyHCGMt5hEEPIKc0amikc/6ihbJEVBBBAoCEEOMc2xGakEAgg&#10;gEAdC/BNVHcbj01WL5vM3ARRRQn8nRB1dMC1KVARAjOCQbh3RL0UjHwigAACCCCAAAIIIIAAAggg&#10;gEBhArqTgTx0lEC/ThinQE8gWFAYLUshgAACCCCAAAIIIIAAAgggUIcCpn+BigeoQQ3twIVB7wPd&#10;pMA867BcOss0bqnTDUe2EUCgLgQ4x9bFZiKTCCCAQAML8E1UdxuXTZbjJuvTp4+6G4L6m+P8pZ9N&#10;hQeamvRTV6tt8u7eDKq1QbeZxICGpYcnxV4l0DrvSNMy58h5rb2q3BQWAQQQ6G0Cy86Tbpuc8nvb&#10;lqe8COQkEJwizluW0wLMlI9ASXlDp/PQWV1f1Ffigl4FCNQdE8eOHav+VjVYYO5voKIB0UiB7nVg&#10;BjSs1yYFtCnI59Bi3jIKDJvx9NIpsSNuvmfGsGLXos5alTg9FZtNlu8dAvws0Du2M6XMWUCdoY9f&#10;e/NGM0h0z8bTHxqe8Xxd2Pm8sKVyLgIzIlBvAvX0TaQqmcfHltozxMgNOlSQ+YhuzOO9XJssb97w&#10;vp6CeuIi2VTmGt6c2J9WF/Lqot78W9aHCg2oxwEHHNC/f/8pU6ZUL1igAgQqHNBjeh7YUEF84KDB&#10;a1/4w9evuUlXteN6a571+c/NuOhrz65elQ5l0eL7Zl0yNQPZNdfPu/D8SelmuGXh3XMund7ZJW0Y&#10;SvPo29xny9/+9s499yxtsqXJHKn0OoHl0/t/Z/91T00fWmTJS5VOkdlgcQRinGPZCRBIFGidP27k&#10;S7N3zB/vJm+6ddyoP85uX+AnJM5f2Pm8sKXYVgg0pkCdfROtmDrg+gPWrrwgdDGY+YhuwOO9jJss&#10;b97wQZGBuuxbIR7r3rJlS3Nzs+prIEEB9Rg9evT+++//0Y9+dM8999yxY8eMGTO6zUP9kt/e3n77&#10;kvsz16yvmD0jwzE/96YFUnNva2tLN9uBh4y99dZbFt97vxmLQAcMbvj2laNHfzgY0VB3S4jrAQzc&#10;EAZlPMuoMIXEbUr1UHlVmiVPtlTZI51eJ2D38GXT+h99661TB/RvUc9xt8pvT2bi8lvGJU9sFScz&#10;Q6v6e+KS2JqZo1oGTFvW6wApcI0JcI6tsQ1Cdqot0Lr0J2vO+exxoWzsO+FzY9dt0KdxOYdnOJ/z&#10;LVDtzcf661Ogzr6JjvvsV9Zcco699pMzQ8J13Ypp+uJQP/VlXuTT5NOISmHjrZ+0i0xbXh+bsIyb&#10;LD9ee2aeNu3oAf0/e1LmC+yEWqrfEAnnbeXfeqtKKnx539PTaq/tB/SfuiL99olUsFWYYNKkSaef&#10;fvqpp546ZsyYUaNGHX744U899ZQKIpSxKp4qaX2XRBm10IYD3F0S9Q0P9AK6T4IZ0bBueyBUWJTV&#10;IZBdYM2slz67bXvHtofP+e3M/3jMzr9m1vWx/1QT194Ym3nO/E0pU5kwf/vPvxI7fO7ajm3zJ2Rf&#10;D3MggAACCFRSYOz+Se3G1ryUenya5PM53wKV3FSsC4GqCKgDf93nfjJq4IB+01eoDETPA8fN79DX&#10;h+pib8n18zflcNW34j9mjfq5WaQjaM1UlZLVxErz4pUcr3lx/8Xbtj/ycIEX2O68/fA5d57c79yY&#10;Sip8eb98+uiffE5dtOuJsevn5zpYWVdX1913333llVd+/vOfHz9+/FFHHXXYYYcdffTR6ifwijP7&#10;9gKqB4JduQtX6PcuhFCHgxrqdhJ1mO2K7wGssPICh8/9mqnnj//sV2LrNtigwOFzF5vWaEMvmD05&#10;3ZVl5bPKGhFIK8A5lp0DgajAb19KCvMevn+u3Vn5FmCHQiBvgTr8Jho2faX+WejFkyVYkPhYMU0F&#10;EQYOOOnOHCWG7T92yUnH5FwFzTHVss5W5k2WL+/hn5uY6zk6FYs7b+tLepeUv7zftPHF2JpZo9UG&#10;7Tfw5MW/TRM2Tk5WRQpUdwP12Llzp/yVh5pe1k2TKnE9QkGkb4GJFITDBCZiUPaclbzJjNy0oeTJ&#10;kiAChQiYA0gv6F+EX4cntm5YJ7NmnbOQfLAMAiUT4BxbMkoSagiBfSd+buziR8INTFuX/fS3I4fv&#10;m8v5nG+BhtgHKETlBer0m2jf6XfMPfzOR1SHgdCx33rrMSf3/Gxb+9vb1s0dm+GiMXRK2Xf6L7e1&#10;39FzjmmkUHn9gtZYgU1WLG+kXOHzc7qr93QX7ZPNBjXPW8en8yp7LbvgFUgEwNzjwD/8OAXSL8G0&#10;Kyh4BSyIAAI5Caz56TLzW9QmdWU5+bPHqVcqULzG/j712CO5RpdzWhczIYAAAgiUXGDotNmT7zx5&#10;mutTtuKCD18am3uxPp3ndD7nW6DkW4QEEagxgcfm32bbHW1a/tM1YyMtjjb98bdjD9DNS/WlYHLO&#10;014WDp2+8g9zD3/RNVKtsTJXMDtF8ZYhn0OHj4wt+W6aHsVlWF85ktSxLH/rXwkI+MESzPAEcpPE&#10;8ocKSv7zv8o5IxoWFOtjoZILtM4/RjUkWzPrXD2gVbihi38di40d+dLkXQb23+XDl4782fxjdRb2&#10;nXqZuujsryc+EvuKbR5z3Ge+smbWh/vvMr1OBq4puSUJ1owA59ia2RRkpGYEjp3/1s9i/6ZO2vp5&#10;Uuxn25+YplsU5HI+51ugZrYiGakngTr7Jjp22EvqEk6fH0bNGvmwOT+EruuO/dp3Y5d+RH167h9H&#10;jpWtEL7qS3VZuGKaSa3/R2aNnGXPNrW++cq4yfLmDV+TZ7rAjrRRD129B9qpLu+Pu+UPN8RmjZJt&#10;lOHSvRxV/BKlqaMEqpDSeEDS1HdJXLf2hSu/M09Kr2oo/37GyRdcOKOsd0mcdfHUnTs7S1QqncyA&#10;/v3e+NOf3/Oed5c22RLmkKQQcAKPXbjr9fv/z5NTi72HIqIIVE6Ac2zlrFlT4wvwLdD425gSlkOA&#10;b6JyqJY1TTZZMm/f5qbwXRL9DLaWHmrcLz/vV+wuibfNv/XOHzyo75Co/o/H515z+ajRo32bAj2G&#10;QZN6qv95IIAAAggggAACCCCAAAIIIIBA7xCQ2yOGhyJw4xSYYQyjH5YPRbddKOXDjgRS6mRLmUXS&#10;QsAJqAMLDATqS4BzbH1tL3Jb4wJ8C9T4BiJ7tSnAN1FtbpcMuWKTJeOo8/9f/vKXp59++sc//vFD&#10;GR8rVqxobc31boulqrWbSIFuQCCPPn379Z82deqq3zxjxifQn3545P5Lly2bMnlSulX+v+deOPKI&#10;MRky9KvfPPOxMR9NN8Mzz/73EYcfWtp7P/Tt29zW9q9dB+1a2mRLhU46CIQEhk6Yc+aYd0CCQD0J&#10;cI6tp61FXmtdgG+BWt9C5K82Bfgmqs3tkiFXbLJknOY+Tb///e/HmseB5vER89hvv/3233/k/vvv&#10;P2LE/sOHDx8y5EO77DJo8+ZN++yzz7PPv5C5Zn30x9X9M9I+nl7ze6m5d3R0pJvp9jsWn3DCCf/9&#10;h7XSdEBFBD59zFELFixIuPeBiRVU4iaJdbejk2EEEEAAAQQQQAABBBBAAAEEihFQ4xTsscceKgXV&#10;4qCzs2tnZ+eOHTu3qXsrvv321rfebmvbuuVvb77+xp/79Onzl//7SzErymtZ270g8dYGdkTDq757&#10;i9zjUz2+eOpnp02/sKwjGp5y4rF5ZZ2ZEUAAAQQQQAABBBBAAAEEEKhfgaFDh951111nnnmmKoK6&#10;c19Xl/qjHypA0KnCBmpCZ9fb27Z1tHfsvvugp1f/+rRTT7t9yf0Xnj8pXZFvWXj3FbNnZACZe9OC&#10;WZdMVTO0tbWlm+3AQ8YuuG3+3fc9ZGbQUYHrr/7GqFGjdaTgxbVrr5p7q77xgXl8QUcKLihrpGDO&#10;pdNKvoH1TR1Cw0WWPH0SRAABBHqzAOfY3rz1KTsCCCBQCwJ8E9XCVsgrD2yyCJfqKS+RAiWjwgTq&#10;rcQL/tnW1qlaF+hH144dO1RPARUpWL3mNxWLFCxcoCMFLh6gIgVfd5GCdTpSYIvR0/OFUz47tcyR&#10;gsyRj7z2Pz/z1q1bBw0aVNiyLIUAAgggkFlg/fr1I0aMQAkBBBBAAIFqCfBNVC35gtfLJovQqRBA&#10;LUcK1DgE6g4BKs/fuUpHCvw4BXLLRjNKAfdJLPhoYEEEEEAAAQQQQAABBBBAAAEE6knAhALkHgdm&#10;6EL1OnyXRB0kaIqrKYQK6mmrklcEEEAAAQQQQAABBBBAAAEEihGwbQdcj34bKWhqcu0J6rZJgR9n&#10;oRgdlkUAAQQQQAABBBBAAAEEEECgVwmogIAqr+1nYEpuIwV+avizXkVDYRFAAAEEEEAAAQQQQAAB&#10;BBDonQK6MYE8Q5EC05DADlJA14PeuWNQagQQQAABBBBAAAEEEEAAgd4qkHgnQd2mQE1RnQ9UcwPd&#10;4sDfG6HefOh9UG9bjPwigAACCCCAAAIIIIAAAghUWUBCBDKWoR+NIHrvg8Q4QpVzzOoRQAABBBBA&#10;AAEEEEAAAQQQQKCsAtLLQMcLXKzAj1NgOx34D8qaj3IkTpuCcqiSJgIIIIAAAggggAACCCCAQEML&#10;mMYEiY/wvQ/0aIZNcheEMj86O7vaO3aW8NnV1a1SK3OuSR4BBBBAAAEEEEAAAQQQQACBhhIwIxba&#10;aICOB5jCpbr3QeVLvWLqgP5Hz99U8hW3zjvS3RXyyHmtQfLLzouftyxhbWpKeI7I2wIylrQKnZeE&#10;TBSQaA6LFJ/zrCtJqefvvplXIUuS26xbU5UouiL1PnEX0BP8w+0c4Yml3nZ57w/JxQx2b5dhPyW0&#10;e+tCJGU+YWKqpcTMLxiSyLSutMeUWYVeMnmLJ8gfOW9JeEOkyLleRaqNlb2YLnOhs0LanTU5Nb/O&#10;iGWK1LLv1YnbMnF+81lCCc1+mWL/S1pOz5NyYtZjuvAZOMcWbpd+Sc6xpVAtwTm2FNkofRrZzzCl&#10;X2emyye+ifQp2n4z8k0kF9O18k1UikMh7zNJxlN78GWe5tJLrnH0/lTYkZXuYkXSK/WlbCHABZUr&#10;+5VbzhfA4TxHD9j0epGrYp9IykM+2HbZrsYLASzvMnJ7A/Xw4xb6cQqqdeuD1vnjWgY8Eptc8oLr&#10;fWb4i5erTgnmcU/s0SA2MPHkKXc8nBgqKPX6k1YxbMbTPU/PGFbq9VQhvZR6R9y8UaCXjr5oeDQO&#10;k0cmC7gGyn9rts67du2UKWuvDUePYjFXhKVT7jjeH9t24sabYxedlTi7LVReGQ7NnPf+kFTMZY/G&#10;7hFym+HWeWddNHqpmrDx5rWmBOa8+XBsStS/dd7Da48IKs6RpeSDxHmGz7THUdp1ZdrGy84b/tDp&#10;G3sWTUwzk9951BEyeZE7ZFW5YkecfkLqQyZYZNHEnIqZuOopmkk9UhyRqVJT045fa/fwFItkSC11&#10;iRO2ZeuGtbHVDz1qI5nq3REjh0+0CppA1ptitRMXqYPtBjmP6V365nvU+SXlxDwOwHxm5Rybj1Y+&#10;83KOjVzK5X51W9JzbD7brNfMyzdReFPzTRRL/aVTK99EpTgu875aS7fSXC693Nf5zImxgq7xlp1n&#10;L1ZSXLWWrCDFqRZULrPKTNdaOV8A+8ynuNhLr5ffdWb+mSmOtJRL2xEKXLxAv5V7H+huB/JMuIVi&#10;KdedLq1h01fu2H7biaVeld1MQd1k2IwZoXrKxJk3ry13qKD8qyg1Wq7pZdSbuGjjzUeUOw6TmNN8&#10;t2brow/FTp858/SYr54lpKcuhGJrN4SaoKhPh824fEpQm8sVqrTzRYs5cYYNPNkMq2KtnnKy3suH&#10;nXC62QT6a6Fn0cnRbCy74aGRp4+2U5OXMh8kzBMbNszV1/W69DdZ0rrSllXXsmNLCwiSLXv4jrSB&#10;goS15VLM3DdFitSW3XBRzFTDS/YYPvIIt4spytE33xx7caNJ3OybaaIjyWvXu4SJd6kcjr7c7Q6p&#10;JpYs50FCnGPLgOqS5BxbRtz0Sef7VVKVTFZ9pXwTpdkEfBPV4jdR1Y+XIAO5XHrJVYB8nRdyjaeu&#10;m6bItUAtXLWmxi+kXFk3Y84XwEFKyQdsBr28ju4CMpO1gBWaQXofqJVJI2tZa/TeB2acggplqIyr&#10;CTZT4kr87w2qLhX9STlldpIayUQn6BTPO0+aVid+Fl1F8FtH0LQ4aK925LxltqtEOKHgl5ToepNb&#10;74Tyv9Em5RYPZzLcoMn+9h9q6hr6QUatwTcXn2ebhNsEM+u5eqqp+Pj+H1LUdNk2JOddfV78+Dti&#10;q1WjBJuzUHOjUI+AwCqn/EQ3rK2MqWymDhXkXEM1TcTSZTi5vJGZPbV5EREOUZnPTEHTseufoVXt&#10;cuOLq9Wv0aa0w/YbnRTscAzq1+fY5TP2c29TLhWZJxBUH9yhoxE5risWe9Q0J0jbmiDDOSCPzZAq&#10;lbRFMDPfcXyaFv2pkjI5id0g581It6W0qUWPwcSEg51P740jT9hvtA2uKdjR++Uekhg2457THzrr&#10;SB2LCUdFU0xMWH+6E4IvXMbTiyTFOTahVwjn2PAe1jDnWHNydl/NOX6fyuER+ebL9lWYdf4gySPn&#10;bUhz3sz/uE73DRv9Psp8beO/W/gmSt4yfBMlfj1V7JvI9H9wF+cprnttX8hUR3fKQ960Kc35ai1F&#10;Y9NcLr3sV+to85NP6MIrryPLL6d+kVhtf4Ow0xIvOzNWOpLqKeFTkLsoTXGqy+HiwWcwv2vXzFdu&#10;OV+UZrjqTPgoWS+Ho9sClzwzuWa6JPPZkQoy3iUxxbCHJVl3pRNxlaY061XhttGpf1IOL6B/qrPt&#10;lM2FuG1GbZp8x1zj9dVrR6pW4IsmRmdOu4qgafEdvgH86ouuNW3Jdevu+FnSrHzplNW2cXHSeqPr&#10;CmfaJZXQ9shlUhfBlUk3UtcXP0FrwmW6VbqwmBqM1DtXX/TiyYn5yU0vmSt1tuVXZ0V45SLT4lw3&#10;t9bcKbJq8yNWQQGT82PCDcFD1ef91Yz71TYaKnCLPHxyclNvXUNO8QO32pKRDOtW9sHukVDeyMyJ&#10;mywqHJT9nthDLvMp2c1Pu/b35BwqmTpLkW+hpKVSzGPP/ro/j62S5rAutedc5OLbmY7/YGMF9fAs&#10;gQK/SKqauz5Sk4vpcmBCw3b3GZ5m8aTcPhSzh0CoZ4qZKXVqKY/BcKIqliNf4Rtf1G0I1CFo2hjo&#10;iHZk62Q5cep9YnXsZtVSMfRIOTExofAJIXGn1XUa01vEPDIFeTjHco5t/HNs3t+n5oI6cgRl+wbP&#10;fqWR8hsh+eSQ13Gd/hs28n2U07UN30SpztV8EyV9PVXwmyjTdW+ai0lzxRu9wizgai1pZ8jl0ksv&#10;lDxfXkeWqt+6eoVKaXWG64fMlQ7Vp8R2KJ5i00t5Csp2Zst0/ZJXudJda4VXkMtFaeYLqtz1TDoZ&#10;ju5Y8ZnJcu1Xto/VnQ10FwPbpsA0HUgxTkEDNCnQJYuE0gRV7fu+GfTEk7OHCvRuYyrT8jA9im0V&#10;9Pg73BpcDTIys15dmlXYYF2o+qqqx9K6Wbfudgn6ZvDJ601eV7DXuKRM2yMXUHRp6qRcXcTP4NpC&#10;q0DB6ZfLL+3hVtBH2HpIuFl+Fj1Th8gt2w+dleZX55RZ1cVMVcBofoLeg7Yrv/MJFUyHClw/b5Os&#10;qhxFu07Yza2jK1kb0OdW3lSHd5KwDrVadb2V/DJJ7HLydtW5aKeJpHWZ7uyJtcpYtPVBynlchfjk&#10;h93P6lnXZUiX2mhUxpNauKunnTFbiwK/SMqabMoiRLNgYHMphV7w9BNMVVy1u03TtSYxtZTHYEIG&#10;bHhOldN8oQwfqQ87GaQgo1X0Q9WtLjZldGQQjZQTE5cMnxASz2mmsYDrypAxL5xjOcf6UUV0zNR9&#10;TwZdaBrgHJv/92nyEZT1qyHrlUa6b4ToAZrPcZ3hG1a+I/w3fg7XNnwTpRqGh2+iFF9PFfomMteK&#10;titfXheTKa8wwxfYkaMj5bEZrmvoZXO59DLrUFfhiZdoeR5Zqp2hGlXL/FD28Mibj8hwQZGx0qFz&#10;Ik2JXT0lZTGzntnSX0HkWa4goeBaK9p8IYfLuSwtHnLXS7NNg+2eQ2byutSr8My6E4IZjcA8Enof&#10;VDgnpV5dT2hXsh21M65C1bp8PVF9E4bm1Xu/uX439aN7YmeFWh27ETWSf25LMXN4Ff4yyv6Cbmql&#10;uRskrjfFupKT0sXI6WF/XdeBghMmqurzixuzd5dOVTRZmb5O8uG0rNlWMc9oA6mc8mzWFCpg+vwk&#10;JKejrP736OEq4hoZUkGfKML9UjLXSJNzmrW8ORcu9YwJxbSNMWxlObQP+x04mohqEyWll04TKgiW&#10;vFTyPKFU7LVjLusySw2f8bQe4zLXn+7dmrIFCrIoZixCkVsgllddPv0xaMJzyzas9UNLxF58NK9B&#10;CnQ5zPA7MxfNVJcGdmjDdBMzlTr9OS3DUuFORmln4xzraDjH+p2krs6xoV075+/T1IdDxq+GvK40&#10;cj2DFXRcp0w827UN30RptgnfRElfT9X5Jsp6zKQ8uos85MMrzeXSS1/Tqt9ywgMV5X9kBb+998yM&#10;hS7FswokzuBa+uZQTynkoreQciWXwP2AZdo+5nZRmrBIKhM/Q3a9DEd3bpnJc5tUZnY9/oC984G6&#10;+YFdpxnRUD91AEG1OJBGB+XOkFp78FOEvEqeEp0j03uV4e7u7lC2ddRJNeMPKiit8+Yl3aMtNDCP&#10;bgzsf5fTtclQG2C156g6vQ4Q6e7fQYeBdF+pdmbzcYoRknwHFl2jzk06zXqDjCXckcaNvJeyI7FJ&#10;yg7m6Dqdmx7wsYfOklOU7g3/8A2mTXTG3KUZ/CkUKMyebbWCI06/5+mlsVDDjeCCMmVW1cepC5jT&#10;YFS6Buru0iAt0JN+ItYtt9Pc5yDL1sqpvDlvcdfzRG+l0EJBMaXZV6h7um8ika4LuWlU41qU6TYU&#10;qplE8KOfWyp5ntDqbRU+ean05dJjXEo3l1wfafp65Lp4qmKqZaMdB1UtO7chE1V0xHcDUqcGiYJl&#10;Ti3jMSjlMITHX+S6+Kid546LXOI5ltTf8MDUvewNO1JOTJ9g8k5rQgCR+4KkWp5zbJrBGjjHNsw5&#10;Vu/3+X+fJh9BuX01ZLrSMFcoEg2MfCOkPrZzOa5T76hpzxWh643Eaxu+idKapfwy5Zso5fdJ0tV1&#10;kd9E4ZWk3dVTHt05fH1HEk8+NqMbOZdLr9BYhpJ+IUeWz5lu2x/tl5jjlYWaLbmekvIUlNuZLbra&#10;osqlfx9JdeWWz0Vpdodc9FId3Xa7lzYz2bNb0jlcxwNznwNJ2bQpcLc+CDc2KOmKMySm7pLYb+CA&#10;k+6MrZk1ut/AcbduKtWK1UbUFRRX5rNi0nw44REaIk5XZ2yTnbi+x4hUwNyYHqqFtwxFGporaXCz&#10;6MxmVcmj0KmqnqzorBdH59qmIGm9Kddly3bE6Bd1I4h4uFl6UGyptxmWUEVT79erbXBAZ/mOhLhm&#10;6m2SUDT/O/21I4Pb4eWabTXf6Q8NN8P2mVqZHdEwdVZVcCF1AXMYpTLpp+qUP4yaLZT6nojJEtEM&#10;u53I7B5J+0+odJl3dHWLIR3q0rtJ7PSE2xzaYprLxdBoDGptUl8MbVhpaOXGXExTV09aKjljoWGv&#10;3G0MclgqSEddYuqGBTYDQabT5EiHLLLd9SCcyBO5FNPlJiiLPszT3SUxES3YEYNTg6SXLrXMx6As&#10;q/e90G0gzV0l8hmkwMTkXC8BqbaftyzlxIy7WvI5zW4uOXVmag3COZZzbNK+1UDnWClbAd+nyUdQ&#10;tq/C7Fca6b8RUh/euRzX6b5hkzeqHdI4dMbx1zZ8E9mLzCPn8U0kA+7X4DdRXheTuXx9h4+RfI9N&#10;u2zyRZS+6UEwTlFhR5YfiFBf32ftMpv22iBFPSVlMbOd2VKsoLByZb1yK+ACOPkKOYNeTpfTvrhZ&#10;r8YzVwCq+KltOuBHIDJZiQ8cNHj9S3+8eeFd6k2PaWpw0sRPTz73vGdXr0qX10WL75t1ydQMJbnm&#10;+nkXnj8p3Qy3LLx79qXTOzu7SmjRr6X5f//yf+9/33vzTnPZeUdumFn44ZTL+uwqNp4XV2PlFTIK&#10;fC4rqc48FdCLFkwdySoYkWaLVSE/5YfXw2MFAwnq9TVkMcsPyRqKFFi/fv2IESPyTqQCuyvn2Ly3&#10;SoYFOMf6c6z61k7/dVNK8/pMqwKHdn3CkOuyChT4TZTTxWTGs1/WUiVfrWVdJJihfg6n/ItZok2W&#10;h2aNz9rR0XHXXXedeeaZqpVvV1d3l/q/W/3t/mdbW+fOTvPo2rFjh5pt990HrV7zm9NOPe32Jfdn&#10;rllfMXtGhlLPvWmB1Nzb2trSzXbgIWMX/+eiB378sAoGSO+CKy67eP8DDnDjFJhmBuoWieYuiWXv&#10;fZDU9yCfngYp59WdFwraMSYuKm+YQGVKVqF/aslzsLKCClTRhSqgl1d5yp6f4MYxWX9wzSvjmS7b&#10;VYP3yJ5T9mIWkPfyyZQvZSlmudMv1SoKzmfBCxawG6RapAK7K+fYEm2r7MmUfWtWYXfV/Q3r4Bwb&#10;2ThVgIruHmXfGbLvj0lzlI+lfCnzTVTAhq7FRVKcSfLIZi0eTimzX1wx8xBh1soL6D4GdhgCPRiB&#10;ZCBhREN3U4TyRwoqX/oqrtE2Wllr725QxZyw6mIFfMek7LeQK25VoaZWd0zJftuF4lZWiqXLJ1O+&#10;lKXc5U6/VKsoOJ8FL1iK/aIyaXCOrYxzJdZSsd217s6xEf2KQVViq5duHeVjKV/KfBOVbvtXIaV6&#10;P5PkSNZLipmjRiPP5noeBGX0IxraMQpCt0UoI0SR4xcmtypQLSUSRzQsY+bzTtqOpVn2tgt5Z6wu&#10;F4jefKYuC5E908EIrZlvaZ89JeZAoOEFOMeWchNzjvWavYSilHsPaSFQJwIpj+4CDvlecrXWS4pZ&#10;JztvObOpb3HgowWm5YCMaBiTfgcV631QdGeD5Dsn6A4N5aQjbQQQQAABBBBAAAEEEEAAAQRKINCn&#10;T5+WlpZ+/Vr69++326BBu+++2zveMXiPPd6x6667lCD1/JPQUQI9IoG5HaJZXHof0N0gf0uWQAAB&#10;BBBAAAEEEEAAAQQQQCB/AfUj/fjjjr1oxozvfPu6eTd/b/6t83720x//z3//v/79++efWAmWUKMT&#10;+KckZ8cpkIEM7TgFJVhRtiTUXRZK+tADGtKmIJs6nyOAAAIIIIAAAggggAACCNSCwKhRo4466qjD&#10;jzhCnqM//OH3vf/9VcmYvqeBHsjQBwR0SwIbKVCvgn4J5W9hUOpAgQ4SECmoyl7FShFAAAEEEEAA&#10;AQQQQAABBPISUKPsfe8/bv7cKad88pPjDjts7CGHjBk+fMS73vWe9vb2vNIpyczhRgMmaqBTdSMa&#10;uuYEZmL5QwUlKRCJIIAAAggggAACCCCAAAIIIFBvArXX+yDaw8COaGgnmwEMKoC8eVPrG6+/WsLn&#10;hvXrt297qwI5ZxUIIIAAAggggAACCCCAAAIIFClQK70PTBsCd+8DPaqhNByIDxw0eOOGl26/635f&#10;zomfPvrMSZOfXb0qXckXLb5v1iVTM7hcc/28C8+flG6GWxbePefSaUWyJi+ueh9s3ry55MmSIAII&#10;IIAAAggggAACCCCAAAJFCgwZMuSuu+4688wzTcd5XR/v6VG9EHq2bdve1dWlXqk/b7311ptv/n33&#10;3QetXvOb00497fYl92euWV8xe0aGXM29aYHU3Nva2tLNduChY+++c8lPfv4LP8Osi6btN2J/iRSs&#10;T4oUfKWskYLM5SlsA2zdurW5ubmwZVkKAQQQQCCzwGuvvbb33nujhAACCCCAQLUE+CaqlnzB62WT&#10;RehUjwMfKWhq6nPspz+1//77v+td75LZ3vve9+6zzz6jRh/4pz/9ufKRgp8+slQFLtR/6jHzoqkq&#10;UmDHKeijcm1unagHMOCBAAIIIIAAAggggAACCCCAAAJlExg/fvxnP/vZ48aPl+dhH/vYh/bdt2xr&#10;y5CwjgHoUID6v09TTHc+CN37QHVG0P/F1P8EC6qxdVgnAggggAACCCCAAAIIIIBA7xBQfQ0uvuTS&#10;T33604cccugBB4zab7/93//+D+622zsqf+8DGaRANRzoo8csjKu/wb0P9Cfyn7sDQj1uHe6SWI9b&#10;jTwjgAACCCCAAAIIIIAAAr1NQA1MsGPHjo6OHe3tHf/aurWt7V//+Mc///73f7z11ttVoJA4gBnN&#10;UD9NDuydDkxDAhss4CaJVdg2rBIBBBBAAAEEEEAAAQQQQACBCgvoFgPqacYl0F0QbIhA/rExAumC&#10;YO6SwAMBBBBAAAEEEEAAAQQQQAABBBpbQPc/0KMW2hYFMk6BiRzYhx25oF4V6H1Qr1uOfCOAAAII&#10;IIAAAggggAACCFRNQMcCdKhAbnFgIgP23gdmon3qxgc8EEAAAQQQQAABBBBAAAEEEECgoQVM1wN9&#10;7wN9O0TzkCYEfpwC6ZxgnvUJQZuC+txu5BoBBBBAAAEEEEAAAQQQQKBaAn48Q3+HA3+XRNPWoJKh&#10;gs7OrvaOnSV8dnV1q9SqRct6EUAAAQQQQAABBBBAAAEEEKhTAblXYrjlgBvYMHRPhIq3KmidP65l&#10;QH/9nL6iTmHJNgIIIIAAAggggAACCCCAAAL1JyC3PND9DsxTehnYex/Ydgbmn0p3P1ixLLZ4x/b2&#10;Hdt/fs6Sk6YSK6i/PYscI4AAAggggAACCCCAAAII1KmADhXYEQ31oIamFG5EQxnlUB4VLt74C6YP&#10;Nascf+Lk2LqNmyq8elaHAAIIIIAAAggggAACCCCAQC8VkHsdhHofhMYpcKMd6lYHVbv3waaN6w4/&#10;daJEDXgggAACCCCAAAIIIIAAAggggECZBSL3Pgj3PlBrllshVLo9QajIrfPPuWTU7AsIFJR5NyB5&#10;BBBAAAEEEEAAAQQQQAABBLyA7VwQHtLQ3yUxNFJBNeIFK6aNnDnykfnj2VoIIIAAAggggAACCCCA&#10;AAIIIFAhAXcvxITRCGScAhm/wD4rPlBBbNP8o0+OPbL9tgnFSfQUtzhLI4AAAggggAACCCCAAAII&#10;INDLBHSIIAgJSFcD16bAjV+gZqjAOAWqTt/jH8unjv7xKS/MHx9Myf+VKkl3d3cv254UFwEEEEAA&#10;AQQQQAABBBBAAIGiBGScAtv1QAcEdGomUqA/0B/JnREqO1ZB6/zrF8d+e+mHB/QbaJ7TuU1iUVuZ&#10;hRFAAAEEEEAAAQQQQAABBBDIXUDf2cCFA0J3STSxAv2ZufGBeVe5x7DpKzu2bQ+ehQ1VoEqjGiJU&#10;LtesCQEEEEAAAQQQQAABBBBAAIG6F+iR2IAKFZhogY0G2HEKfK8E07ag/GXNv39BliV0d4byZ5s1&#10;IIAAAggggAACCCCAAAIIINAoAqoerQIApveBH9EwrurWdpyC8IiGFRinoFFUKQcCCCCAAAIIIIAA&#10;AggggAAC9SxgQgQ+VqBL0uPGKTANDdyz/I0KEkY0LEX7AlUSRjSs532TvCOAAAIIIIAAAggggAAC&#10;CFReoEff1ECPWGgGK7D9D3qk94HqkxC6S2L581aK4EBCGjrqQfeD8m841oAAAggggAACCCCAAAII&#10;INA4AupnfBMqCPU+0IWT3gfh6RUYpaBxVCkJAggggAACCCCAAAIIIIAAAvUsYG6RKBEDd38DO05B&#10;Qqig/L0PVGeB0jYrME0KGNKwnndO8o4AAggggAACCCCAAAIIIFBZAdOkQEUI7F0S1b+yfhMpiFe8&#10;90GJAwU6SECkoLJ7FGtDAAEEEEAAAQQQQAABBBCodwF9l0QzHIEduVBulGjHKQhGKVAhhAq0Kah3&#10;TPKPAAIIIIAAAggggAACCCCAQP4C0r5eDcmvHvrfLnmpHl3d6m1Pd/5JFrVEwp0PXDTA9T4wHRLc&#10;s6jV5LLw5k2tb7z+agmfG9av377trVxWzTwIIIAAAggggAACCCCAAAIIVEVAxQi6uro7Ozu79KPb&#10;vN6pn11qmp5YlcbyySMaxgcOGvzaKy//YsWTnmnMwR856XOnPbt6VTq4RYvvm3XJ1Ays11w/78Lz&#10;J6Wb4ZaFd8+5dFrJt4oC3bx5c8mTJUEEEEAAAQQQQAABBBBAAAEEihQYMmTIww8//PGPf3zQoEEq&#10;QKBaEKhe9Koau3XrVvVWvzSNDNT/b7/9dmvrhmOPPfb2JfdnrllfMXtGhlzNvWmB1Nzb2trSzXbg&#10;IWMf/tmPf736GTWYoOrTr/4/45ST9hnyIRMpePXlRx9b6UMXYw4qe6Qgc3kK2wDKV4kXtixLIYAA&#10;AghkFli/fv2IESNQQgABBBBAoFoCfBNVS77g9bLJInQdHR3PP//8q6+++ubf38ysOnj3wXvttdeB&#10;Bx5YmUjBz3/2k9+secYHBE7/3IkqUuB7H9g7IjBKQcFHAgsigAACCCCAAAIIIIAAAgggkE7gAx/4&#10;wNFHH/35Mz7/xS980T+/9MUvqdfqr39+5jOf+djHPlZRRtv9QIYkCI9oGL4pAiMaVnSbsDIEEEAA&#10;AQQQQAABBBBAAAEEqiMg9z4wD30PBMmE+6cp3qepSZ51GiioysAP1dmSrBUBBBBAAAEEEEAAAQQQ&#10;QACBUgjoCIEKBeiH+psQKdCtC3gggAACCCCAAAIIIIAAAggggEBvE9DtCRJvhmgCBqqxQegh3RJ4&#10;IIAAAggggAACCCCAAAIIIIBAgwv4OIHqYdDUpCMG0vtA/etvn6g+qlMFeh/U6YYj2wgggAACCCCA&#10;AAIIIIAAAtUSMAEBHSPQAxa4gIDrhCBjF5gmByZ0wAMBBBBAAAEEEEAAAQQQQAABBBpcwIxTIAEB&#10;FSew0QAbKQi6JJiGB/X4oE1BPW418owAAggggAACCCCAAAIIIFBdAd/JwMcDJFKgowPSpsA1Kyhv&#10;Pjs7u9o7dpbw2dXVrVIrb6ZJHQEEEEAAAQQQQAABBBBAAIHGErA3SNRjF+rGBcE4Bap9gfnPPytb&#10;7hVTB/Rvkef0FZVdNWtDAAEEEEAAAQQQQAABBBBAoHcLSEjAxgQMhR3R0IQPTIMCO0vlnDYNu3h7&#10;+w79/Pk5S06aSqygcvSsCQEEEEAAAQQQQAABBBBAoHcL6HEK+kh7AtPHwEcK1AvX8UCPYVDhAQ2H&#10;Dh1mt8v4Eyf37i1E6RFAAAEEEEAAAQQQQAABBBCopIBqLaDDBHLvAxcqsOMU2PiBb1dQyXy5dW2a&#10;/50lk08cX41Vs04EEEAAAQQQQAABBBBAAAEEeqGA7lggdz4wj2CcAj9AgRvRsMI4rfPH6UEKRv9x&#10;zvbbJlR43awOAQQQQAABBBBAAAEEEEAAgd4roEcsNFEB8xAHe5fE8E0RVF+EyhoNm77SjFNw4iMD&#10;+jNOQWXtWRsCCCCAAAIIIIAAAggggECvFjBNClybAgkHpIgUuCBCxan0OAXrNm4qeL09BS/Jgggg&#10;gAACCCCAAAIIIIAAAgj0QoFwuwG5x0HqSEEFaFSdvif5sfyRJWNPmbBvik+yTlJ57u7urkDOWQUC&#10;CCCAAAIIIIAAAggggAACjSSQ3MnAtimoXiHVIAX9Bg4wz5NjD6+8YGj1ssKaEUAAAQQQQAABBBBA&#10;AAEEEOhVAqoNgR2nIDQSQcreB5Ucp0ANUtCxbbs8bzuu0A2imkiodgeFLs1yCCCAAAIIIIAAAggg&#10;gAACCPRKAelxYAIGcuMD9dCRAhU/kLseyLMSNlm7E+Q7g+7OUImMsw4EEEAAAQQQQAABBBBAAAEE&#10;GkZAhQDcaIb6LomJIxqagQ7tszLBgoZxpSAIIIAAAggggAACCCCAAAII1KmAvvGBPHRIIMWIhvoD&#10;P9ZhOQuZekTDfNsRhOaP9TCiYTk3GGkjgAACCCCAAAIIIIAAAgg0ooD0ObAtC+Kq24FuVWB6H+jG&#10;BjZGoP6REEJZH0XEBFIvqnLLOAVl3WQkjgACCCCAAAIIIIAAAggg0HgCOlCgAgFNTSoUoAMC5mFG&#10;NLSjF4QGOmy80lMiBBBAAAEEEEAAAQQQQAABBBCICJhQgTwkPOAiBcF0/2mZ8Xp0E4ASPkyTAoY0&#10;LPNWI3kEEEAAAQQQQAABBBBAAIFGEzBjELh4QeI4BfZ+CP72COUteqkDBTpIQKSgvNuM1BFAAAEE&#10;EEAAAQQQQAABBBpOwNwe0cUK3GAEpveB6oTArQ8abntTIAQQQAABBBBAAAEEEEAAAQQyC+hRCkKP&#10;YERDvVgQQZBBC8r72Lyp9Y3XXy3hc8P69du3vVXeTJM6AggggAACCCCAAAIIIIAAAg0nEPQ8cHc4&#10;iA8cNPj//vzGc39Y5wu775C9xx078dnVq9IVf9Hi+2ZdMjUDzjXXz7vw/EnpZrhl4d1zLp1WclvV&#10;+2Dz5s0lT5YEEUAAAQQQQAABBBBAAAEEEChSYMiQIVu2bGlubm5paVE/4fvU1E/6qjIrownKQ4YP&#10;bG9vv33J/Zlr1lfMnpEhV3NvWiA197a2tnSzHXjI2FVPPvbShlY/wxGHHfru977PRAr+943n//Ci&#10;/2DffT74yTJHCjKXp7ANsHXrVoVe2LIshQACCCCQWeC1117be++9UUIAAQQQQKBaAnwTVUu+4PWy&#10;ySJ0KjpQm5GCp1SkYOOmmLtDwOGHHaIiBRLJCN8msRK9Dwre21gQAQQQQAABBBBAAAEEEEAAAQRK&#10;JuDvkWjugJB47wN7U4Tgg5KtlYQQQAABBBBAAAEEEEAAAQQQQKBWBdw4BeYeCOZhe0cEQYRw94ha&#10;LUbKfHGXxLraXGQWAQQQQAABBBBAAAEEEECg+gImTCA3OZBIgQ4WBOMoqDfug+rnlRwggAACCCCA&#10;AAIIIIAAAggggEAFBFzTgSZ1w0RpVJDQpsDmoOw3SaxASVkFAggggAACCCCAAAIIIIAAAghkETDN&#10;CKLjFepIgUQGfAcEN6HOQOl9UGcbjOwigAACCCCAAAIIIIAAAghUX0CHBKTngb9Xo2lTEI81qVYG&#10;4UENq59XcoAAAggggAACCCCAAAIIIIAAAmUX0PEAP06BaUpg75KoeyO4J20Kyr4dWAECCCCAAAII&#10;IIAAAggggAACNSCgYgRNoUfCiIbhBgUVGKags7OrvWNnCZ9dXd0qtRpAJgsIIIAAAggggAACCCCA&#10;AAII1I9AcCtEcwcEk3E3oqHcEyGYXvFSrZg6oP/R8zdVfL2sEAEEEEAAAQQQQAABBBBAAIHeKiAD&#10;GpohDX2gIPEuidWTaZ3/yLqx1Vs9a0YAAQQQQAABBBBAAAEEEEAAARGwbQr0yyoOabjiez854NRR&#10;bBMEEEAAAQQQQAABBBBAAAEEEKi8gA8I+EiBuyVCtboftM6/PjZ7+vDKU7BGBBBAAAEEEEAAAQQQ&#10;QAABBHqzgPQ88A8ZqMCNU6A/rNI4BSu+N3PkieN785ah7AgggAACCCCAAAIIIIAAAghURcDdH1Ei&#10;AvIwkQIJE7hQgR3rsEJZVA0K1t1w8YQKrY3VIIAAAggggAACCCCAAAIIIIBAIBA0KNBxgSBSYMYo&#10;qNKj9aU1a2aOahnQ/8QlMfWimNsf9FSpCKwWAQQQQAABBBBAAAEEEEAAgXoV8AECXwA3oqEPFVQk&#10;ZqDq9D32Mf7W7R3b9PPnX4kdPnftqmn7uk/y+VeVp7u7u143C/lGAAEEEEAAAQQQQAABBBBAoCoC&#10;oU4H/kaJSfc+qErOWCkCCCCAAAIIIIAAAggggAACCFRJQI9qGBqJQCIFeowCyY8PIVQ8exPmb181&#10;fWiBq1UFUE0QClyYxRBAAAEEEEAAAQQQQAABBBDolQLhGEF0nIJKxwjy6VmQ07y6O0Ov3KoUGgEE&#10;EEAAAQQQQAABBBBAAIHiBGRUQ5+GblOg3jU1xf2zIiMVFFcIlkYAAQQQQAABBBBAAAEEEEAAgaIF&#10;VICgKfSQ/gZ2nILwXRFM6KC8j9CIhjm1GMg6U6yHEQ3Lu8lIHQEEEEAAAQQQQAABBBBAoDEF9IAE&#10;ZkwCFwzQkQJVb+/q7vbPHj2hvI+sNf98Z9CloPtBeTcaqSOAAAIIIIAAAggggAACCDSagKpK63hA&#10;l3rqfyUeYNoUqA8kTqD+dHVR5W60LU95EEAAAQQQQAABBBBAAAEEEEgl0NPd46IE3Z0qIGBCBTpS&#10;0N3T07Fjh3526KcKFpQdUK28pA/TpKDsTSHKzsIKEEAAAQQQQAABBBBAAAEEEKiggIoOtHd0tLfr&#10;p3qowIGNFKimBvoD96xApKDUgQIdJCBSUMF9iVUhgAACCCCAAAIIIIAAAgg0gkBnZ+f27e3qP/Xc&#10;tn17d0+3jRT86623f/nUank++as1r//pL41QXMqAAAIIIIAAAggggAACCCCAAAIZBV5+9bVHlq54&#10;5NHHHnl0xX8tfayt7V82UqDCBv/vv9fa5/+s++uWN8stuXlT6xuvv1rC54b167dve6vc2SZ9BBBA&#10;AAEEEEAAAQQQQAABBBpJ4M//+39P//b38lz9zLNvvb1NlS4+cNDg559/fuqlV/qiTp38pcsum/3s&#10;6lXpCr9o8X2zLpmageaa6+ddeP6kdDPcsvDuOZdOK7ms6n2wefPmkidLgggggAACCCCAAAIIIIAA&#10;AggUKTBkyJAtW7Y0Nze3tLQ0NZl7C5hHPB5XlVn1NzxFvW1vb799yf2Za9ZXzJ6RIVdzb1ogNfe2&#10;trZ0sx14yNirr776uhvnmXEM9f8/vf/OQw89tDqRgszlKWwDbN26ddCgQYUty1IIIIAAApkF1q9f&#10;P2LECJQQQAABBBColgDfRNWSL3i9bLIInRossI4iBUEko+A9gAURQAABBBBAAAEEEEAAAQQQQKBh&#10;BIgUNMympCAIIIAAAggggAACCCCAAAIIlECgcSIF3CWxBLsDSSCAAAIIIIAAAggggAACCPR6gcaJ&#10;FPT6TQkAAggggAACCCCAAAIIIIAAAiUQIFJQAkSSQAABBBBAAAEEEEAAAQQQQKBhBBonUkDvg4bZ&#10;KSkIAggggAACCCCAAAIIIIBAFQUaJ1JQRURWjQACCCCAAAIIIIAAAggggEDDCDROpIA2BQ2zU1IQ&#10;BBBAAAEEEEAAAQQQQACBKgpUJ1LQ2dnV3rGzhM+urm6VWhUdWTUCCCCAAAIIIIAAAggggAACjSFQ&#10;nUhBgt2mW8f1bxkgz3G3bmoMV0qBAAIIIIAAAggggAACCCCAQH0K1ECkQMOd83D7ju3qufKCofXp&#10;SK4RQAABBBBAAAEEEEAAAQQQaAyBGokUNAYmpUAAAQQQQAABBBBAAAEEEECg7gVqJFKw+GTd++Do&#10;+fQ9qPs9igIggAACCCCAAAIIIIAAAgjUt0ANRAqGXrDSdD1Ye2Ns5qipK+rbk9wjgAACCCCAAAII&#10;IIAAAgggUN8CNRApcIBDp8+ZHFu3kWYF9b1HkXsEEEAAAQQQQAABBBBAAIH6FqihSEHRkD1Fp0AC&#10;CCCAAAIIIIAAAggggAACCPR2gepEClSdvifpsWLaiUvGnjJh3+RPsk9Rm7G7u7u3b0zKjwACCCCA&#10;AAIIIIAAAggggEDRAtWJFISy3Tp/XL+BA/Tz5HU3vsBdEoveoiSAAAIIIIAAAggggAACCCCAQDEC&#10;VY8UDJu+smPbdvMsIkwQj+tGCsVAsCwCCCCAAAIIIIAAAggggAACCCiBKkUKsvcnyHMO3Z2BDYoA&#10;AggggAACCCCAAAIIIIAAAsUKVClSUGy2WR4BBBBAAAEEEEAAAQQQQAABBMoiUJ1IQcoRDfNsRZAw&#10;e6yHEQ3Lsn+QKAIIIIAAAggggAACCCCAQG8TqFKkoJioQKpl1WZjnILetu9SXgQQQAABBBBAAAEE&#10;EEAAgXIIVCdSUI6SkCYCCCCAAAIIIIAAAggggAACCBQvUKVIQY9uAlDCh2lSwJCGxe8PpIAAAggg&#10;gAACCCCAAAIIINDbBaoTKSh1oEAHCYgU9PZ9mfIjgAACCCCAAAIIIIAAAgiUQkAiBfwaXwpL0kAA&#10;AQQQQAABBBBAAAEEEECg/gVsmwLpCFCx4mze1PrG66+W8Llh/frt296qWP5ZEQIIIIAAAggggAAC&#10;CCCAAAKNKhAfOGjw888/d/4lV/oSTp3877Nnz3529ap0ZV60+L5Zl0zNIHLN9fMuPH9SuhluWXj3&#10;nEunlRxURTo2b95c8mRJEAEEEEAAAQQQQAABBBBAAIEiBYYMGbJly5bm5uaWlpampmAcgHg8riqz&#10;6q9PX71Wj/b29tuX3J+5Zn3F7BkZcjX3pgVSc29ra0s324GHjL366quvu3Ge6Wmg///p/Xceeuih&#10;1YkUZC5PYRtg69atCr2wZVkKAQQQQCCzwGuvvbb33nujhAACCCCAQLUE+CaqlnzB62WTRehUdKCO&#10;IgXVGdGw4L2NBRFAAAEEEEAAAQQQQAABBBBAoKwCRArKykviCCCAAAIIIIAAAggggAACCNSZQONE&#10;Cio5ImOdbWSyiwACCCCAAAIIIIAAAggggEDOAo0TKci5yMyIAAIIIIAAAggggAACCCCAAAJpBYgU&#10;sHMggAACCCCAAAIIIIAAAggggEAg0DiRAnofsF8jgAACCCCAAAIIIIAAAgggULxA40QKircgBQQQ&#10;QAABBBBAAAEEEEAAAQQQaJxIAW0K2JsRQAABBBBAAAEEEEAAAQQQKF6gOpGCzs6u9o6dJXx2dXWr&#10;1IrnIAUEEEAAAQQQQAABBBBAAAEEerlAdSIFUfQVUwf0b9HPcbdu6uUbhOIjgAACCCCAAAIIIIAA&#10;AgggUFWBGogUbLp13Enrbli3Y3v7ju0rLxhaVQ5WjgACCCCAAAIIIIAAAggggEAvF6h+pGDF9y6J&#10;3bhkOhGCXr4nUnwEEEAAAQQQQAABBBBAAIHaEKh6pGD5fy05/JTY96T3wfQVtaFCLhBAAAEEEEAA&#10;AQQQQAABBBDorQJVjxRo+J/ETtRdD35+zpKTphIr6K27IuVGAAEEEEAAAQQQQAABBBCoCYGaiBSc&#10;MnGCxhh/8Q2HL/4vQgU1sWOQCQQQQAABBBBAAAEEEEAAgV4qUBORgpD94fsPK3hL9BS8JAsigAAC&#10;CCCAAAIIIIAAAggggIAIVCdSoOr0PfYx/rOT18z83jL9bvn3Zq4ZNXxf90k+/6qSdHd3s1ERQAAB&#10;BBBAAAEEEEAAAQQQQKBIgepECsKZPm7+urnrTho4oN/Ak9fNXXvbcUUWiMURQAABBBBAAAEEEEAA&#10;AQQQQKAIgepHCmKxYdNXdmzbrp6rCr5XYjyuGykU4cCiCCCAAAIIIIAAAggggAACCCCgBaoUKcin&#10;Z0FO8+ruDGxRBBBAAAEEEEAAAQQQQAABBBAoVqBKkYJis83yCCCAAAIIIIAAAggggAACCCBQFgEb&#10;KZDf7cuyhlSJhkY0zKnFQNaZYj2MaFixrceKEEAAAQQQQAABBBBAAAEEGlkgoU1BxeIFWWv++c6g&#10;NlElIx2NvEdQNgQQQAABBBBAAAEEEEAAgd4tkLL3QeUaF/RufEqPAAIIIIAAAggggAACCCCAQM0J&#10;VGmcgh7dBKCED9OkgABHze1eZAgBBBBAAAEEEEAAAQQQQKDuBKoTKSh1oEAHCYgU1N3OR4YRQAAB&#10;BBBAAAEEEEAAAQRqUKA6kYIahCBLCCCAAAIIIIAAAggggAACCCCgBKoTKdi8qfWN118t4XPD+vXb&#10;t73FFkUAAQQQQAABBBBAAAEEEEAAgSIF4gMHDX7++ee+evEVPqFp5/z77Nlznl29Kl3SixbfN+uS&#10;qRlWfM318y48f1K6GW5ZePecS6cVme/kxVXvg82bN5c8WRJEAAEEEEAAAQQQQAABBBBAoEiBIUOG&#10;bNmypbm5uaWlpakp+M0+Ho+ryqz669NXr9Wjvb399iX3Z65ZXzF7RoZczb1pgdTc29ra0s124CFj&#10;r7766utunBfT4/7p/396/52HHnpodSIFmctT2AbYunXroEGDCluWpRBAAAEEMgusX79+xIgRKCGA&#10;AAIIIFAtAb6JqiVf8HrZZBG6jo6OOooUVKf3QcF7GwsigAACCCCAAAIIIIAAAggggEBZBYgUlJWX&#10;xBFAAAEEEEAAAQQQQAABBBCoM4HGiRRwl8Q62/XILgIIIIAAAggggAACCCCAQE0KNE6koCZ5yRQC&#10;CCCAAAIIIIAAAggggAACdSZApKDONhjZRQABBBBAAAEEEEAAAQQQQKCsAo0TKaD3QVl3FBJHAAEE&#10;EEAAAQQQQAABBBDoJQKNEynoJRuMYiKAAAIIIIAAAggggAACCCBQVoHGiRTQpqCsOwqJI4AAAggg&#10;gAACCCCAAAII9BKB6kQKOju72jt2lvDZ1dWtUusl24xiIoAAAggggAACCCCAAAIIIFA+gepECkLl&#10;WT69f8uA4Hn0/E3lKywpI4AAAggggAACCCCAAAIIIIBAFgEfKeiJxfyzkmoT5rfv2C7Pn58TO/zU&#10;iUMruXbWhQACCCCAAAIIIIAAAggggAACCQImUtAT6wk9dcSgGo8VjyweewqBgmrQs04EEEAAAQQQ&#10;QAABBBBAAAEEnEDq3gfViBUs/68lh58ycRibBgEEEEAAAQQQQAABBBBAAAEEqiigIgU6LBDue2De&#10;VzxWsOKRJXQ9qOKOwKoRQAABBBBAAAEEEEAAAQQQMAJNut9BLNbV3eOf6naDFY8TxOh6wA6JAAII&#10;IIAAAggggAACCCCAQC0INElrgsRIQay70rGCknQ9qHx8oxa2IHlAAAEEEEAAAQQQQAABBBBAoJQC&#10;TabjgWpQ0O2f3ep9mSvdZp3Bo/XW7ywZe8qEfcPT8nutSLq7u0sJQ1oIIIAAAggggAACCCCAAAII&#10;9EoB1aZAhwW6urr9s6db/VfmUEGCdeuyn6zhrge9cvej0AgggAACCCCAAAIIIIAAAjUnYMYp6Il1&#10;dvf4Z7eeUslIwbDpKzuenF7UXQ/i8QrnueY2JBlCAAEEEEAAAQQQQAABBBBAoCQCcpfEhN4HKlCg&#10;ggXlfeTXtyCHuatxu4byEpE6AggggAACCCCAAAIIIIAAAtUQsL0PVHcD/9TtCSrapqAa5WadCCCA&#10;AAIIIIAAAggggAACCCCQSkBGNFQ3OwiecjeEsj4iIxrm0GYgyyy6CIxoWNZtRuIIIIAAAggggAAC&#10;CCCAAAINKJAiBiC9D9RDPvPP8pa++NBAJAVdANpBlHejkToCCCCAAAIIIIAAAggggECjCiTEC2yk&#10;QMY1lKcKF1DpbtSNT7kQQAABBBBAAAEEEEAAAQQQyCzg2xRUFsrcXqGED9OkoNx9JipLxNoQQAAB&#10;BBBAAAEEEEAAAQQQqIZA0KagkmsvdaBABmEkUlDJbci6EEAAAQQQQAABBBBAAAEEGkzA9kEI2hQE&#10;vQ8arKQUBwEEEEAAAQQQQAABBBBAAAEEchaoTu+DzZta33j91RI+N6xfv33bWzmXmhkRQAABBBBA&#10;AAEEEEAAAQQQQCC1QLzvgEHPP//85865xH/+jQsnXzZ7zkvPPZ3ObNHi+2ZdMjWD6DXXz7vw/Enp&#10;Zrhl4d1zLp1W8g2ieh9s3ry55MmSIAIIIIAAAggggAACCCCAAAJFCgwZMmTLli3Nzc0tLS1NTcFv&#10;9vF4XFVm1V+fvnqtHu3t7bcvuT9zzfqK2TMy5GruTQuk5t7W1pZutgMPGXv11Vddd+M8fSNE8/9P&#10;77/z0EPHpIgUfP3CybPLHCnIXJ7CNsDWrVsVemHLshQCCCCAQGaB1157be+990YJAQQQQACBagnw&#10;TVQt+YLXyyaL0KnoQB1FCqrT+6DgvY0FEUAAAQQQQAABBBBAAAEEEECgrAI2UqBaOgTPmH7NAwEE&#10;EEAAAQQQQAABBBBAAAEEeqGAb1OgYgPhZ/1RcJfE+ttm5BgBBBBAAAEEEEAAAQQQQKD2BJp0fCAW&#10;a4oHT924oPYySo4QQAABBBBAAAEEEEAAAQQQQKACAipEoAdZbGqK+6fuekD3gwrYswoEEEAAAQQQ&#10;QAABBBBAAAEEak/A9j7o0xT3TxUoUPGDunvQ+6DuNhkZRgABBBBAAAEEEEAAAQQQqEGBJtPXIN4c&#10;D55qUvhejjWYabKEAAIIIIAAAggggAACCCCAAAJlErC9D/r0afJPFSbQ8YN6e9CmoN62GPlFAAEE&#10;EEAAAQQQQAABBBCoRQE7omGfpib/rECTgs7OrvaOnSV8dnV1q9RqEZg8IYAAAggggAACCCCAAAII&#10;IFBXAnpEAj2iYTwWjFOg31ayTcHy6f1bBujn0fM31RUemUUAAQQQQAABBBBAAAEEEECg4QQkJqCH&#10;M0y4UWIFy7li2onrbnxxe/uO7T8fNfOcW4kVVNCeVSGAAAIIIIAAAggggAACCCAQFVD3PjChgtBD&#10;T6lcm4LWjS8efsrEYTpfww4YywZCAAEEEEAAAQQQQAABBBBAAIGqCui7JOoOCEnPSuVq2PTZo2aO&#10;mroitnz6qEtGzb5gaKVWzHoQQAABBBBAAAEEEEAAAQQQQCBZQEcKdLDANCOQZyzWU1Gp8RffcPji&#10;k/ufuCR2zmfHV3TNrAwBBBBAAAEEEEAAAQQQQAABBCICNlJQtSYFsdb540a+NHuHGacgdnJ/1biA&#10;BwIIIIAAAggggAACCCCAAAIIVE3ARwqqlYPWl9a4pgS6ccG6jYUPaVjZphDVAmO9CCCAAAIIIIAA&#10;AggggAACCJRToDqRAlWn7/GP2OJHlps3rUt/smbU8H2DT3J/pYi6u7vLCUXaCCCAAAIIIIAAAggg&#10;gAACCPQKgepECkK0E+avvfHFk/sNHNBv4OhLRz5823G9gp1CIoAAAggggAACCCCAAAIIIFCjAlWP&#10;FMRiQy94cnvHNvOcX+iIhmogRtUAoUaNyRYCCCCAAAIIIIAAAggggAAC9SNQpUhB7v0KcpxTd2eo&#10;H3VyigACCCCAAAIIIIAAAggggECtClQpUlCrHOQLAQQQQAABBBBAAAEEEEAAgV4uUJ1IQcKIhjm2&#10;Gsg4W6yHEQ17+Z5M8RFAAAEEEEAAAQQQQAABBEojUKVIQSmiA+E0FAbjFJRmjyAVBBBAAAEEEEAA&#10;AQQQQACB3i1QnUhB7zan9AgggAACCCCAAAIIIIAAAgjUrkCVIgU9uglACR+mSQFDGtbufkbOEEAA&#10;AQQQQAABBBBAAAEE6kWgOpGCUgcKdJCASEG97HPkEwEEEEAAAQQQQAABBBBAoIYEkn52r06koIZE&#10;yAoCCCCAAAIIIIAAAggggAACvVwgMVhQnUjB5k2tb7z+agmfG9av377trV6+ZSk+AggggAACCCCA&#10;AAIIIIAAAsULxAcOGvz8c8+dd/HlPq3p53x59pw5z65elS71RYvvm3XJ1Azrvub6eReePyndDLcs&#10;vHvOpdOKz3okBdX7YPPmzSVPlgQRQAABBBBAAAEEEEAAAQQQKFJgyJAhW7ZsaW5ubmlpaWoKfrOP&#10;x+OqMqv++vTVa/Vob2+/fcn9mWvWV8yekSFXc29aIDX3tra2dLMdeMjYq6++6rob5sVUm4K4blfw&#10;0/vvPPTQMdWJFGQuT2EbYOvWrYMGDSpsWZZCAAEEEMgssH79+hEjRqCEAAIIIIBAtQT4JqqWfMHr&#10;ZZNF6Do6Omo9UqCjBSZSMGZMdXofFLy3sSACCCCAAAIIIIAAAggggAACCJRVgEhBWXlJHAEEEEAA&#10;AQQQQAABBBBAAIE6E2icSAF3SayzXY/sIoAAAggggAACCCCAAAII1KRA40QKapKXTCGAAAIIIIAA&#10;AggggAACCCBQZwJECupsg5FdBBBAAAEEEEAAAQQQQAABBMoq0DiRAnoflHVHIXEEEEAAAQQQQAAB&#10;BBBAAIFeItA4kYJessEoJgIIIIAAAggggAACCCCAAAJlFWicSAFtCsq6o5A4AggggAACCCCAAAII&#10;IIBALxGwkQJVzZZHZYrd2dnV3rGzhM+urm6VWmUyz1oQQAABBBBAAAEEEEAAAQQQaGCBWmhTsHx6&#10;/5YB+nn0/E0NTE3REEAAAQQQQAABBBBAAAEEEKgDgepHClZMO3HdjS9ub9+x9sbYzHNuJVZQB3sN&#10;WUQAAQQQQAABBBBAAAEEEGhcgWikoGIdEBzp8v9acs7s6cPU26HT50xe8+NlhAoad2+jZAgggAAC&#10;CCCAAAIIIIAAArUvkKJNQU+sQqMVJOkM2//wNS+11j4aOUQAAQQQQAABBBBAAAEEEECgYQWq3vtA&#10;RQcWXz/fhAdWfG/mmoaFpmAIIIAAAggggAACCCCAAAII1IVA9SMF0xffFLt0pB7R8JEDbjj88P11&#10;RwQeCCCAAAIIIIAAAggggAACCCBQHYGqRwrU+AQXrGzfoUY03H5x7CdrRg0fWjBEtTpNFJxhFkQA&#10;AQQQQAABBBBAAAEEEECg5gSqEylQdXo1dGLiY+Otky+J3fC145I+yGWCcu3u7q45XTKEAAIIIIAA&#10;AggggAACCCCAQL0JVCdSEFJaPn1Av4H6Oeqnp6x70twEgQcCCCCAAAIIIIAAAggggAACCFRLoOqR&#10;ggnzt3dsM89iwgTxuG6kUC1E1osAAggggAACCCCAAAIIIIBAwwhUKVKQS4+CvObR3RkaZqNQEAQQ&#10;QAABBBBAAAEEEEAAAQSqJqAjBWbUAGraVdsGrBgBBBBAAAEEEEAAAQQQQACB2hGoTpuCVCMa5tWE&#10;IDqzinYwomHt7FXkBAEEEEAAAQQQQAABBBBAoH4FqhQpKCoskGJh3TKC7gf1uxuScwQQQAABBBBA&#10;AAEEEEAAgZoRSIgUUNeume1CRhBAAAEEEEAAAQQQQAABBBCojkC0TYEOFlRgaEA9LEIpH6ZJQQXy&#10;XZ2NxFoRQAABBBBAAAEEEEAAAQQQqJhAlXoflDhQYOIbRAoqttewIgQQQAABBBBAAAEEEEAAgcYV&#10;qE6koHE9KRkCCCCAAAIIIIAAAggggAAC9S1QnUjB5k2tb7z+agmfG9av377trfreFOQeAQQQQAAB&#10;BBBAAAEEEEAAgRoQiA8cNPi5556bctE3fGYuOPfLc77+9WdXr0qXvUWL75t1ydQMmb/m+nkXnj8p&#10;3Qy3LLx7zqXTSl521ftg8+bNJU+WBBFAAAEEEEAAAQQQQAABBBAoUmDIkCFbtmxpbm5uaWlpagp+&#10;s4/H46oyq/769NVr9Whvb799yf2Za9ZXzJ6RIVdzb1ogNfe2trZ0sx14yNirrr7quhvmxfW4f/r/&#10;n95/56FjxlQnUpC5PIVtgK1btyr0wpZlKQQQQACBzAKvvfba3nvvjRICCCCAAALVEuCbqFryBa+X&#10;TRahU9GBWo4UmCiB/v9nJlJQnd4HBe9tLIgAAggggAACCCCAAAIIIIAAAmUSkHsKEikoEy/JIoAA&#10;AggggAACCCCAAAIIIFCXAo0TKeAuiXW5A5JpBBBAAAEEEEAAAQQQQACBGhNonEhBjcGSHQQQQAAB&#10;BBBAAAEEEEAAAQTqUsBGCvhBvi63HplGAAEEEEAAAQQQQAABBBBAoNQCQZuCeg8W1Hv+S71lSQ8B&#10;BBBAAAEEEEAAAQQQQACBQgTofVCIGssggAACCCCAAAIIIIAAAggg0KgCjRMpoE1Bo+6jlAsBBBBA&#10;AAEEEEAAAQQQQKCSAhIpkDsmxlRlWz/Kv/7Ozq72jp0lfHZ1davUyp9x1oAAAggggAACCCCAAAII&#10;IIBAgwvURpuCFVMH9D96/iZv3Tp/XMuA/uo5dUWD+1M8BBBAAAEEEEAAAQQQQAABBGpLILj3QUUa&#10;EyQX3gQFHolNDn2yaf7kmSMf2d6+Y+2N606etry2wMgNAggggAACCCCAAAIIIIAAAg0tkNCmoBrB&#10;gmHTV+7YftuJIeTWZT9ZM/nECWrK0Imnjl3yCM0KGnoPpHAIIIAAAggggAACCCCAAAK1JWAiBT16&#10;hALJVzWCBRGR1pfWHL7/MDNx6PBRsXUbg14JtWVHbhBAAAEEEEAAAQQQQAABBBBoPIFU4xRUYEjD&#10;LJCjhg9tPGpKhAACCCCAAAIIIIAAAggggEAdCASRghpoTeC9aEdQB7sOWUQAAQQQQAABBBBAAAEE&#10;EGhIgeg4BTUQLxi2/+GOetPGdbHc2xdUvy1EQ+4iFAoBBBBAAAEEEEAAAQQQQKBXCQT3PvDFVqMW&#10;lJtArUCFJBIewZShEz4Xm/m9ZerT1qU//u3kzx4XnTXFe5Xh7u7ucmeb9BFAAAEEEEAAAQQQQAAB&#10;BBBoeAEdKZDAgNS/K15gdZfEfgMHnHRnbM2s0f0GjrtVDV84dPriuetOGjig34d/csoL8/VNEHgg&#10;gAACCCCAAAIIIIAAAggggEBlBKJtCioeLFB3SezYtt09V15ghjJ0E+3b7BTxeC3ctSF7PpkDAQQQ&#10;QAABBBBAAAEEEEAAgRoXCCIFFW1TkEOHgvxm0W0iapya7CGAAAIIIIAAAggggAACCCBQBwISKYiM&#10;GFAH+SaLCCCAAAIIIIAAAggggAACCCBQDoHoXRJ174Py/zqfYkTD/JoQJI2H2MOIhuXYPUgTAQQQ&#10;QAABBBBAAAEEEECg1wm43gdmWMOKDVJQXFgg9b0PKpb5XrePUGAEEEAAAQQQQAABBBBAAIHeJBBq&#10;U+CCBfT37007AGVFAAEEEEAAAQQQQAABBBBAIEHARApcbMD+LF/+3gdqjaVtViBDLbBtEUAAAQQQ&#10;QAABBBBAAAEEEECgSIHq3CWx1IECHSQgUlDkrsDiCCCAAAIIIIAAAggggAACCCgBHSmQ3+LNj/I9&#10;sbhvYYAPAggggAACCCCAAAIIIIAAAgg0vEC0hX512hRs3tT6xuuvlvC5Yf367dveavitRwERQAAB&#10;BBBAAAEEEEAAAQQQKLdAfOCgwc8+++yZ518ia4rH4xdPnXzFFVc8u3pVunUvWnzfrEumZsjZNdfP&#10;u/D8SelmuGXh3XMunVbygqkmEZs3by55siSIAAIIIIAAAggggAACCCCAQJECQ4YM2bJlS3Nzc0tL&#10;S1NTcG8BVQdXlVn116evXqtHe3v77Uvuz1yzvmL2jAy5mnvTAqm5t7W1pZvtwEPGXnX1VdfdcHOs&#10;R2VAtyz46f13jhkzxkYKvvzViyVMoP6qSMGVV15Z1khB5vIUtgG2bt06aNCgwpZlKQQQQACBzALr&#10;168fMWIESggggAACCFRLgG+iaskXvF42WYSuo6OjtiMFKr8qUhCXSIFEMuyNA+R+BAXvCiyIAAII&#10;IIAAAggggAACCCCAAAJ1K2ADAkGbh7otCRlHAAEEEEAAAQQQQAABBBBAAIGSCQSRgnpvTVDv+S/Z&#10;JiUhBBBAAAEEEEAAAQQQQAABBIoQSGhTQO+DIiRZFAEEEEAAAQQQQAABBBBAAIFGEIjeJdGUiaEK&#10;GmHTUgYEEEAAAQQQQAABBBBAAAEEChBI6H1Q120K6H1QwOZnEQQQQAABBBBAAAEEEEAAAQQiAilG&#10;NOTuB+wlCCCAAAIIIIAAAggggAACCPRagca59wFtCnrtTkzBEUAAAQQQQAABBBBAAAEESihgIgU9&#10;sQpXszs7u9o7dpbw2dXVrVIroQtJIYAAAggggAACCCCAAAIIINA7BaLjFFRHYcXUAf2Pnr8ptPLk&#10;KdXJGWtFAAEEEEAAAQQQQAABBBBAoHcJRHsfmMYFlbz3Qev8cS0DHolNDtiTp/SuTUJpEUAAAQQQ&#10;QAABBBBAAAEEEKiiQNXHKRg2feWO7bedGCJInlJFH1aNAAIIIIAAAggggAACCCCAQO8SqHqkoHdx&#10;U1oEEEAAAQQQQAABBBBAAAEEalyASEGNbyCyhwACCCCAAAIIIIAAAggggEBFBYgUVJSblSGAAAII&#10;IIAAAggggAACCCBQ4wKNFCmo5ECMNb5ZyR4CCCCAAAIIIIAAAggggAACBQpUJ1Kg768QeeQyJbpM&#10;8F6Vvru7u0ADFkMAAQQQQAABBBBAAAEEEEAAASdQnUhByF/dE7HfwAEn3RlbM2t0v4Hjbt0US57C&#10;5kIAAQQQQAABBBBAAAEEEEAAgQoJVD1SoO6J2LFtu3uuvGBoLHlKdot4XDdSyD4fcyCAAAIIIIAA&#10;AggggAACCCCAQEYBGymIV5gpfT+CAj/RnRcqXAZWhwACCCCAAAIIIIAAAggggEADCgRtClSwoNLx&#10;ggb0pEgIIIAAAggggAACCCCAAAII1LdAtPdBZYIFKUY0LLAtgV0s1sOIhvW9I5J7BBBAAAEEEEAA&#10;AQQQQACBGhGozjgFxYUFUiytNBmnoEZ2KbKBAAIIIIAAAggggAACCCBQ1wLViRTUNRmZRwABBBBA&#10;AAEEEEAAAQQQQKCBBaoUKejRTQBK+DBNChjSsIF3VIqGAAIIIIAAAggggAACCCBQIYHqRApKHSjQ&#10;QQIiBRXaZVgNAggggAACCCCAAAIIIIBAQwtUJ1LQ0KQUDgEEEEAAAQQQQAABBBBAAIE6FqhOpGDz&#10;ptY3Xn+1hM8N69dv3/ZWHW8Hso4AAggggAACCCCAAAIIIIBAbQjEBw4a/Ozvf/+lKRf5/Fx6wbnf&#10;/Oa3nl29Kl0OFy2+b9YlUzPk/5rr5114/qR0M9yy8O45l04refFV74PNmzeXPFkSRAABBBBAAAEE&#10;EEAAAQQQQKBIgSFDhmzZsqW5ubmlpaWpKfjNPh6Pq8qs+uvTV6/Vo729/fYl92euWV8xe0aGXM29&#10;aYHU3Nva2tLNduAhY6+6+qrrbrg5psf90///9P67xowZU51IQebyFLYBtm7dqtALW5alEEAAAQQy&#10;C7z22mt77703SggggAACCFRLgG+iaskXvF42WYRORQfqKFJQnd4HBe9tLIgAAggggAACCCCAAAII&#10;IIAAAmUVIFJQVl4SRwABBBBAAAEEEEAAAQQQQKDOBEykIOgQUWe5D2eXuyTW8cYj6wgggAACCCCA&#10;AAIIIIAAAjUjYNsUyJAJNZMrMoIAAggggAACCCCAAAIIIIAAAtURSOh9QLygOhuBtSKAAAIIIIAA&#10;AggggAACCCBQMwKNM04BvQ9qZqciIwgggAACCCCAAAIIIIAAAnUs0DiRgjreCGQdAQQQQAABBBBA&#10;AAEEEEAAgaoI9KRYa4pIQbw+RzikTUFVdipWigACCCCAAAIIIIAAAggg0GAC1WlT0NnZ1d6xs4TP&#10;rq5ulVqDbRuKgwACCCCAAAIIIIAAAggggEDlBaoTKYiWc8XUAf2Pnr/JT26dP65lQH/9nL6i8ias&#10;EQEEEEAAAQQQQAABBBBAAIFeI5DUAaHqkQITFHgkNjm8CVYsiy3esb19x/afn7PkpKnECnrN7klB&#10;EUAAAQQQQAABBBBAAAEEqi9Q9UjBsOkrd2y/7cQEifEXTB9qJow/cXJs3cagrUH1vcgBAggggAAC&#10;CCCAAAIIIIAAAo0tUPVIQUbeTRvXHX7qRIka8EAAAQQQQAABBBBAAAEEEEAAgfIL1HKkoHX+OZeM&#10;mn0BgYLy7wasAQEEEEAAAQQQQAABBBBAAAErULuRghXTRs4c+cj88WwqBBBAAAEEEEAAAQQQQAAB&#10;BBConECNRgo2zT/65Ngj22+bkI9E0nCN+SzMvAgggAACCCCAAAIIIIAAAgggoASqEylQdfqeyCM8&#10;ZfnU0T8+5YX546PzpH+vStLd3c0WRQABBBBAAAEEEEAAAQQQQACBIgWqEykIZVrdJbHfwAEn3Rlb&#10;M2t0v4Hjbt0Ua51//eLYby/98AA1XT+nc5vEIjcyiyOAAAIIIIAAAggggAACCCCQs0DVIwXqLokd&#10;27a750o1fmHilO0duQxVEI/rRgo5l5oZEUAAAQQQQAABBBBAAAEEEEAgtUCVIgW59yvIcU7deYFt&#10;jAACCCCAAAIIIIAAAggggAACxQpUKVJQbLZZHgEEEEAAAQQQQAABBBBAAAEEyiJQnUhBihENc2w7&#10;kGa2WA8jGpZl/yBRBBBAAAEEEEAAAQQQQACB3iZQpUhBcXGB5KXVZmOcgt6271JeBBBAAAEEEEAA&#10;AQQQQACBcghUJ1JQjpKQJgIIIIAAAggggAACCCCAAAIIFC9QpUhBj24CUMKHaVLAkIbF7w+kgAAC&#10;CCCAAAIIIIAAAggg0PsE9BgB5mke1YkUlDpQoIMERAp6375MiRFAAAEEEEAAAQQQQAABBEovUJ1I&#10;QenLQYoIIIAAAggggAACCCCAAAIIIFAKARspiJtHKRLMKY3Nm1rfeP3VEj43rF+/fdtbOa2bmRBA&#10;AAEEEEAAAQQQQAABBBBAIL1AfOCgwc8++/svn3exzKPa8F86/dwrv/nNZ1evSrfUosX3zbpkagbV&#10;a66fd+H5k9LNcMvCu+dcOq3kG0XlfPPmzSVPlgQRQAABBBBAAAEEEEAAAQQQKFJgyJAhW7ZsaW5u&#10;bmlpaWoKWver3+xVZTb8y738kN/e3n77kvsz16yvmD0jQ67m3rRAau5tbW3pZjvwkLFXXXXVdTfc&#10;bEYo0P//9IG7xowZU51IQebyFLYBtm7dOmjQoMKWZSkEEEAAgcwC69evHzFiBEoIIIAAAghUS4Bv&#10;omrJF7xeNlmErqOjo44iBdFxCirZB6HgfY4FEUAAAQQQQAABBBBAAAEEEECgTAKpRjSs3HgFZSoU&#10;ySKAAAIIIIAAAggggAACCCCAQIECjXPvA+6SWOAuwGIIIIAAAggggAACCCCAAAIIhAQaJ1LAZkUA&#10;AQQQQAABBBBAAAEEEEAAgeIFiBQUb0gKCCCAAAIIIIAAAggggAACCDSOQONECuh90Dh7JSVBAAEE&#10;EEAAAQQQQAABBBConkDjRAqqZ8iaEUAAAQQQQAABBBBAAAEEEGgcgcaJFNCmoHH2SkqCAAIIIIAA&#10;AggggAACCCBQPYHqRAo6O7vaO3aW8NnV1a1Sqx4ja0YAAQQQQAABBBBAAAEEEECgQQSqEymI4q2Y&#10;OqD/0fM3ucn6bYs8p69oEGiKgQACCCCAAAIIIIAAAggggEBdCFQ9UtA6f1zLgEdik0Nam4ZdvL19&#10;h37+/JwlJ00lVlAXexKZRAABBBBAAAEEEEAAAQQQaAyBqkcKhk1fuWP7bSeGNYcOHWbfjj8xHEFo&#10;DHFKgQACCCCAAAIIIIAAAggggECNCMTjKTJS9UhBJpxN87+zZPKJ42vEj2wggAACCCCAAAIIIIAA&#10;Aggg0HAC8aRoQW1GCkyXhP4to/84Z/ttExpuK1AgBBBAAAEEEEAAAQQQQAABBGpXoDYjBaZLghqn&#10;4MRHBvRnnILa3XvIGQIIIIAAAggggAACCCCAQAMIRJoVSKRA9UtI1TWh6sXV4xSs2+jviZAlPz1V&#10;zy8ZQAABBBBAAAEEEEAAAQQQQKAeBVSwQD9M1m2bAjsp5VAGZSiiqtP3RB7JU9QMyx9ZMvaUCftG&#10;501+r/LY3d1dhpySJAIIIIAAAggggAACCCCAAAINLODjA0EZq977QA1J0G/ggJPujK2ZNbrfwHG3&#10;borJFPM8OfbwyguGNvAWoWgIIIAAAggggAACCCCAAAIIVFsgZe+DKmZKDUnQsW27e+q4QHjKbcfl&#10;ljXVGEI1NMhtXuZCAAEEEEAAAQQQQAABBBBAAAEtUEt3SczenyDPOXTnBTYzAggggAACCCCAAAII&#10;IIAAAggUKxDufVCTgxoWW0CWRwABBBBAAAEEEEAAAQQQQACBLALhDgiRcQrUR2pK2UMGKUY0zLMN&#10;QXQ8xB5GNGS/RwABBBBAAAEEEEAAAQQQQCBvAR8j8C+qM6JhcWGBFEsrCcYpyHt3YAEEEEAAAQQQ&#10;QAABBBBAAIHeLqDbCgQNCsy4BdWJFPT2DUH5EUAAAQQQQAABBBBAAAEEEKhVgSpFCnp0E4ASPkyT&#10;AoY0rNW9jHwhgAACCCCAAAIIIIAAAgjUtkCGcQoqlPFSBwp0kIBIQYU2HqtBAAEEEEAAAQQQQAAB&#10;BBBoIIFaGaeggUgpCgIIIIAAAggggAACCCCAAAL1KiB3NAg3KFBvq9P7YPOm1jdef7WEzw3r12/f&#10;9la9bhnyjQACCCCAAAIIIIAAAggggECVBCRMEA4WxAcOGvzss8+e+dVLfJYunjb5yiuvfHb1qnSZ&#10;XLT4vlmXTM1QhGuun3fh+ZPSzXDLwrvnXDqt5AKq98HmzZtLniwJIoAAAggggAACCCCAAAIIIFCk&#10;wJAhQ7Zs2dLc3NzS0tLUFPxmr+rnqjKbUEtXb+Lx9vb225fcn7lmfcXsGRlyNfemBVJzb2trSzfb&#10;gYeMvfbaa79z0y0xPUZAt5rtRz9YfOihh1YnUpC5PIVtgK1btyr0wpZlKQQQQACBzAKvvfba3nvv&#10;jRICCCCAAALVEuCbqFryBa+XTRahU9GBmo0UXP+9W3u6ZfS/HokUVKf3QcF7GwsigAACCCCAAAII&#10;IIAAAggggEBpBSIdEIgUlJaX1BBAAAEEEEAAAQQQQAABBBCoGwE1RkHyOAWNEyngLol1syeSUQQQ&#10;QAABBBBAAAEEEEAAgZoRMAMjuIfJVeNECmoGmYwggAACCCCAAAIIIIAAAgggUC8CwY0P/MCKRArq&#10;ZeORTwQQQAABBBBAAAEEEEAAAQRKL+B7H+gX5o6JjRMpoPdB6fcXUkQAAQQQQAABBBBAAAEEEGho&#10;ARMZsEMV+II2TqSgobcdhUMAAQQQQAABBBBAAAEEEECgLAKMaFgWVhJFAAEEEEAAAQQQQAABBBBA&#10;oD4Fkgc0NL0PVFsD+aRipers7Grv2FnCZ1dXt0qtYvlnRQgggAACCCCAAAIIIIAAAgg0gIAJBPRE&#10;+iDURu+DFVMH9D96/qZE5JQTG2A7UAQEEEAAAQQQQAABBBBAAAEEakYgYURDk6uqRwpa549rGfBI&#10;bHLUqHX+I+vG1gwcGUEAAQQQQAABBBBAAAEEEECgAQXciIY2XpAcKahkBwTnO2z6yh3bbzsxyr3i&#10;ez854NRRDbgRKBICCCCAAAIIIIAAAggggAACNSTgQwH+RbRNgRmuoHIDFqSxaZ1/fWz29OE1JEdW&#10;EEAAAQQQQAABBBBAAAEEEGhQgaDdgBmxoOq9D1Ixr/jezJEnjm/QDUCxEEAAAQQQQAABBBBAAAEE&#10;EKg1gfCNDmowUqAaFKy74eIJtaZGfhBAAAEEEEAAAQQQQAABBBBoOIEUd0KsxUjBS2vWzBzVMqD/&#10;iUti6kXSPRHSbpaehttgFAgBBBBAAAEEEEAAAQQQQACBsguEGxSolVUnUqDq9D2RRzBl/K3bO7bp&#10;58+/Ejt87tpV0/aNzpv8XpWku7u77HisAAEEEEAAAQQQQAABBBBAAIEGEjDjEthH2hENK15edZfE&#10;fgMHnHRnbM2s0f0Gjrt1U8VzwAoRQAABBBBAAAEEEEAAAQQQ6LUCybdBrE6bgtAGUHdJlBYE5rny&#10;gqHBZxPmb181PfQ+w2ZTURDV0KDXblcKjgACCCCAAAIIIIAAAggggEDBApFgQZUiBdn7E+Q5h+68&#10;ULAJCyKAAAIIIIAAAggggAACCCDQqwXCwYIqRQp6tT+FRwABBBBAAAEEEEAAAQQQQKDmBKo8TkGK&#10;EQ3zbEMQHQ+xhxENa24nI0MIIIAAAggggAACCCCAAAL1KFCdNgXFhQVSLK3oGaegHvc/8owAAggg&#10;gAACCCCAAAIIIFBrAtWJFNSaAvlBAAEEEEAAAQQQQAABBBBAAAERqFKkoEc3ASjhwzQpYEhD9moE&#10;EEAAAQQQQAABBBBAAAEE8hOolbskljpQoIMERAry2xeYGwEEEEAAAQQQQAABBBBAAAEjoIIF8Xhg&#10;UaU2BWwMBBBAAAEEEEAAAQQQQAABBBCoSYHqRAo2b2p94/VXS/jcsH799m1v1aQwmUIAAQQQQAAB&#10;BBBAAAEEEECgngTiAwcN/n/PPnvm+Zf6XF88dfIVV17x7OpV6cqxaPF9sy6ZmqGU11w/78LzJ6Wb&#10;4ZaFd8+5dFrJkVTvg82bN5c8WRJEAAEEEEAAAQQQQAABBBBAoEiBIUOGbNmypbm5uaWlpakp+M1e&#10;NfpXldlw03/TESDe3t5++5L7M9esr5g9I0Ou5t60QGrubW1t6WY78JCx11//ne/NXxTT4/7p/++9&#10;49aDDj64OpGCzOUpbANs3bp10KBBhS3LUggggAACmQXWr18/YsQIlBBAAAEEEKiWAN9E1ZIveL1s&#10;sghdR0dHHUUKqtP7oOC9jQURQAABBBBAAAEEEEAAAQQQQKCsAkQKyspL4ggggAACCCCAAAIIIIAA&#10;AgjUmUDjRAq4S2Kd7XpkFwEEEEAAAQQQQAABBBBAoCYFGidSUJO8ZAoBBBBAAAEEEEAAAQQQQACB&#10;OhMgUlBnG4zsIoAAAggggAACCCCAAAIIIFBWgcaJFND7oKw7CokjgAACCCCAAAIIIIAAAgj0EoHG&#10;iRT0kg1GMRFAAAEEEEAAAQQQQAABBBAoq0DjRApoU1DWHYXEEUAAAQQQQAABBBBAAAEEeomAjRTE&#10;zaNiZe7s7Grv2FnCZ1dXt0qtYvlnRQgggAACCCCAAAIIIIAAAgg0qkBttClYMXVA/6Pnb3LIm24d&#10;179lgDzH3eonN+o2oFwIIIAAAggggAACCCCAAAII1I5A1SMFrfPHtQx4JDY5SnLOw+07tqvnyguG&#10;1o4WOUEAAQQQQAABBBBAAAEEEECg0QWqHikYNn3lju23ndjozpQPAQQQQAABBBBAAAEEEEAAgfoQ&#10;SIgU2NEKKjdeQQajxSfr3gehLgn14UkuEUAAAQQQQAABBBBAAAEEEKhvgaq3KUjFN/SClabrwdob&#10;YzNHTV1R38LkHgEEEEAAAQQQQAABBBBAAIF6EqjJSIEDHDp9zuTYuo0MaVhPexR5RQABBBBAAAEE&#10;EEAAAQQQqG+Bmo4U5Enbk+f8zI4AAggggAACCCCAAAIIIIAAAlGB6kQKVJ2+J/JIntLTs2LaiUvG&#10;njJh3+i8ye9Vsbq7u9m8CCCAAAIIIIAAAggggAACCCBQpEB1IgWhTKu7JPYbOOCkO2NrZo3uN3Dc&#10;rZtiMkU/T1534wvcJbHILcziCCCAAAIIIIAAAggggAACCOQjUPVIgbpLYse27e6p4wKhKTmHCeJx&#10;3Ughn4IzLwIIIIAAAggggAACCCCAAAIIpBCoUqQge3+CPOfQnRfYwAgggAACCCCAAAIIIIAAAggg&#10;UKxAlSIFxWab5RFAAAEEEEAAAQQQQAABBBBAoCwC1YkUpBjRMM82BNHxEHsY0bAs+weJIoAAAggg&#10;gAACCCCAAAII9DaBKkUKiosLpLz3AeMU9LZ9l/IigAACCCCAAAIIIIAAAgiUQ6A6kYJylIQ0EUAA&#10;AQQQQAABBBBAAAEEEECgeIEqRQr+f3t3AxzHddgJfmYIQSQtSnIuTuqyOS0j0qYtSpFlUTFpb5XC&#10;SlagsmtKMlW357WdyCadmCAoWebHUTmTsiwnZvS1KxL68pGONhcpdT4pG9FVK6E2FSqJbSoxeRuf&#10;zawpAkj0UVep425ihAoBfgC4192DweBrOBjMTM8Mfq0mNBj0vH7v140B+o/3Xo9Gtyqo4hJNaGhK&#10;w7mfDkogQIAAAQIECBAgQIAAgXkvkE5SUO2gIAoJJAXz/mQGQIAAAQIECBAgQIAAAQJVEEgnKahC&#10;xRVBgAABAgQIECBAgAABAgQI1EAgnaSgv6/37bfeqOL6+okTg2feqYGPIgkQIECAAAECBAgQIECA&#10;wPwSyC5ecuWxo0d/rXNHod33dn529+7dR7/76kwSzxx4bue2zhJOD+59/O7Nd820wb6nnr1v+5aq&#10;M4fRB/39/VUvVoEECBAgQIAAAQIECBAgQGCOAkuXLj116lRbW1t7e3suN/43+2w2Gy5mw8dC+eFx&#10;WIaGhp4++HzpK+vdu+4pUauHHn0yuXIfGBiYabPrb1y9d+/XHut+JhOG9Mf/fu/r+2/40IfSSQpK&#10;t6eyA3D69OmAXtlrvYoAAQIESgu8+eabV111FSUCBAgQIJCWgJ9EaclXvF+HbBJdSAeaKCmIk4zx&#10;8KLi08ALCRAgQIAAAQIECBAgQIAAgVYQyPd5KO7q0ArN0gYCBAgQIECAAAECBAgQIECgIoGx0RHN&#10;363AXRIrOgG8iAABAgQIECBAgAABAgQITBAouvdBCAuS1UKAAAECBAgQIECAAAECBAjMV4EJMy4m&#10;UyzKCubryaDdBAgQIECAAAECBAgQIDDPBKbLAIr6FDS5htEHTX4AVZ8AAQIECBAgQIAAAQIE0hAI&#10;YcHEvGC6pECngjQOjX0SIECAAAECBAgQIECAAIFGENCnoBGOgjoQIECAAAECBAgQIECAAIFGEUgn&#10;KbhwYXjo7PkqrsPDI6G0RkFVDwIECBAgQIAAAQIECBAg0FwCRWMQ0kkKJnP1dC5aeHN3X9HT0TPt&#10;0bp2f/HTzeWstgQIECBAgAABAgQIECBAoJkE4ukIUk8KervXti86lNlYLNe3f+1txx8+fm5w6Nzg&#10;4a3LmglVXQkQIECAAAECBAgQIECAQHMLpJ4ULO86fG7wifXFij2Pbcs8crBLQtDcp5baEyBAgAAB&#10;AgQIECBAgEBTCqSeFExVe+VbB9dsyDyWjD7o6mlKVpUmQIAAAQIECBAgQIAAAQJNKtCASUEk+WJm&#10;fTT04KVNB2/rlBU06bml2gQIECBAgAABAgQIECDQjAINmhRsuHVdpNnxxYfXHPiWqKAZzyx1JkCA&#10;AAECBAgQIECAAIHmFGjQpKAIc837l5dJO1rmdjYjQIAAAQIECBAgQIAAAQIEZhJIJykI1/Sjk5bx&#10;Zzo+tvHIjsdejr7+ymM7jqx879WTt536eWjeyMiIw0yAAAECBAgQIECAAAECBAjMUSCdpKCo0uEu&#10;iZcuXnTbNzJHdl576eK1+/symVu6jz90/LbFiy5dfPvxh374xC1zbKKXEyBAgAABAgQIECBAgAAB&#10;AmULpJ4UhLsknj0zOLYe3hrfG7Hw5Ktl3isxm406KZTdahsSIECAAAECBAgQIECAAAEC0wuklBRc&#10;fDzBLLeIBi84xgQIECBAgAABAgQIECBAgMBcBVJKCuZaba8nQIAAAQIECBAgQIAAAQIEaiKQTlIw&#10;zYyGs+xDMHk+xFEzGtbk/FAoAQIECBAgQIAAAQIECMw3gSQpyNa52XOLBaZ5dai/eQrqfBDtjgAB&#10;AgQIECBAgAABAgRaUiCdPgUtSalRBAgQIECAAAECBAgQIECgBQQKSUF9uxWMRl0AqrjEXQpMadgC&#10;J6QmECBAgAABAgQIECBAgEDKAsV9CkJYkKw1X6odFEQhgaSg5ofNDggQIECAAAECBAgQIEBgHggY&#10;fTAPDrImEiBAgAABAgQIECBAgACBsgXSSQr6+3rffuuNKq6vnzgxeOadslttQwIECBAgQIAAAQIE&#10;CBAgQGB6geziJVceO3bsri07C1+/d/NnvvSlLx397qszmT1z4Lmd2zpLiD649/G7N9810wb7nnr2&#10;vu1bqn5AwuiD/v7+qherQAIECBAgQIAAAQIECBAgMEeBpUuXnjp1qq2trb29PZcb/5t9NpsNF7Ph&#10;Y6H88DgsQ0NDTx98vvSV9e5d95So1UOPPplcuQ8MDMy02fU3rt77O3sf634mE837F/37va/vu+GG&#10;D6WTFJRuT2UH4PTp00uWLKnstV5FgAABAqUFTpw4sWLFCkoECBAgQCAtAT+J0pKveL8O2SS6s2fP&#10;NlFSkM7og4rPNi8kQIAAAQIECBAgQIAAAQIEaiogKagpr8IJECBAgAABAgQIECBAgECTCbROUuAu&#10;iU126qkuAQIECBAgQIAAAQIECDSkQOskBQ3Jq1IECBAgQIAAAQIECBAgQKDJBCQFTXbAVJcAAQIE&#10;CBAgQIAAAQIECNRUoHWSAqMPanqiKJwAAQIECBAgQIAAAQIEWk8g3J4xm4nuy1jctNZJClrvgGkR&#10;AQIECBAgQIAAAQIECBCov0DrJAX6FNT/7LFHAgQIECBAgAABAgQIEGg9gXSSggsXhofOnq/iOjw8&#10;EkprvcOjRQQIECBAgAABAgQIECBAoA4C0QiEsTEI6SQFkxvZ07lo4c3dfcnTr3QtbF80vhaer4OM&#10;XRAgQIAAAQIECBAgQIAAgfksEE1YkHpS0Nu9tn3RoczG8QOxrnvo3GCyvrQps+bOW5fN54Ok7QQI&#10;ECBAgAABAgQIECBAoK4CqScFy7sOnxt8Yv20je45dGD1BkFBXU8IOyNAgAABAgQIECBAgACBeS6Q&#10;elJQwv+Vbx1cs+HW5fP8CGk+AQIECBAgQIAAAQIECBCop0ADJwU9hw4aelDPc8G+CBAgQIAAAQIE&#10;CBAgQIBAA8xTMONBMPTA+UmAAAECBAgQIECAAAECBOov0LB9CioYejBafz57JECAAAECBAgQIECA&#10;AAECLSaQTlIQrulHJy0Tn+nd/7WDqzesu3ryVjN9Ho7KyMhIix0bzSFAgAABAgQIECBAgAABAvUX&#10;yCcF4YaJyVr3Jdwl8dLFi277RubIzmsvXbx2f19Ug96XXzzirgd1PxZ2SIAAAQIECBAgQIAAAQIE&#10;MpP7FNQ9LAh3STx7ZnBsPbx1WXRQoif/pGsWdz3IZqNOCo4nAQIECBAgQIAAAQIECBAgMEeBdEYf&#10;TBl7UO4ogxm3iwYvzJHCywkQIECAAAECBAgQIECAAIEpfQqQECBAgAABAgQIECBAgAABAvNZIJ0+&#10;BdPMaDi3XgWZUTMazufTWNsJECBAgAABAgQIECBAoGoCKSUFc8sFpr46eJinoGonhYIIECBAgAAB&#10;AgQIECBAYB4LpJMUzGNwTSdAgAABAgQIECBAgAABAg0tkFJSMFrlOQ3jLgWmNGzoU03lCBAgQIAA&#10;AQIECBAgQKApBNJJCqodFEQhgaSgKU44lSRAgAABAgQIECBAgACBBhdIJylocBTVI0CAAAECBAgQ&#10;IECAAAEC81YgnaSgv6/37bfeqOL6+okTg2fembdHUcMJECBAgAABAgQIECBAgEC1BLKLl1x57Nix&#10;z2zZWSjxC5s/86Uvfenod1+daR/PHHhu57bOEjV4cO/jd2++a6YN9j317H3bt1SrAYVywuiD/v7+&#10;qherQAIECBAgQIAAAQIECBAgMEeBpUuXnjp1qq2trb29PZcb/5t9NpsNF7PhY6H88DgsQ0NDTx98&#10;vvSV9e5d95So1UOPPplcuQ8MDMy02fU3rv6d39n7WPfX4w2iuf/+wzP7brjhhnSSgtLtqewAnD59&#10;OqBX9lqvIkCAAIHSAm+++eZVV11FiQABAgQIpCXgJ1Fa8hXv1yGbRBfSgSZKCtIZfVDx2eaFBAgQ&#10;IECAAAECBAgQIECAQE0FJAU15VU4AQIECBAgQIAAAQIECBBoMoHWSQrcJbHJTj3VJUCAAAECBAgQ&#10;IECAAIGGFGidpKAheVWKAAECBAgQIECAAAECBAg0mYCkoMkOmOoSIECAAAECBAgQIECAAIGaCrRO&#10;UmD0QU1PFIUTIECAAAECBAgQIECAwDwRaJ2kYJ4cMM0kQIAAAQIECBAgQIAAAQI1FWidpECfgpqe&#10;KAonQIAAAQIECBAgQIAAgXkikE5ScOHC8NDZ81Vch4dHQmnz5JhpJgECBAgQIECAAAECBAgQqJ1A&#10;PinIZrO128fFS+7pXLTw5u6+woavdC1sXxStxU9evBhbECBAgAABAgQIECBAgAABAnMUGO9TEMKC&#10;ZJljibN8eW/32vZFhzIbi17Ws2X98Uf+enDo3OBLK3ds2j8eIMyyaJsTIECAAAECBAgQIECAAAEC&#10;sxWYZvRBfaOC5V2Hzw0+sb6o3r0n/3rNhluXR88s/8Dq2TbI9gQIECBAgAABAgQIECBAgMAcBNKZ&#10;p6BkhZd37Vq5Y2VnT+aVrpXbVu7aumwOzfNSAgQIECBAgAABAgQIECBAYFYCDZgUZDIdX3x4zYHb&#10;F64/mNn0sY5ZNcfGBAgQIECAAAECBAgQIECAwJwEGjApCDMXXPOjXefieQoyty8MnQssBAgQIECA&#10;AAECBAgQIECAQJ0EGjEp+NGRsa4EUeeC4yfLndJwtE5mdkOAAAECBAgQIECAAAECBFpXIJ2kIFzT&#10;j05aip/JHDj0Svzl3v/04pGV77168rZTPw8HaGRkpHUPk5YRIECAAAECBAgQIECAAIE6CaSTFBQ1&#10;Low1uHTxotu+kTmy89pLF68N90Rc1/3DR/769vDkpYuv3X7NHz1xS50o7IYAAQIECBAgQIAAAQIE&#10;CBDIpJ4UhLsknj0zOLYeju90sGzrn4w9013ejIbZbNRJwfEkQIAAAQIECBAgQIAAAQIE5iiQUlJw&#10;8fEEs9wiGrwwRwovJ0CAAAECBAgQIECAAAECBNLvU+AYECBAgAABAgQIECBAgAABAg0kkE6fgmlm&#10;NJxlH4LJ8yGOmtGwgc4qVSFAgAABAgQIECBAgACB5hVIKSmYWy4w7b0PzFPQvGehmhMgQIAAAQIE&#10;CBAgQIBA4wikkxQ0TvvVhAABAgQIECBAgAABAgQIECgWSCkpGI1uVVDFJZrQ0JSGTm0CBAgQIECA&#10;AAECBAgQIDBngXSSgmoHBVFIICmY88mgAAIECBAgQIAAAQIECBAg4N4HzgECBAgQIECAAAECBAgQ&#10;IECgSCCdPgX9fb1vv/VGFdfXT5wYPPOOI0uAAAECBAgQIECAAAECBAjMUSC7eMmVx44d+2zX/1oo&#10;6Aufv+t/+9KXjn731ZmKfubAczu3dZbY8YN7H797810zbbDvqWfv275ljvWe+vIw+qC/v7/qxSqQ&#10;AAECBAgQIECAAAECBAjMUWDp0qWnTp1qa2trb2/P5cb/Zp/NZsPFbPhYKD88DsvQ0NDTB58vfWW9&#10;e9c9JWr10KNPJlfuAwMDM212/Y2rf+d39j7W/fV4gzCsP/Mfntl3ww035JOCz2zZmbwyVKgOSUHp&#10;9lR2AE6fPr1kyZLKXutVBAgQIFBa4MSJEytWrKBEgAABAgTSEvCTKC35ivfrkE2iO3v2bBMlBemM&#10;Pqj4bPNCAgQIECBAgAABAgQIECBAoKYCkoKa8iqcAAECBAgQIECAAAECBAg0rkC4leDUOwlOTgqa&#10;916DzVvzxj1l1IwAAQIECBAgQIAAAQIE5oFAuKBOlqSt0/QpyH9lHlhoIgECBAgQIECAAAECBAgQ&#10;IFAkEEUCRh84JQgQIECAAAECBAgQIECAAIFxgdZJCow+cF4TIECAAAECBAgQIECAAIFZCowPOii8&#10;sHWSglla2JwAAQIECBAgQIAAAQIECBCIBIonKQiftk5SoE+BE5wAAQIECBAgQIAAAQIECMxKYGwS&#10;w0JeED1IJym4cGF46Oz5Kq7DwyOhtFlx2JgAAQIECBAgQIAAAQIECBC4+F0S0zHq6Vy08ObuvsLO&#10;X+la2L4oWoufTKdq9kqAAAECBAgQIECAAAECBFpbYFJYkE6fgiLi3u617YsOZTYWPdWzZf3xR/56&#10;cOjcDx/J7Ni0fzxAaO0jo3UECBAgQIAAAQIECBAgQKDuAklMUBwWpJ4ULO86fG7wifVFFK986+Cm&#10;XV3LwzPLuu7beOSFl0UFdT9R7JAAAQIECBAgQIAAAQIE5o/ApLAg9aSgtPzy96858qPe+XN0tJQA&#10;AQIECBAgQIAAAQIECNRRIL7tQdhfQ/UpmNr+kA4c2NsdxwM9j+04UkcguyJAgAABAgQIECBAgAAB&#10;AvNPoPH7FCzvOvBoZvs10YyGhz7w8Jo1748GIlgIECBAgAABAgQIECBAgACBKguE7gRN0acgzE+w&#10;9fDQuTCj4eAXMy8eWfneZWVCRP0lLAQIECBAgAABAgQIECBAgEDZAmHsweQBCOnMU5CEFhOWqc+M&#10;nty/cVvm4XtvmbzpNJ8HgpGRkbIhbEiAAAECBAgQIECAAAECBAhkkj+5Fy6zE5F0koKioxHuknjp&#10;4kW3fSNzZOe1ly5eG+6J+ErXovBMWFf+4YbjfxLfBMFCgAABAgQIECBAgAABAgQIVF9gyh/xGyEp&#10;CHdJPHtmcGw9vHVZZl332KflxwTZ7IR5Gqtvp0QCBAgQIECAAAECBAgQINCKAjPNUzCeIdSp1WUM&#10;KJjdJlFniTrV3W4IECBAgAABAgQIECBAgEBrCBRGHyTNSa6sUx990Bq2WkGAAAECBAgQIECAAAEC&#10;BJpQIJnPcGxJGjCWFGQzmWStyzLNjIaz60IwZT7EUTMa1uXI2QkBAgQIECBAgAABAgQItJTA+I0P&#10;kmEIRUlBfds5t1hg+nsfFJpU36bYGwECBAgQIECAAAECBAgQaGKBmfsUjDUqut424r+JD7GqEyBA&#10;gAABAgQIECBAgACBcgWSAGDSpIYpzVMwcSDE3LsYJHd/LFfCdgQIECBAgAABAgQIECBAgEA+Jchf&#10;lMce0ZX1lKSgLrMVVDsoiEICSYGTnAABAgQIECBAgAABAgQIzFag0KEg5XkKZltv2xMgQIAAAQIE&#10;CBAgQIAAAQJVFyh1l8Skq0HVdzlTgf19vW+/9UYV19dPnBg8807d6m9HBAgQIECAAAECBAgQIECg&#10;NQSm9inILl5y5bFjR3+tc0doYTYb3Sbx3s2f+dKXdh/97qsztfmZA8/t3NZZQuTBvY/fvfmumTbY&#10;99Sz923fUnXQ0Lb+/v6qF6tAAgQIECBAgAABAgQIECAwR4GlS5eeOnWqra2tvb09lxufByBchoeL&#10;2eRiPFnC47AMDQ09ffD50lfWu3fdU6JWDz36ZHLlPjAwMNNm19+4+itfeeC3H90XZidIqvDC7x9c&#10;tWpVOklB6fZUdgBOnz4d0Ct7rVcRIECAQGmBN99886qrrqJEgAABAgTSEvCTKC35ivfrkE2iC+lA&#10;wyYFv/XI49lMyAmicQYvPveNkBSkdO+Dik83LyRAgAABAgQIECBAgAABAgSqKjBpOoIJScHY3Qqr&#10;ukOFESBAgAABAgQIECBAgAABAo0tUBwWtE6fgnrOyNjYx1ftCBAgQIAAAQIECBAgQIBAWQJhyEHh&#10;ajp+EI1BaJ2koCwDGxEgQIAAAQIECBAgQIAAAQJFAtEUBRPvhxgnBaOTn4VGgAABAgQIECBAgAAB&#10;AgQIzE+B1ulTYPTB/DyDtZoAAQIECBAgQIAAAQIEqiswzYyG1d2B0ggQIECAAAECBAgQIECAAIEG&#10;FYjmJYjukTg2BiH6VJ+CBj1YqkWAAAECBAgQIECAAAECBOogUJikIMkL8klB8VSHdahE2MWFC8ND&#10;Z89XcR0eHgml1afy9kKAAAECBAgQIECAAAECBFpYoBH6FPR2r21ftDBau3oS6sIznfknWvgIaBoB&#10;AgQIECBAgAABAgQIEGgkgQZICnpezhw4Nzh0bvClTQdvi6KBvu6NO645FJ754SPHb9/ySiNxqQsB&#10;AgQIECBAgAABAgQIEGhBgWQMQjxrQdE8BandO6Bja9eyuC4d6zdmjp/s6335xSMb168LTyy79c7V&#10;Bw/pVtCC56AmESBAgAABAgQIECBAgECjCkxz74PUIoO+k8fX3Hnrst4fHVnz/uUx2LL3royyg0bF&#10;Uy8CBAgQIECAAAECBAgQINByAoWkIJrWcGxNpZW93Zu2rdy1Ne5esPK9SS8DCwECBAgQIECAAAEC&#10;BAgQIFBfgSQpSEYipLn0bLkmzE3Q3ZHUQT+CNI+FfRMgQIAAAQIECBAgQIDAvBBIbooYluhB4SaJ&#10;Y/MUpDbiIK5SX/fNt2cODT4RzU2QySx//5qxuobxCLPoX5B+3jEvziSNJECAAAECBAgQIECAAIEW&#10;EciOZQTFQUFhRsPRzOjIaFjr070gGudQWF7pvPaFDT/o7hh7Ytm6j2d2PPZy+LT3P73w2saP3TK+&#10;6YyPwjEaGRlpkSOlGQQIECBAgAABAgQIECBAoPYC+S4F2ZAXJB0K8k/k5ykoTFEQ4oL6Dkbo7d57&#10;IPPa9usWXbo4Xrt6Msu6Djx0/Lbw+LoXQ4KQdDSwECBAgAABAgQIECBAgAABAlUViCKCZMmF/6I1&#10;igyK7pJY1b2VX9jyrsNnzwyOr/FUBWNPHk4mOLz4EtqS7gCKi1fRFgQIECBAgAABAgQIECBAoKEE&#10;4lwgm0tCgmiNapf/X/0rWsaAgtltEg1nqH8z7JEAAQIECBAgQIAAAQIECDSrQDzqIOQEubBkcwvC&#10;GuUEDdCnoFlB1ZsAAQIECBAgQIAAAQIECDS1QDzuIEQFUUYQpQW5XDxZQdK1YGzigvHpC2rc1gkz&#10;Gs6u88D0W4eJGM1oWOODpngCBAgQIECAAAECBAgQaCmBOCcIwUDcpSBekikN80lBndtajXBgQhmh&#10;/uYpqPNBtDsCBAgQIECAAAECBAgQaG6BKCqIMoLCVAXx6IOxPgWFex8Y7N/ch1ntCRAgQIAAAQIE&#10;CBAgQIBAuQKFmx/EYUF+9EFKfQrCYIHqdiuIuxRIOco9F2xHgAABAgQIECBAgAABAgTiWx9E3QiS&#10;uyMmn4UljD6ILrBHR0fiB8kaPVFTsmoHBVFIICmo6SFTOAECBAgQIECAAAECBAi0nkAhHYiHHeQ/&#10;G5+noPBH/tZruRYRIECAAAECBAgQIECAAAECMwiMxwXJhqhJCQAAP2BJREFUBnFSUDxLQf7P/bUF&#10;7O/rffutN6q4vn7ixOCZd2pbaaUTIECAAAECBAgQIECAAIHWEogHFIx9GBtdkF285Iqj3zv6b3/9&#10;C4XG7tj6uT177j925E9nav4zB57bua2zBM6Dex+/e/NdM22w76ln79u+peq2oU9Ef39/1YtVIAEC&#10;BAgQIECAAAECBAgQmKPA0qVLT5061dbW1t7eHu41UCgtzA8QLmbjWQLySzJpwNDQ0NMHny99Zb17&#10;1z0lavXQo08mV+4DAwMzbbbqIzd/+ctffnjfM1FaEMcEf3Bw30033ZROUlC6PZUdgNOnTy9ZsqSy&#10;13oVAQIECJQWOHHixIoVKygRIECAAIG0BPwkSku+4v06ZJPozp4924BJwY1rbn7ggSgpKEz89wcH&#10;94ekYDzJqPgM8EICBAgQIECAAAECBAgQIECgmQUmTFUgKWjmQ6nuBAgQIECAAAECBAgQIEBgbgLJ&#10;uIP4JolT7n0wt5LTf7W7JKZ/DNSAAAECBAgQIECAAAECBJpfQJ+C5j+GWkCAAAECBAgQIECAAAEC&#10;BKonkEvuhjDpRonVK19JBAgQIECAAAECBAgQIECAQKMKjN0ZMR8LxPlAoU9B+GJhbdQGlKyX0QdN&#10;edhUmgABAgQIECBAgAABAgQaQiDJBKIlSgqKQ4KxrxRShYaor0oQIECAAAECBAgQIECAAAECtRKI&#10;//ZeCAJaZ54CfQpqdcYolwABAgQIECBAgAABAgRaU2A0ut3BlMvpaUcf1LxDwYULw0Nnz1dxHR4e&#10;CaW15oHTKgIECBAgQIAAAQIECBAgUDOBsQhg4uiDaHdpTlPQ2722fdHCaO3qGWt6T+eihTd399VM&#10;QsEECBAgQIAAAQIECBAgQGDeC0SjDqJMYLR46sJc/GT0XGGtN1TPy5kD5waHzg2+tOngbZ09mTg4&#10;OJTZWO962B8BAgQIECBAgAABAgQIEJh/AvlJCpK0IPo3NvpgulkN68TTsbVrWbyrjvUbM8dP9i3v&#10;Onxu8In1ddq73RAgQIAAAQIECBAgQIAAgfkrMDoapioYn80wgghJQZIZFHcriD5NQanv5PE1d96a&#10;pAYWAgQIECBAgAABAgQIECBAoKYChaEHY5lAvLfRQp+CoqwglZggDDrYtG3lrq2CgpqeBgonQIAA&#10;AQIECBAgQIAAAQKJwNhwg2T4QRwLxIFAnBREn44vyTN1Xnq2XLPjmkPdHXXerd0RIECAAAECBAgQ&#10;IECAAIF5LDBh3sJ8FpDLhwITv1bn0Qd93Tffnjk0+MS6uR2cuscbc6uuVxMgQIAAAQIECBAgQIAA&#10;gTQFkk4EUSAwMtanIHoiGX1Q3KVg7GYItaxs3K9hbHml89oXNvygu2NCJfJ9HyY/N9PnobIjIyO1&#10;rLKyCRAgQIAAAQIECBAgQIBASwlEV95RSjAycZRBPKPhhOv2+Ot1bHpv994Dmde2X7fo0sXx2tUT&#10;7pIYHtz2jcyRnddeunjt/r461sauCBAgQIAAAQIECBAgQIDA/BEYywhGorwg/AE+Tggmz2iYxAR1&#10;jArCPRHPnhkcX7s7Jj5zuKw5DrPZqJPC/DmWWkqAAAECBAgQIECAAAECBOYoEPcUCP/imCB8DGMQ&#10;4kBgLCmIik8mOczfJGGO+7vIy8sdVVD2dknXCAsBAgQIECBAgAABAgQIECBQrkDcVyAafDA+TUF+&#10;noJsJhP+Jh/9y0b/wnbJRwsBAgQIECBAgAABAgQIECDQsgL5CQ2TP9Ln+xQkow/iaCCXy2VzISiI&#10;P9QcYerMCGV3Hph+w5B5mNGw5ofNDggQIECAAAECBAgQIECgtQTiWx/GQxCKuhWEYCDqTRAHBWFZ&#10;EP5Fn9c4LZhjLjD15eFImaegtU5XrSFAgAABAgQIECBAgACB2gok8xQmN0AYG34QPRfnAuF/cUYQ&#10;LwvifgXF8xfUtmZKJ0CAAAECBAgQIECAAAECBNIQGJupcOLEf7lo8EE06CDpUBCt8XwFNa5h0rWh&#10;ekvcpcCUhjU+aoonQIAAAQIECBAgQIAAgVYSmHAZXbjFQSaXTF4YTVIQ9SSIxiBEHQpq3Keg2kFB&#10;fMNHSUErna/aQoAAAQIECBAgQIAAAQIpCUSjDOJ7Howv8ecpVcduCRAgQIAAAQIECBAgQIAAgVQF&#10;4tEHSVqQ3CMxnuEwuSFC7Zb+vt6333qjiuvrJ04MnnmndhVWMgECBAgQIECAAAECBAgQmCcC2Xdd&#10;fuXR7x399G/cG98aIQoKvrjlc/fff//3vnN4JoJnDjy3c1tnCaAH9z5+9+a7Ztpg31PP3rd9S9V9&#10;w+iD/v7+qherQAIECBAgQIAAAQIECBAgMEeBpUuXnjp1qq2trb29Pb7nYH4JF+HhYrb4/oNJh/+h&#10;oaGnDz5f+sp69657StTqoUefTK7cBwYGZtrs+htXP/DAA7/18L+P8oD43x/+we/edNNN2XctufJ7&#10;R7/36V//QpQTxP9t60qSgldrlxSUbk9lB+D06dMBvbLXehUBAgQIlBZ48803r7rqKkoECBAgQCAt&#10;AT+J0pKveL8O2SS6kA40UVIQkowoNhgZDf+NjIwOhw/JbQkqPiG8kAABAgQIECBAgAABAgQIEGhe&#10;gVzcxWB0JIoIhqOPw8MjkoLmPZ5qToAAAQIECBAgQIAAAQIEZiswcbrCXHJ3wTgmiHKCsIbcIPQv&#10;mG2xqW+vH0Tqh0AFCBAgQIAAAQIECBAgQKCJBcbubZCLcoKoT0HUqSD6ODwchiK46m7iQ6vqBAgQ&#10;IECAAAECBAgQIEBgDgLRPAVxn4LxJR58YJ6COaB6KQECBAgQIECAAAECBAgQaFqBfJ+CJB3IL1Fj&#10;mi8pkG407Umo4gQIECBAgAABAgQIECDQQAL5ex/E0UDzpQMNBKkqBAgQIECAAAECBAgQIECgJQRC&#10;UpAs0USH+SX/aZO1T5+CJjtgqkuAAAECBAgQIECAAAECqQtMvOtBUp2QFOQzglwuFyUFycfs2IyH&#10;tan0hQvDQ2fPV3ENUzGG0mpTWaUSIECAAAECBAgQIECAAIF5JBBygSgryOUWROuCtgULFoSwICx1&#10;NOjtXtu+aGG0dvUku536TB2rY1cECBAgQIAAAQIECBAgQGAeC0SJQMgKcgtCTBCWkBRcEncrqGNS&#10;0PNy5sC5waFzgy9tOnhbZ5QVTH1mHh8hTSdAgAABAgQIECBAgAABAvUUiEcfRGMOog4FUVjQ1hZ9&#10;Vs8+BR1bu5bFTe5YvzFz/GRfeDDlmXqS2BcBAgQIECBAgAABAgQIEJjHArmoR0FIC+IRB0nPgmjC&#10;gnomBQX9vpPH19x5a5IaJMvUZ+bxodJ0AgQIECBAgAABAgQIECBQB4FklEE8h2EcFYS1DjMaTtew&#10;3u5N21bu2loUFEx9pg4gdkGAAAECBAgQIECAAAECBOa1QH6egvhuB4WbJEYP66zSs+WaHdcc6u4Y&#10;3+3UZ+pcJbsjQIAAAQIECBAgQIAAAQLzUCA3MRIYzROM/b8+In3dN9+eOTT4xLrC7qY+U0ZN6lvp&#10;MipkEwIECBAgQIAAAQIECBAg0HQC8YyG8TKaGY2XkfAg+qyWS7SDwvJK57UvbPhBd0epZ8a/Nv2j&#10;UNmRkZFaVlnZBAgQIECAAAECBAgQIEBgXggU7oYYBwUjo+F6O/pXv6vu3u69BzKvbb9u0aWL47Wr&#10;Z+oz8+JIaCQBAgQIECBAgAABAgQIEGgEgXxSMBoFBSEfGB4ZHk7+al+vyi3vOnz2zOD42t0x9ZmL&#10;1yXMq1DHOl+8PrYgQIAAAQIECBAgQIAAAQJNKjDWpyDuTjAaJQUXwsew1rY9FxtNMOuvR8MZaltl&#10;pRMgQIAAAQIECBAgQIAAgfkgMD76IJmkYDjuU1DH0QfzAVkbCRAgQIAAAQIECBAgQIBA0wiEpCCa&#10;XjA/PcFw3LMg9C+o8R/oJ8xoOOv+A9O8IDRCutE0J52KEiBAgAABAgQIECBAgEADC+Tii/boMjua&#10;pCBe46Cgtl35qxEOTCgjCNe6zg18EFWNAAECBAgQIECAAAECBAhUTSAXj++Phh3EYUHcpyC+YWLV&#10;9qAgAgQIECBAgAABAgQIECBAoHkEonkKQiqQjwnisQf1qHx8T8YqLnGXgrrUvB469kGAAAECBAgQ&#10;IECAAAECBFITyEUX2NEchvG/qD/BSJQd1Piqu9pBQdIvQlKQ2mlkxwQIECBAgAABAgQIECDQMgL5&#10;ex/k84Jk1IEr7pY5vBpCgAABAgQIECBAgAABAgRmKTCWFBQygrrEBP19vW+/9UYV19dPnBg8884s&#10;225zAgQIECBAgAABAgQIECBAYLJAduHiy44ePbrhkxsLX/nN7Xfv2XP/94+9NpPWMwee27mts4Tl&#10;g3sfv3vzXTNtsO+pZ+/bvqXqhyJ0i+jv7696sQokQIAAAQIECBAgQIAAAQJzFFi6dOmpU6fa2tra&#10;29tzufzf7EOZ2Ww2XMyGj4Xyw+OwDA0NPX3w+dJX1rt33VOiVg89+mRy5T4wMDDTZtffuPqBrzzw&#10;Ww//+3hsQfTvD5//3ZtuuimdpKB0eyo7AKdPn16yZEllr/UqAgQIECgtcOLEiRUrVlAiQIAAAQJp&#10;CfhJlJZ8xft1yCbRnT17tomSgvEko+IzwAsJECBAgAABAgQIECBAgACBphUIPRrGOzWEVkgKmvZQ&#10;qjgBAgQIECBAgAABAgQIEKiBQOskBe6SWIPTQ5EECBAgQIAAAQIECBAgMO8EWicpmHeHToMJECBA&#10;gAABAgQIECBAgEDVBMYHIEgKqoaqIAIECBAgQIAAAQIECBAg0MwC+bCgdZICow+a+XRUdwIECBAg&#10;QIAAAQIECBBoFIHWSQoaRVQ9CBAgQIAAAQIECBAgQIBAMwu0TlKgT0Ezn4fqToAAAQIECBAgQIAA&#10;AQKNIpBOUnDhwvDQ2fNVXIeHR0JpjYKqHgQIECBAgAABAgQIECBAoGkF8knB+BSHKbSkt3tt+6KF&#10;0drVE+++pzP5dPyZFGpllwQIECBAgAABAgQIECBAYD4KjPcpSC0s6Hk5c+Dc4NC5wZc2HbytM2QF&#10;fcu/GH1a9Mx8PDLaTIAAAQIECBAgQIAAAQIE0hBIZ/TBhJZ2bO1aFj/RsX5j5vjJvsyyZcvzG0TP&#10;WAgQIECAAAECBAgQIECAAIH6CTRAUlBobN/J42vuvDVJDeKlr/trBzeu76ifhj0RIECAAAECBAgQ&#10;IECAAIH5LjAhKQgDEFIbg5Dp7d60beWurXFQkJ+54Nr/et/gE+vm+yHSfgIECBAgQIAAAQIECBAg&#10;UEeBRulT0LPlmh3XHOrO9x9Y3nU4nqdg/aFFC6OZCywECBAgQIAAAQIECBAgQIBA1QWm7THQEElB&#10;X/fNt2cOTdN9YGzmgvIsRsvbzFYECBAgQIAAAQIECBAgQIDAuMCk4QXpJAXhmn60sLzSee0LG37Q&#10;3TH+zPiXDh1cvWHd1dN8ZdJToX0jIyOOMwECBAgQIECAAAECBAgQIDBHgXSSgqJK93bvPZB5bft1&#10;iy5dHK9dPWGSgvzjxbdn/uhwMnOBhQABAgQIECBAgAABAgQIEKiVQHG3gtSTgjAlwdkzg+Nrd0fx&#10;M0/cUh5CNht1UihvW1sRIECAAAECBAgQIECAAAECkwUKcxaklBRcfDzBLLeIhjM4zAQIECBAgAAB&#10;AgQIECBAgMBcBVJKCuZaba8nQIAAAQIECBAgQIAAAQIEaiKQTlIwYUbDWfYemHbzzKgZDWtyfiiU&#10;AAECBAgQIECAAAECBOabQEpJQTXSgeIywmEzT8F8O3e1lwABAgQIECBAgAABAgRqIZBOUlCLliiT&#10;AAECBAgQIECAAAECBAgQmLtASknBaNQFoIpL3KXAlIZzPx+UQIAAAQIECBAgQIAAAQLzXaCQFCR3&#10;QyistXWpdlAQhQSSgtoeM6UTIECAAAECBAgQIECAwPwQGEsKJgUF2fC5hQABAgQIECBAgAABAgQI&#10;EJh3AvmkIJvJji/hcY0d+vt6337rjSqur584MXjmnRrXWvEECBAgQIAAAQIECBAgQKD1BbILF192&#10;9OjR//lXfz0eehAt923bunvPnr/63ndnav0zB57bua2zhM2Dex+/e/NdM22w76ln79u+peq0YfRB&#10;f39/1YtVIAECBAgQIECAAAECBAgQmKPA0qVLT5061dbW1t7ensuNzxgY/mYfLmbDx0L5yV/xh4aG&#10;nj74fOkr69277ilRq4cefTK5ch8YGJhps+tvXP2VrzzwWw8/nonm/Yv+/eHz31h1000hKVhy7FhI&#10;Cn4j35Mgm911b+eePff/l7/8Tu2SgtLtqewAnD59OqBX9lqvIkCAAIHSAm+++eZVV11FiQABAgQI&#10;pCXgJ1Fa8hXv1yGbRBfSgSZKCnJJcpHNLciFdUHbggULstnQhJTuiVDxaeiFBAgQIECAAAECBAgQ&#10;IECAQDUEkkQgBAUhJghLSAouCTFBCAuqUbgyCBAgQIAAAQIECBAgQIAAgcYWSG5xULSERCDMZphJ&#10;OhREYUFbW9y/oPmSAndJbOxTT+0IECBAgAABAgQIECBAoIEFivKCXJIcxAMOQlwQ9SyIJk9owqSg&#10;gb1VjQABAgQIECBAgAABAgQININAHBFEfQfyt0iMo4KwhpygeN7FZmiKOhIgQIAAAQIECBAgQIAA&#10;AQLVEciPMoj6EYSbH8RL1Mug6A4N1dlP7Usx+qD2xvZAgAABAgQIECBAgAABAq0vkJs4bUF0+8To&#10;Horx/y0ECBAgQIAAAQIECBAgQIDAfBOIZzSMl9FM+Kt8WEaaNCrQp2C+nbvaS4AAAQIECBAgQIAA&#10;AQK1EIhHH0QDDuKgYGR0ZGQk+v9IyAtquFy4MDx09nwV1+HhkVBaDWusaAIECBAgQIAAAQIECBAg&#10;0HoC000+kJ+nIBpwEOUDwyPDw+H/9f37fG/32vZFC6O1q6dIvadz0cKbu/ta7zhoEQECBAgQIECA&#10;AAECBAgQaBSBqfc0yCcFmbg7wWiUFFyIuxYM16/KPS9nDpwbHDo3+NKmg7d1jmUFvd2Hjq+uXyXs&#10;iQABAgQIECBAgAABAgQIEIgE4qQgP0VB6EowHHUriJf68XRs7VoW761j/cbM8ZNJJ4Kex178wJ0r&#10;61cJeyJAgAABAgQIECBAgAABAvNUYFK3gqRPQTTyIBp8EC2hN0E0sWEKPH0nj6+589YoNejt3pvZ&#10;1fXeFOpglwQIECBAgAABAgQIECBAYP4JhLAgzguimx6EpCAKBUJOkMxnODZJQf2Tgt7uTdtW7toa&#10;BQU9j+24Zn3H/DswWkyAAAECBAgQIECAAAECBFIXyEVzGSa9COIlqVD9uxT0bLlmxzWHuqN4IHQo&#10;OP7wF9elTqMCBAgQIECAAAECBAgQIECgtQWieyFOWcZmNEy+MHZ3hOnuklBDnL7um2/PHBp8IkkH&#10;en905MiOleFWCOsPZsKD8m9/UP9+EDU0UTQBAgQIECBAgAABAgQIEKiDQDY7MRkIow+SUQjhC2HN&#10;hY/hQzQ0YZpQoYr1K+7FMPpK57UvbPhBd8dYt4aO/YNnz0TrS5/NrHnoh69uubrQ42HGB6FudZ2F&#10;sYoWiiJAgAABAgQIECBAgAABAikL5LOBpBYhOYg+zy1YkKwLFrRFqUFucqJQszqHsQYHMq9tv27R&#10;pYvjtWvsNok126OCCRAgQIAAAQIECBAgQIAAgXGByfc+SKY3XJBrCxlBssZ9C+qWFCzvOpz0IMiv&#10;8VQFybKue/DV/A0UL3YEQy+IdO7XcLGK+ToBAgQIECBAgAABAgQIEGh8gbF7H0Q1zUVzE2QzUWeC&#10;saQgHoFQ46Tg4uMJZrlFGrMwNv6RVkMCBAgQIECAAAECBAgQIFBaYFKHgigpiIOC7IK2uENB+Nh2&#10;SX37FDhkBAgQIECAAAECBAgQIECAQJoCk0cfRPMURJMZhkkKctHHZEbDGt/8YMKMhrPsPTDt5uFO&#10;j2Y0TPO0sm8CBAgQIECAAAECBAgQaEKBaS//kz4FISsoLPHdEGqdFFQjHSguIxwO8xQ04TmpygQI&#10;ECBAgAABAgQIECDQEAIT5ykYDX+Pj5bR5H/5zxqioipBgAABAgQIECBAgAABAgQI1Fkgl48JRkai&#10;P9EnH0N2MBYb1Ko28S6quMRdCvJRR63qrFwCBAgQIECAAAECBAgQINByAtPMaBj1JYgigpHRkeHw&#10;cWRkOLmKr2nbqx0URNWtdZ1rCqJwAgQIECBAgAABAgQIECCQlkBhPoKkAqFPQRQVDA9fGI6XkeHh&#10;qGfByEha9bNfAgQIECBAgAABAgQIECBAIEWBXDLYYCwmCHnBhWRQQE3r1N/X+/Zbb1Rxff3EicEz&#10;79S0zgonQIAAAQIECBAgQIAAAQLzQSC7+LLLjx49+snP3V2448H2rb++e8/9x4782Uztf+bAczu3&#10;dZbQeXDv43dvvmumDfY99ex927dUHTekG/39/VUvVoEECBAgQIAAAQIECBAgQGCOAkuXLj116lRb&#10;W1t7e3sulyuUFrr9h4vZ4pkCkoEAQ0NDTx98vvSV9e5d95So1UOPPplcuQ8MDMy02fU3rv7qV7/6&#10;tcf2x/c2iP598/e+vmrVquyid11+9NjRT3x2S7g5YrRkMzvu3rxnz57/+y++XbukoHR7KjsAp0+f&#10;XrJkSWWv9SoCBAgQKC1w4sSJFStWUCJAgAABAmkJ+EmUlnzF+3XIJtGdPXu2iZKCkGTEMxomUxSE&#10;SQ3DPAWj0R0QKj4hvJAAAQIECBAgQIAAAQIECBBoXoFonoKQCkT3PhiO1rAk0UHzNknNCRAgQIAA&#10;AQIECBAgQIAAgYoF4tERUVoQooKoL0H0v2iOw4oLTO2F+kGkRm/HBAgQIECAAAECBAgQINBCAvl5&#10;FOLbHeSzgvi+iRYCBAgQIECAAAECBAgQIEBgPgqMzbgYsoHCGjnICubj2aDNBAgQIECAAAECBAgQ&#10;IECgcG+GiVFBEwYFRh84mwkQIECAAAECBAgQIECAwNwFxu/iOPeylECAAAECBAgQIECAAAECBAg0&#10;u0DrJAX6FDT7uaj+BAgQIECAAAECBAgQINAIAukkBRcuDA+dPV/FdXh4JJTWCKDqQIAAAQIECBAg&#10;QIAAAQIEmlognaRgIllv99r2RQujtasn/krf/rXxp9G6dn9fUwOrPAECBAgQIECAAAECBAgQaCqB&#10;BkgKel7OHDg3OHRu8KVNB2/rTLKCTGbTH4Vnwnp467KmAlVZAgQIECBAgAABAgQIECDQ1AINkBR0&#10;bO1KwoCO9Rszx0/qQtDUJ5TKEyBAgAABAgQIECBAgECTCzRAUlAQ7Dt5fM2dt+a7EBy4PRp9cHO3&#10;4KDJzzDVJ0CAAAECBAgQIECAAIHmEmicpKC3e9O2lbvisQbLth6Ohx788JHMjpWF8QjNBau2BAgQ&#10;IECAAAECBAgQIECgKQUaJSno2XLNjmsOdXdMQFzWdZ/xCE15Wqk0AQIECBAgQIAAAQIECDStQEMk&#10;BX3dN9+eOTT4xLq5MY7O7eVeTYAAAQIECBAgQIAAAQIECGQKSUE2kymsNXcJ1/SjheWVzmtf2PCD&#10;7o7xZ8Ye9WxZf3D1hnVXT/3K5GdCjUdGRmpebzsgQIAAAQIECBAgQIAAAQKtLjCWFEwKCrLh8/os&#10;vd17D2Re237doksXx2tXT2/32vzj248/8gN3SazPcbAXAgQIECBAgAABAgQIECAQC+STgmwmO76E&#10;x/XTWd51+OyZwfG1u6PombJjglDj0M2gfrW2JwIECBAgQIAAAQIECBAg0KICSVKQzeZCUBD+JWuU&#10;G9S2vRcfTzDLLaLhDLWtstIJECBAgAABAgQIECBAgMB8EAhJQZIM5LK5eFmwIOleMB8ar40ECBAg&#10;QIAAAQIECBAgQIDAJIHQgyB6JkoIcuG/tgXh/3FmUFOpCTMazrL3wLSbZ0bNaFjTI6ZwAgQIECBA&#10;gAABAgQIEJgvAnEiEHoUREFBWEJScEk2ZAXZGicF1UgHissIjTBPwXw5Z7WTAAECBAgQIECAAAEC&#10;BGopEI0+COWHPgWhQ0EUFrS1hZig1n0KatkiZRMgQIAAAQIECBAgQIAAAQKVC+RCUBBPU5CfpCDq&#10;XJCLxh9UXmQ5rxyNugBUcYm7FJjSsBx62xAgQIAAAQIECBAgQIAAgVICY3dJjG59EM1nGNY6zGhY&#10;7aAgCgkkBc50AgQIECBAgAABAgQIECAwd4FknoI4HEgSguS2B+59MHdaJRAgQIAAAQIECBAgQIAA&#10;gSYUyE28HeJYB/4ad+Tv7+t9+603qri+fuLE4Jl3mtBflQkQIECAAAECBAgQIECAQGMJZBdfdsXR&#10;Y0d/9fPb8lMV5HJf+Pxn779/z2t/9scz1fSZA8/t3NZZoh0P7n387s13zbTBvqeevW/7lqozhNEH&#10;/f39VS9WgQQIECBAgAABAgQIECBAYI4CS5cuPXXqVFtbW3t7e/E9BEK3/nAxm3TuT5akr//Q0NDT&#10;B58vfWW9e9c9JWr10KNPJlfuAwMDM212/Y2rv/rVr37tsf2ZqLtA9O+bv/f1VatWFZKCL4aJCqI1&#10;l71382f37Nnzl9/+k5nKmntSULo9lR2A06dPB/TKXutVBAgQIFBa4M0337zqqqsoESBAgACBtAT8&#10;JEpLvuL9OmST6EI60ERJQX5GwzAl4OjoyMjI8MjwcHJLgopPCC8kQIAAAQIECBAgQIAAAQIEmldg&#10;7G6IoyMhKBiNkoIL4WNYm7dJak6AAAECBAgQIECAAAECBAiUJRB3HMivYy+Ik4LkpoWhS0HUqyDp&#10;UzBSVomNtJF+EI10NNSFAAECBAgQIECAAAECBJpVICQF8cQFoUNB1K1gOEQFcVBg9EGzHlH1JkCA&#10;AAECBAgQIECAAAEClQiMTUSQjD4InQqi0QeZsCa9DuL4wEKAAAECBAgQIECAAAECBAjMN4FcPhMI&#10;d2WIw4P4Y1PGBEYfzLdzV3sJECBAgAABAgQIECBAoBYC+XkKQkAQ7t4YPonXcCfH8Xs51mKvyiRA&#10;gAABAgQIECBAgAABAgQaUyB/74OQDizIZhdksm3ZXDabHbsjQmPWefpa6VPQTEdLXQkQIECAAAEC&#10;BAgQIECgUQVyofNA6ELQlosygktyubZcLkQFYa1phS9cGB46e76K6/DwSCitpnVWOAECBAgQIECA&#10;AAECBAgQmA8CoTNBNNKgLbcgZASX5Ba0L1gQOheEuKCOje/tXtu+aGG0dvWM7banM3lm0dr9fXWs&#10;il0RIECAAAECBAgQIECAAIF5LhD3KYgGHWRDUpCsUZ+Ces5T0PNy5sC5waFzgy9tOnhbZ5QV9O1f&#10;e9vxh4/HTx7eumyeHyLNJ0CAAAECBAgQIECAAAECdRQISUH034KQEWRz0ccQFGRqPvpgQgM7tnYl&#10;YUDH+o2Z4yf7Mj2Pbcs8cjD/ZB0t7IoAAQIECBAgQIAAAQIECMwrgeT2h5PugJgffZALAw7i6Qmi&#10;+QyjJQ2ZvpPH19x567JXvnVwzYbMY5PHI6RRI/skQIAAAQIECBAgQIAAAQLzQaA4LMjPRxAlA/lb&#10;I6YSEoTd93Zv2rZyV36swYuZ9RPGI8yHw6KNBAgQIECAAAECBAgQIEAgPYFCWJBPCkYz0U0GR6KP&#10;0cP6V6xnyzU7rjnU3ZHf84Zb10WPOr748JoD3ypMc1j/atkjAQIECBAgQIAAAQIECBCYZwK5MBwh&#10;BAMjI6Phv/BxOPw/fFrfsKCv++bbM4cGn4jTgcnLmvcvL/OYpBBwlFkzmxEgQIAAAQIECBAgQIAA&#10;gWYRyCW9CS6MjlwYCevw+ZGREBbUOimI5ksoLK90XvvChh90d4w90fGxjUd2PPZy9Okrj+04svK9&#10;V49vO9OjwB1yjmZBV08CBAgQIECAAAECBAgQINCwAiEpCMvoheGQEUQxwfnh4RAT1DopKOLo7d57&#10;IPPa9usWXbo4Xrt6Mrd0H3/o+G3Rp7cff+iHT9zSsHgqRoAAAQIECBAgQIAAAQIEWk4gF/+VPhPF&#10;BMNRTDCWFNTt7/PLuw6fPTM4vsZTFRSefLXMeyWGmzVEzbAQIECAAAECBAgQIECAAAECcxOIZjQM&#10;AxBCb4J46EG0hgkLhmt91X3x8QSz3CIazjA3Ca8mQIAAAQIECBAgQIAAAQIEMpnQpyCa0XA4Sgry&#10;a5jS0N/nnRsECBAgQIAAAQIECBAgQGB+CkQzGoZgIMxiWFhDTBDd/6CWy4QZDWfZe2DazUMjzGhY&#10;yyOmbAIECBAgQIAAAQIECBBoTYGpfQWS0QfRbRELa9zJoLZLNcKBCWVErTD8oLYHTekECBAgQIAA&#10;AQIECBAg0JoCky6oo6QgvswuWuOZC1qz9VpFgAABAgQIECBAgAABAgQITBEoDgvySUHcsaCwxg9r&#10;usRTIVRxibsU1LrSNRVROAECBAgQIECAAAECBAgQaAiBQlJQ19pUOyiIQgJJQV0PoZ0RIECAAAEC&#10;BAgQIECAQGsJFC6r00kKWgtTawgQIECAAAECBAgQIECAQOsIpJMU9Pf1vv3WG1VcXz9xYvDMO61z&#10;WLSEAAECBAgQIECAAAECBAikJJBduPiyo0eP3vmpTYUK3Lf97j2793z/2GszVemZA8/t3NZZosIP&#10;7n387s13zbTBvqeevW/7lqq3N3ST6O/vr3qxCiRAgAABAgQIECBAgAABAnMUWLp06alTp9ra2trb&#10;23O58b/ZZ7PZcDEbPhbKD4/DMjQ09PTB50tfWe/edU+JWj306JPJlfvAwMBMm11/4+oHH3zwtx/d&#10;F09WGP174fcPrFq1Kp2koHR7KjsAp0+fXrJkSWWv9SoCBAgQKC1w4sSJFStWUCJAgAABAmkJ+EmU&#10;lnzF+3XIJtGdPXu2iZKCdEYfVHy2eSEBAgQIECBAgAABAgQIECBQUwFJQU15FU6AAAECBAgQIECA&#10;AAECBJpMoHWSAndJbLJTT3UJECBAgAABAgQIECBAoCEFWicpaEhelSJAgAABAgQIECBAgAABAk0m&#10;IClosgOmugQIECBAgAABAgQIECBAoKYCrZMUGH1Q0xNF4QQIECBAgAABAgQIECAwTwQKSUG4eWNh&#10;jR9aCBAgQIAAAQIECBAgQIAAgfknMJYUjAcF2WwmWpuOQp+CpjtkKkyAAAECBAgQIECAAAECDSiQ&#10;TwqidCBacrkkJahxUHDhwvDQ2fNVXIeHR0JpDeirSgQIECBAgAABAgQIECBAoLkECn0K8jFBnBVE&#10;Sx2b0du9tn3Rwmjt6gm7faUrfjy23tzdV8e62BUBAgQIECBAgAABAgQIEJjfAnFSEPUlyEUZwYIF&#10;uQULwmdhrR9Lz8uZA+cGh84NvrTp4G2dPZl13eFxsr60KbPmzluX1a8u9kSAAAECBAgQIECAAAEC&#10;BOa5QEgEov4DUVQQQoKwLmhLRiHUz6Vja1eSBXSs35g5frKoB0HPoQOrNwgK6nco7IkAAQIECBAg&#10;QIAAAQIECOTiKQlCMhClBLkFbVFSEB7XdfTB2FHoO3l8Qg+CV751cM2GW5c7SAQIECBAgAABAgQI&#10;ECBAgEDdBHJxUJCJehSEqCAKCtqimQrq2acg39be7k3bVu7aOj7UoOfQQUMP6nYi2BEBAgQIECBA&#10;gAABAgQIEIgFotEHUVaQWxBNUhDHBfWepyCuR8+Wa3Zcc6i7Y/ywGHrgFCVAgAABAgQIECBAgAAB&#10;AvUXiOYjSG6RGN3zYOzGB/W990Gmr/vm2zOHBp9YV9T+CoYejNafzx4JECBAgAABAgQIECBAgMBs&#10;BcIcge3xcskllyQfkyU8P9uiarF9Mk9BFBXE/5IPNV/CNf1oYXml89oXNvygu2P8mdHR3v1fO7h6&#10;w7qri58r9TjUeGRkpOb1tgMCBAgQIECAAAECBAgQIDBngZAIfPSjH/1gvNx4440dHR333nvvU089&#10;FWYGmHPZVSigqBKjmeiP8vX+w3xv994Dmde2X7fo0sXx2tUTKtH78otH3PWgCodXEQQIECBAgAAB&#10;AgQIECDQeALDw8Pf+c53QkzwkY985I477ti8efMnPvGJ8LFB/gSeS6KB6O/14VH0v5H4Yd0Cg+Vd&#10;h8+eGRxf46kKoif/pGsWdz0IPSGialsIECBAgAABAgQIECBAgEDDC4SkICzPPvvsT/3UT4W8YMWK&#10;Fb/wC78QYoLwZCPUPelTEHfsD5WKl3xuUNPalTuqoOztokrXtMYKJ0CAAAECBAgQIECAAAECcxKI&#10;5ggcW5IL8C9/+cthJMIHPvCBxokJQgtDUhBdYsddCfJJQdyrwGX3nA6/FxMgQIAAAQIECBAgQIAA&#10;gUkCIRSYFBaEq+9f+ZVfSf52X/yldOniPgVhtEEcX4R/I8MXRsIno7WdHXDCjIZl9xsosWFoQoMM&#10;50j3cNo7AQIECBAgQIAAAQIECDSsQEgKwpyFk8KCCxcuNFRMEPRyyTQFUUaQ9HUYHo6Cghr3KahG&#10;ODChjKgNNa5zw55qKkaAAAECBAgQIECAAAECTSGQxATFVU0+bZzeBEnd8jMaRkFB6FMwfGF4+EIy&#10;Z0FTKKskAQIECBAgQIAAAQIECBBoFoFJHQqKA4JJj+vWouQuiJOWeJ6C6F4HUY+CpFtB/vYHNa1X&#10;cpuF6i31mIWxpiAKJ0CAAAECBAgQIECAAIFWF5iaFIQWT+plUH+D5NK8eL+Fex/E0xhG4w7CGgUH&#10;Na1ctYOCZFJGszDW9KApnAABAgQIECBAgAABAgTmJHCm7GVOu6noxcV5QXbh4suOHj1656c/l83k&#10;B0vct23rnj17/urokZkKf+bAczu3dZbY9YN7H797810zbbDvqWd33vv5imruRQQIECBAgAABAgQI&#10;ECBAoPkEhoaGZlXpK6644qJX1rt33VOizIcefTK5ch8YGJhps+tvXP2VB7/y24/si4cgRP9efO7g&#10;qlWrxpKCT31uLCjIxEnB/d+vZVLwqX+zvkyjQk+Btra2N+PlH/7hH8Jri7tnJNuk3mGjzBbZjAAB&#10;AgQIECBAgEBTC0zqzPvud7/7qnhp6kapPIG5CJRzNXr55ZfPahcNkhRsKlT6vu1379m95/vHXpup&#10;GXPvU3DXJz8+K6OwcbiZxKuvvnrzzTdfeeWVBhrMVs/2BAgQIECAAAECBGokEP6S9+d//ue/+Iu/&#10;WKPyFUug8QUmJQVhMoKwhGvY5J6IYQljDtrb22fVkHSTgmSegnovl5S9hK4EyRJeEbpMhMAymY4g&#10;nkwhv4bZFZIbO1oJECBAgAABAgQIEKi1QPLrd1jDzdPOnz9/2WVL3nnnnbJ/wbchgVYQCJf9xUvS&#10;pMIz4XG4hk1ignK6G9T7gryM/RVGH9S1T8FvfPYTxXULdkk3gQAaNIeHh8M7zqTKB+hvfvObn/70&#10;r8a3aYiDAQsBAgQINJVAyNbDz8tQ5fA2PvVBuPtOU7VGZQkQIEAgvJ+PXrgwHC6F/uN//MOPf3zW&#10;vYYJEmgZgXBJG65Yw6834ZecCxcuTL33YdP1KWigpCCJCTZt2nTgwIGpkz0kScGnPvXpkCNEUcFI&#10;be/O0DKnrIYQIECgcQRC0H7ruo6VK1c+8uhjxQ86Ojq+cO8Xz5071zhVVRMCBAgQKEcg6lYwMrwg&#10;l33ppZckBeWI2aZVBUI0EH7P+Rf/4l98+9vfDteq4aJ1UljQdElBOqMPpp4fSUzwwQ9+8Oqrry55&#10;9kR3cUySAgsBAgQINJdA6A72/ve//6Mf/eikBz//8z8f36jXQoAAAQLNJhC/ebfqtZ92EZitwD/9&#10;0z995jOfSWYomO1rG237fFKQ3DgxrS79yRCO6667LvwG+b73va+EUTTmqtneP9WXAAECBBKBkAa8&#10;5z3vuTKacWbCg8uvuEJQ4CQhQIBAUwoMD+cnDGu0qxz1IZCSwOLFix944IFkLsOUqlCd3eZHH2z4&#10;5MZCeb8Z7n0Q7pJYy3sfTJqnYNGiReFPTAsXLvzlX/7lm2666Zd+6ZdmGn3w8Y9vGBwcPHfufBj7&#10;UR0ApRAgQIBAvQQuv3xJ9/59az7ykRtvXFX84JaOjve9b8U//uPpelXEfggQIECgOgIh3Qi/ly9e&#10;vPDP/vRPjT6ojqlSmlMgGX2watWqO+64I/SUDzHBrbfeWjxhQdONPmiIpCAZetDZ2XnDDTeE8asf&#10;+chHZkoK7rjj4//0T2fCWNbz5yUFzfk9pNYECMxjgSuuuPypJ7tDUvDBD36o+EFICpYte+/AwD/O&#10;YxtNJ0CAQFMKhKTgwoXz73rXu7797T+TFDTlIVTpKgkkScG6des2b968YsWKD3zgA0kvocJsBZKC&#10;SPrBvY/fvfmumcz3PfXs1HsfJAMQnnjiiTVr1nzoQx+aKSm4/fY7Tp9+5+zZkBRMvjlClQ6xYggQ&#10;IECgVgJXXnnFtw790bXXXfdzP7es+MEvfPjDP/3T/+OPfzxQqx0rlwABAgRqIxBmGh++cOHyyy/7&#10;zne+LSmojbFSm0MgSQq++MUvfuITnwjd5CfFBOGrkoIKk4IwRULSs+A73/lOGIkwU1Jw2223Dwyc&#10;Dl+VFDTHd4xaEiBAoEjgJ37i3T/8wfd/5p/9s5/4iZ8sfvBzV1/9rnct+fu//wdaBAgQINBcAnGf&#10;ggshCD5y5DuSguY6dmpbXYEkKXj66ac///nPh++LFrj3QUOMPgisyWSKSVgQWKcGAcldEv/Vv/7Y&#10;fzv13wcHh8LcV9U9tEojQIAAgVoLhO6pYWKasJcw48zUB2G64FpXQPkECBAgUF2B6C6Jw8P/w0++&#10;+y9eOyIpqK6t0ppLIFzShivWcNeDJD6bdItEfQryR7OC0QcXve1CkhT8y3/Z8fbb/2/IaMIM2s11&#10;6qgtAQIECBAgQIAAgZYSCHcli5ef/umf/Mu//AtJQUsdXI2ZpUDIAopfISmY3u+iSUHn5z5Vpnwh&#10;QQhJwR//8R//83++tL19YUgu9SkoE9BmBAgQIECAAAECBGoqEKYb7+19/WMf+1hN96JwAk0kUJwU&#10;hGrrU5A/dhdNCrp+41cnJS4X7VMQOnL8Tbz8+Mc/bqJTRFUJECBAgAABAgQItLZAGJ79nve858Mf&#10;/nBrN1PrCEy6hi0NkoQFSUwQPprRMOK6aFLw+Y3/1nlGgAABAgQIECBAgEArCVz0j3+t1FhtmecC&#10;k4YblKMRArVyNive5qJX1rt33VOizIcefXLnts6wwcDAjHeYuv7G1Q8++OBvP7pvdCQM8I/G+L/4&#10;3MFVq1alM6PhbIFsT4AAAQIECBAgQIAAAQIE5pvA3ZvvmqnJ+556tqWSgvl2aLWXAAECBAgQIECA&#10;AAECBAhUV6CmSUGuunVVGgECBAgQIECAAAECBAgQINBcAoWJFZJqSwqa6/CpLQECBAgQIECAAAEC&#10;BAgQqKZAYdqFwgNJQTV9lUWAAAECBAgQIECAAAECBJpdQFLQ7EdQ/QkQIECAAAECBAgQIECAQDUF&#10;JAXV1FQWAQIECBAgQIAAAQIECBBoOgHzFDTdIVNhAgQIECBAgAABAgQIECBQE4FsUanmKagJsUIJ&#10;ECBAgAABAgQIECBAgEAzCcTxQLIWFqMPmukIqisBAgQIECBAgAABAgQIEKiyQMgKorhgPCzILlx8&#10;2dGjRzd8cmNhT7+5/e49e+7//rHXZtr3Mwee27mts0TNHtz7eJXrrTgCBAgQIECAAAECBAgQIECg&#10;SGD3rntKeDz06JPJlfvAwMBMm11/4+qvfvWrX3tsf2Y0bDKaGR395v/xv69ataomSYFjR4AAAQIE&#10;CBAgQIAAAQIECKQoUH5SsPffdccpwUio7Td/7+shKTD6IMUDZ9cECBAgQIAAAQIECBAgQCBVgWjk&#10;QTz0IP6YLJKCVA+JnRMgQIAAAQIECBAgQIAAgfQEorkMp4QFkoL0Dog9EyBAgAABAgQIECBAgACB&#10;lAWSDgVRn4JkCZ9KClI+JnZPgAABAgQIECBAgAABAgTSEogygvFeBflaSArSOhz2S4AAAQIECBAg&#10;QIAAAQIEUhfI9yMYG4IQ1UdSkPpRUQECBAgQIECAAAECBAgQIJCewNigg0INJAXpHQx7JkCAAAEC&#10;BAgQIECAAAECqQrEMxTEdz6IpijI3/5AUpDqMbFzAgQIECBAgAABAgQIECCQpsDYPIZFPQskBWke&#10;EPsmQIAAAQIECBAgQIAAAQKpC+RTgvjGB2GRFKR+RFSAAAECBAgQIECAAAECBAikJpAMOiierCC7&#10;cPFlR48e3fDJjYVK/eb2u/fsuf/7x16bqZrPHHgutRbYMQECBAgQIECAAAECBAgQIFCGwM5tnWGr&#10;gYGBmba9/sbVX/va1x7d//To6GgmEz6MPnfwiQ996MZKkoIrrriijCrZhAABAgQIECBAgAABAgQI&#10;EEhZoHRSsHdvnBSMZEYzI6Giv38gJAUfqiQpSLmVdk+AAAECBAgQIECAAAECBAjMWSD0KUiSgpAT&#10;RD0KMqNJUmCegjnTKoAAAQIECBAgQIAAAQIECDStQHR7xHhxl8SmPYYqToAAAQIECBAgQIAAAQIE&#10;qiUQxwTJnRILkYE+BdXSVQ4BAgQIECBAgAABAgQIEGhCgXxYMF5zSUETHkVVJkCAAAECBAgQIECA&#10;AAEC1RAYG3iQ9CzIlygpqAatMggQIECAAAECBAgQIECAQHMK5KcnSHoWxE2QFDTnkVRrAgQIECBA&#10;gAABAgQIECBQJYH8DAVjnQokBVVyVQwBAgQIECBAgAABAgQIEGhagbGwIGqApKBpD6OKEyBAgAAB&#10;AgQIECBAgACBOQuM3yVRn4I5YyqAAAECBAgQIECAAAECBAi0mEA0U4E+BS12UDWHAAECBAgQIECA&#10;AAECBAjMTiBMapisycskBbPjszUBAgQIECBAgAABAgQIEGgZgSggGLs5YqFRkoKWOb4aQoAAAQIE&#10;CBAgQIAAAQIEqiAgKagCoiIIECBAgAABAgQIECBAgEDLCEgKWuZQaggBAgQIECBAgAABAgQIEKhE&#10;IJmloLBICipB9BoCBAgQIECAAAECBAgQINBiAoWwQFLQYkdWcwgQIECAAAECBAgQIECAwJwEJAVz&#10;4vNiAgQIECBAgAABAgQIECDQYgKSghY7oJpDgAABAgQIECBAgAABAgTKFRidbkNJQbl8tiNAgAAB&#10;AgQIECBAgAABAk0tcMUVV/zN3/zNxCZMkxVICpr6KKs8AQIECBAgQIAAAQIECBAoV+Dv/u7v/vZv&#10;/3by1lOyAklBuaC2I0CAAAECBAgQIECAAAECTS2waNGitWvXXrQJkoKLEtmAAAECBAgQIECAAAEC&#10;BAg0sUBh0MF0ow+maZekoIkPtqoTIECAAAECBAgQIECAAIGLChQGHUw/+mDK6yUFFyW1AQECBAgQ&#10;IECAAAECBAgQaGKBwqADow+a+CiqOgECBAgQIECAAAECBAgQmKPA1EEHRh/MkdTLCRAgQIAAAQIE&#10;CBAgQIBAEwsUxhq89dZbJ0+eDC2ZefTBhPsfGH3QxEdd1QkQIECAAAECBAgQIECAwEwChbEGl19+&#10;+S233BI2m+Pogym3U2RPgAABAgQIECBAgAABAgQItJzA6OjkBCC7cPFlR48e3fDJjYXGfn7jr/3F&#10;a989cuRIyzVfgwgQIECAAAECBAgQIECAAIG8wC/efPPqj3z02d//P5PPs9nM7z79+A033DBNUvDh&#10;mz50w89f9xPvvmJe4AUJS8MKTEm2GramoWIt1g+n3G+Mid9BU15VqpiLffOVW4WyzoqqFNZUJ2RZ&#10;LLPZqAatr983zWhVvkGrUd9qlDHDYavBEcrvqcS3edF3VjYz/kn+cf6J6H+Tvt+zM3z/Fxcy3s5Z&#10;fP/OYtPC70Oz+T6o+7azblA1azj94ajmHpQ1C4HK38dmft8p/Y4Uzr6pf2Mst8bj70jRSTzbys92&#10;v/m9Tf1+mcMb42zrcFGZ2b3/z6HmF63JrDZIsyITD+jkw3uRX0HDz53iH1ETXl384yr6CVX082sm&#10;nKi04kN4kTfnufwCXMbxqehHQ4lm/sOPB35w/L8e+y//T2HfB598bNWqVdkwSuFLu+//i7/66xMn&#10;+8qoVwtuMtPvKy3Y1KZrUu3fnGb3rl0GYNV/rpSxz5psUv73xaQtS39a6v13hq+VX5MSEBdLJco1&#10;rNXxrfqJWG6Dyt0uVLDqba96gWONuYjm3Pc79xKi35ur/f5W9QInnRzlfKcXtgkPksfJ7yX5x2Pf&#10;h5M+LWxQ2GNlbyOlKzzzm0+53wVV2K6id6KqvAdWVvlyfnuurOT4oFf80iZ+4dy/72d7yZ1glX5/&#10;KPXVmWtcdpmTj/SkF5YoZ9ZbTndSlV3PyedVOW+qM28zTVXKKXDqyZ28arbfLpXtq8S3VtULLLWv&#10;iV8r56dP4ReA8n/cFP/ASl4+ix0V/aJx0bfoEhtc5G1w5i9fdKfT8pb/lr786p+7Zvn/9NUHH8gt&#10;XLjw8ccf/zcbbmvi911VJ1CpQHjnTVbLJIHwIyFZZisz6VWFciooara7LvkTrjqFJdc/haug6hSa&#10;/ArQ2Geh75SqHeuaFVT907JkVad+pxdfjYx/48d/gkm+/QtvApM+rRlJWQWHqs3+fa6skltgo9gm&#10;WlugLZpQmUAUE8+112ShjLmeSCV+/tbkR3MZZLN6463w6i6+XJzzUSijMQ2zyax+5Zj4wyj/0hI/&#10;bgrbT9qm+IfUxSWKfmer4e+3M/98qvBX9LLf0u/42LqQDyxYsCAXltPvvPPWG/0bbvtXF3exBYF6&#10;CtTxLw6NfZlWT/TJ+6rsHbCyt7CatjP/C+9cf1GpZR0bPi9IMo1qLbP6BWs2O61iHWez28bYtmaq&#10;0zev+Dt9pjigOHac9Cva1F/Upt1NZcHlrGLKOr0/VJRJVPYmXN3zUVhQXc/6l1bZNWr0nj/2m9jU&#10;H56ly5whWK/Oz+AZ3+hGo35M0R9Oiy6sK257LQ5TZX9vGM9BstkyBRuq1RVLzuHXouzUsKD4vXTa&#10;H1iT6tkI771RlaqdF8TBU6nz6GO33tJ78kchHwhJwYIrrrgil8385//8xx23/NL6f/0rp/7bfw9r&#10;xUe0qV/YGt9UTX0Ipql89IYfr7VfZhVhzlSdOv+aXnuVaA9lfmtM3WzaF5b/ZKF1ZVagTI26nE1l&#10;1qWZNiv+TaWK9a7Nt0xVvptnbGVVTsjaNLyKR2YWzS8GKTxOHkQfw+/uRd91pd8Byt9yVk2d1SGr&#10;x1tERfuYVStm5TOrjcvvv1pmsRVhlFl2w202999oxn4rmvXvRSXec8bf3qcDK3y1cG1R2HdF173R&#10;i4r3c9GKVf4b19h+SjSwnC/N4Vtv1oepnFO2zELnUO1pfx/PU5VTw+puM37iTTlzJp1I0/7eOP7D&#10;aOzL0/ycir806fkSv4VOPYdLNLn0gSj3DbCM7So74sVv6e9bfvVnP/2//Pjv/78v339/e9uCSy65&#10;JPszP/Mzw8PD58+fHzx7fslll229e+sdd3y8ugdYaQQIEChfoLJ3uvLLt+XcBRolaJ97SxqlhDL/&#10;SlRudSv603W5hce/Tk3auKxfXPMbzTiXYVGZZfxKNIvqVrppWa2qtPD419LKXlzhyyrbmVe1qMCM&#10;7zm1fve4iGeJaRHqcSRKvRWnLFOP5s9mH3XkmDCN4Nx+OkyKGko3uLKfdLNBnLDtRd7Zy33jL3e7&#10;aev5wgv/1/59+0NvgksWZENMEEYeZH/2Z382JAUjIyMhLAgPzp4frriFXkiAAAECBAgQIECAAAEC&#10;BAg0nUBbLhPGHLS1tUUzFORy/z+dweZd58i0agAAAABJRU5ErkJgglBLAQItABQABgAIAAAAIQCx&#10;gme2CgEAABMCAAATAAAAAAAAAAAAAAAAAAAAAABbQ29udGVudF9UeXBlc10ueG1sUEsBAi0AFAAG&#10;AAgAAAAhADj9If/WAAAAlAEAAAsAAAAAAAAAAAAAAAAAOwEAAF9yZWxzLy5yZWxzUEsBAi0AFAAG&#10;AAgAAAAhAIEeZBdgBQAAXxkAAA4AAAAAAAAAAAAAAAAAOgIAAGRycy9lMm9Eb2MueG1sUEsBAi0A&#10;FAAGAAgAAAAhAKomDr68AAAAIQEAABkAAAAAAAAAAAAAAAAAxgcAAGRycy9fcmVscy9lMm9Eb2Mu&#10;eG1sLnJlbHNQSwECLQAUAAYACAAAACEAQc/mouMAAAAMAQAADwAAAAAAAAAAAAAAAAC5CAAAZHJz&#10;L2Rvd25yZXYueG1sUEsBAi0ACgAAAAAAAAAhABjAk5B8PwEAfD8BABQAAAAAAAAAAAAAAAAAyQkA&#10;AGRycy9tZWRpYS9pbWFnZTEucG5nUEsFBgAAAAAGAAYAfAEAAHdJAQAAAA==&#10;">
                <v:shape id="Picture 51" o:spid="_x0000_s1052" type="#_x0000_t75" style="position:absolute;left:11122;top:3889;width:48859;height:37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sTa7EAAAA2wAAAA8AAABkcnMvZG93bnJldi54bWxEj91qAjEUhO8LfYdwCr2RmrVQtVujiCC1&#10;oKDbPsDp5rhZ3Jwsm+yPb98IQi+HmfmGWawGW4mOGl86VjAZJyCIc6dLLhT8fG9f5iB8QNZYOSYF&#10;V/KwWj4+LDDVrucTdVkoRISwT1GBCaFOpfS5IYt+7Gri6J1dYzFE2RRSN9hHuK3ka5JMpcWS44LB&#10;mjaG8kvWWgWjlnZfh+m2muFv0NdPs3fH91yp56dh/QEi0BD+w/f2Tit4m8DtS/wB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sTa7EAAAA2wAAAA8AAAAAAAAAAAAAAAAA&#10;nwIAAGRycy9kb3ducmV2LnhtbFBLBQYAAAAABAAEAPcAAACQAwAAAAA=&#10;">
                  <v:imagedata r:id="rId22" o:title=""/>
                  <v:path arrowok="t"/>
                </v:shape>
                <v:shape id="_x0000_s1053" type="#_x0000_t202" style="position:absolute;left:16309;top:887;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C73663" w:rsidRDefault="00C73663" w:rsidP="00C73663">
                        <w:pPr>
                          <w:jc w:val="center"/>
                        </w:pPr>
                        <w:r>
                          <w:t>Starts processing</w:t>
                        </w:r>
                      </w:p>
                    </w:txbxContent>
                  </v:textbox>
                </v:shape>
                <v:shape id="Straight Arrow Connector 53" o:spid="_x0000_s1054" type="#_x0000_t32" style="position:absolute;left:21699;top:3002;width:0;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XBcMAAADbAAAADwAAAGRycy9kb3ducmV2LnhtbESPT4vCMBTE7wt+h/AEb9tUR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VwXDAAAA2wAAAA8AAAAAAAAAAAAA&#10;AAAAoQIAAGRycy9kb3ducmV2LnhtbFBLBQYAAAAABAAEAPkAAACRAwAAAAA=&#10;" strokecolor="black [3040]">
                  <v:stroke endarrow="open"/>
                </v:shape>
                <v:shape id="_x0000_s1055" type="#_x0000_t202" style="position:absolute;left:33095;top:1023;width:1085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C73663" w:rsidRDefault="00C73663" w:rsidP="00C73663">
                        <w:pPr>
                          <w:jc w:val="center"/>
                        </w:pPr>
                        <w:r>
                          <w:t>Stops processing</w:t>
                        </w:r>
                      </w:p>
                    </w:txbxContent>
                  </v:textbox>
                </v:shape>
                <v:shape id="Straight Arrow Connector 55" o:spid="_x0000_s1056" type="#_x0000_t32" style="position:absolute;left:38486;top:3207;width:0;height:4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shape id="_x0000_s1057" type="#_x0000_t202" style="position:absolute;left:48922;width:1085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73663" w:rsidRDefault="00C73663" w:rsidP="00C73663">
                        <w:pPr>
                          <w:jc w:val="center"/>
                        </w:pPr>
                        <w:r>
                          <w:t>Back to “Parameters” to add more jobs</w:t>
                        </w:r>
                      </w:p>
                    </w:txbxContent>
                  </v:textbox>
                </v:shape>
                <v:shape id="Straight Arrow Connector 57" o:spid="_x0000_s1058" type="#_x0000_t32" style="position:absolute;left:54522;top:3138;width:0;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RBsQAAADbAAAADwAAAGRycy9kb3ducmV2LnhtbESPS4vCQBCE74L/YWhhb2bigo/NZhQR&#10;Ah7Wgy/22mR6k2CmJ5sZY/z3jiB4LKrqKypd9aYWHbWusqxgEsUgiHOrKy4UnI7ZeAHCeWSNtWVS&#10;cCcHq+VwkGKi7Y331B18IQKEXYIKSu+bREqXl2TQRbYhDt6fbQ36INtC6hZvAW5q+RnHM2mw4rBQ&#10;YkObkvLL4WoUxG6W/W+Ol113Kvz+51dm2/vXWamPUb/+BuGp9+/wq73VCqZz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91EGxAAAANsAAAAPAAAAAAAAAAAA&#10;AAAAAKECAABkcnMvZG93bnJldi54bWxQSwUGAAAAAAQABAD5AAAAkgMAAAAA&#10;" strokecolor="black [3040]">
                  <v:stroke endarrow="open"/>
                </v:shape>
                <v:shape id="_x0000_s1059" type="#_x0000_t202" style="position:absolute;top:8597;width:846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73663" w:rsidRDefault="00C73663" w:rsidP="00C73663">
                        <w:pPr>
                          <w:jc w:val="center"/>
                        </w:pPr>
                        <w:r>
                          <w:t>Processing job (in progress)</w:t>
                        </w:r>
                      </w:p>
                    </w:txbxContent>
                  </v:textbox>
                </v:shape>
                <v:shape id="Straight Arrow Connector 59" o:spid="_x0000_s1060" type="#_x0000_t32" style="position:absolute;left:8188;top:10167;width:4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v:group>
            </w:pict>
          </mc:Fallback>
        </mc:AlternateContent>
      </w: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3506A9" w:rsidRPr="003506A9" w:rsidRDefault="003506A9" w:rsidP="003506A9">
      <w:pPr>
        <w:pStyle w:val="BodyText"/>
      </w:pPr>
      <w:r>
        <w:rPr>
          <w:rFonts w:cs="Garamond"/>
          <w:sz w:val="23"/>
          <w:szCs w:val="23"/>
        </w:rPr>
        <w:t>FIGURE 2: Processing view of HARP, shown when the “Processing”</w:t>
      </w:r>
      <w:r w:rsidR="006370F5">
        <w:rPr>
          <w:rFonts w:cs="Garamond"/>
          <w:sz w:val="23"/>
          <w:szCs w:val="23"/>
        </w:rPr>
        <w:t xml:space="preserve"> tab is selected and whenever a</w:t>
      </w:r>
      <w:r>
        <w:rPr>
          <w:rFonts w:cs="Garamond"/>
          <w:sz w:val="23"/>
          <w:szCs w:val="23"/>
        </w:rPr>
        <w:t xml:space="preserve"> user successfully adds a recon folder to the processing list. </w:t>
      </w:r>
    </w:p>
    <w:p w:rsidR="003506A9" w:rsidRDefault="003506A9" w:rsidP="003506A9">
      <w:pPr>
        <w:pStyle w:val="Heading2"/>
      </w:pPr>
      <w:bookmarkStart w:id="9" w:name="_Toc409443530"/>
      <w:r>
        <w:t>Input and output select</w:t>
      </w:r>
      <w:bookmarkEnd w:id="9"/>
    </w:p>
    <w:p w:rsidR="003506A9" w:rsidRPr="006D4405" w:rsidRDefault="003506A9" w:rsidP="006D4405">
      <w:pPr>
        <w:pStyle w:val="BodyText"/>
      </w:pPr>
      <w:r w:rsidRPr="006D4405">
        <w:t>The first step in any use of HARP will be to select the files to be processed. This is achieved by selecting the input folder button</w:t>
      </w:r>
      <w:r w:rsidR="006D4405" w:rsidRPr="006D4405">
        <w:t xml:space="preserve"> or drag</w:t>
      </w:r>
      <w:r w:rsidR="00C73663">
        <w:t>ging</w:t>
      </w:r>
      <w:r w:rsidR="006D4405" w:rsidRPr="006D4405">
        <w:t xml:space="preserve"> and dropping a recon folder into HARP</w:t>
      </w:r>
      <w:r w:rsidRPr="006D4405">
        <w:t>.</w:t>
      </w:r>
      <w:r w:rsidR="006D4405">
        <w:t xml:space="preserve"> </w:t>
      </w:r>
      <w:r w:rsidRPr="006D4405">
        <w:t xml:space="preserve">The user should select the input directory which contains all reconstructed images which are required for processing. </w:t>
      </w:r>
    </w:p>
    <w:p w:rsidR="003506A9" w:rsidRPr="006D4405" w:rsidRDefault="003506A9" w:rsidP="006D4405">
      <w:pPr>
        <w:pStyle w:val="BodyText"/>
      </w:pPr>
      <w:r w:rsidRPr="006D4405">
        <w:t>After a folder ha</w:t>
      </w:r>
      <w:r w:rsidR="00BD12F2">
        <w:t>s</w:t>
      </w:r>
      <w:r w:rsidRPr="006D4405">
        <w:t xml:space="preserve"> been selected</w:t>
      </w:r>
      <w:r w:rsidR="00BD12F2">
        <w:t>,</w:t>
      </w:r>
      <w:r w:rsidRPr="006D4405">
        <w:t xml:space="preserve"> HARP attempts to auto-populate a number of fields. This includes suggesting an output folder, </w:t>
      </w:r>
      <w:r w:rsidR="006D4405">
        <w:t xml:space="preserve">identifying if OPT or µCT, </w:t>
      </w:r>
      <w:r w:rsidRPr="006D4405">
        <w:t xml:space="preserve">calculating the recon folder size, identifying the pixel size, checking the identification nomenclature, </w:t>
      </w:r>
      <w:r w:rsidR="0091712B">
        <w:t>and additional files and folders (</w:t>
      </w:r>
      <w:r w:rsidRPr="006D4405">
        <w:t>log fi</w:t>
      </w:r>
      <w:r w:rsidR="0091712B">
        <w:t>l</w:t>
      </w:r>
      <w:r w:rsidRPr="006D4405">
        <w:t xml:space="preserve">e, SPR </w:t>
      </w:r>
      <w:r w:rsidR="0091712B">
        <w:t xml:space="preserve">file, </w:t>
      </w:r>
      <w:proofErr w:type="gramStart"/>
      <w:r w:rsidR="0091712B">
        <w:t>scan</w:t>
      </w:r>
      <w:proofErr w:type="gramEnd"/>
      <w:r w:rsidR="0091712B">
        <w:t xml:space="preserve"> folder).</w:t>
      </w:r>
    </w:p>
    <w:p w:rsidR="003506A9" w:rsidRPr="006D4405" w:rsidRDefault="003506A9" w:rsidP="003506A9">
      <w:pPr>
        <w:pStyle w:val="BodyText"/>
      </w:pPr>
      <w:r w:rsidRPr="006D4405">
        <w:t xml:space="preserve">If the folder being processed is from the IMPC pipeline, the output folder is automatically assigned to the </w:t>
      </w:r>
      <w:r w:rsidRPr="00097409">
        <w:rPr>
          <w:rStyle w:val="Emphasis"/>
        </w:rPr>
        <w:t>“processed</w:t>
      </w:r>
      <w:r w:rsidR="0091712B">
        <w:rPr>
          <w:rStyle w:val="Emphasis"/>
        </w:rPr>
        <w:t>_</w:t>
      </w:r>
      <w:r w:rsidRPr="00097409">
        <w:rPr>
          <w:rStyle w:val="Emphasis"/>
        </w:rPr>
        <w:t>recons”</w:t>
      </w:r>
      <w:r w:rsidRPr="006D4405">
        <w:t xml:space="preserve"> d</w:t>
      </w:r>
      <w:r w:rsidR="006D4405">
        <w:t>irectory in the project-IMPC</w:t>
      </w:r>
      <w:r w:rsidRPr="006D4405">
        <w:t xml:space="preserve"> directory. Alternatively the output folder can be assigned manually by clicking on the </w:t>
      </w:r>
      <w:r w:rsidR="0091712B">
        <w:rPr>
          <w:rStyle w:val="Emphasis"/>
        </w:rPr>
        <w:t>“O</w:t>
      </w:r>
      <w:r w:rsidRPr="00097409">
        <w:rPr>
          <w:rStyle w:val="Emphasis"/>
        </w:rPr>
        <w:t>utput folder”</w:t>
      </w:r>
      <w:r w:rsidRPr="006D4405">
        <w:t xml:space="preserve"> button</w:t>
      </w:r>
      <w:r w:rsidR="0091712B">
        <w:t>.</w:t>
      </w:r>
    </w:p>
    <w:p w:rsidR="006D4405" w:rsidRDefault="006D4405" w:rsidP="00DA28BB">
      <w:pPr>
        <w:pStyle w:val="BodyText"/>
      </w:pPr>
    </w:p>
    <w:p w:rsidR="006D4405" w:rsidRDefault="006D4405" w:rsidP="006D4405">
      <w:pPr>
        <w:pStyle w:val="Heading2"/>
      </w:pPr>
      <w:bookmarkStart w:id="10" w:name="_Toc409443531"/>
      <w:r>
        <w:lastRenderedPageBreak/>
        <w:t>Imaging Modality Selection</w:t>
      </w:r>
      <w:bookmarkEnd w:id="10"/>
    </w:p>
    <w:p w:rsidR="006D4405" w:rsidRDefault="006D4405" w:rsidP="006D4405">
      <w:pPr>
        <w:pStyle w:val="BodyText"/>
      </w:pPr>
      <w:r>
        <w:rPr>
          <w:rFonts w:cs="Garamond"/>
          <w:sz w:val="23"/>
          <w:szCs w:val="23"/>
        </w:rPr>
        <w:t xml:space="preserve">HARP can </w:t>
      </w:r>
      <w:r w:rsidR="0091712B">
        <w:rPr>
          <w:rFonts w:cs="Garamond"/>
          <w:sz w:val="23"/>
          <w:szCs w:val="23"/>
        </w:rPr>
        <w:t>process</w:t>
      </w:r>
      <w:r>
        <w:rPr>
          <w:rFonts w:cs="Garamond"/>
          <w:sz w:val="23"/>
          <w:szCs w:val="23"/>
        </w:rPr>
        <w:t xml:space="preserve"> µCT or OPT data. HARP will try and identify this automatically but it can be manually selected</w:t>
      </w:r>
      <w:r w:rsidR="0091712B">
        <w:rPr>
          <w:rFonts w:cs="Garamond"/>
          <w:sz w:val="23"/>
          <w:szCs w:val="23"/>
        </w:rPr>
        <w:t>, if it fails to do so.</w:t>
      </w:r>
    </w:p>
    <w:p w:rsidR="006D4405" w:rsidRDefault="006D4405" w:rsidP="006D4405">
      <w:pPr>
        <w:pStyle w:val="BodyText"/>
      </w:pPr>
      <w:r>
        <w:rPr>
          <w:noProof/>
          <w:lang w:val="en-GB" w:eastAsia="en-GB"/>
        </w:rPr>
        <w:drawing>
          <wp:inline distT="0" distB="0" distL="0" distR="0" wp14:anchorId="0F44A1EF" wp14:editId="570518C0">
            <wp:extent cx="4881880" cy="62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1880" cy="620395"/>
                    </a:xfrm>
                    <a:prstGeom prst="rect">
                      <a:avLst/>
                    </a:prstGeom>
                    <a:noFill/>
                    <a:ln>
                      <a:noFill/>
                    </a:ln>
                  </pic:spPr>
                </pic:pic>
              </a:graphicData>
            </a:graphic>
          </wp:inline>
        </w:drawing>
      </w:r>
    </w:p>
    <w:p w:rsidR="006D4405" w:rsidRDefault="006D4405" w:rsidP="006D4405">
      <w:pPr>
        <w:pStyle w:val="Caption"/>
      </w:pPr>
      <w:r>
        <w:t>FIGURE 4: Imaging modality selection.</w:t>
      </w:r>
    </w:p>
    <w:p w:rsidR="006D4405" w:rsidRPr="006D4405" w:rsidRDefault="006D4405" w:rsidP="006D4405">
      <w:pPr>
        <w:pStyle w:val="Heading2"/>
      </w:pPr>
      <w:bookmarkStart w:id="11" w:name="_Toc409443532"/>
      <w:r w:rsidRPr="006D4405">
        <w:t>Recon File Info</w:t>
      </w:r>
      <w:bookmarkEnd w:id="11"/>
    </w:p>
    <w:p w:rsidR="006D4405" w:rsidRPr="006D4405" w:rsidRDefault="006D4405" w:rsidP="006D4405">
      <w:pPr>
        <w:pStyle w:val="BodyText"/>
      </w:pPr>
      <w:r w:rsidRPr="006D4405">
        <w:t xml:space="preserve">The recon file info is updated when an input folder is selected. </w:t>
      </w:r>
    </w:p>
    <w:p w:rsidR="006D4405" w:rsidRPr="006D4405" w:rsidRDefault="006D4405" w:rsidP="006D4405">
      <w:pPr>
        <w:pStyle w:val="BodyText"/>
      </w:pPr>
      <w:r w:rsidRPr="006D4405">
        <w:t xml:space="preserve">This section lets the user know what the folder size is of the original recon directory. The folder size calculation is based on only the recon files and does not include any subdirectories. </w:t>
      </w:r>
    </w:p>
    <w:p w:rsidR="006D4405" w:rsidRPr="006D4405" w:rsidRDefault="006D4405" w:rsidP="006D4405">
      <w:pPr>
        <w:pStyle w:val="BodyText"/>
      </w:pPr>
      <w:r w:rsidRPr="006D4405">
        <w:t>The pixel size is determined from the associated recon log file.</w:t>
      </w:r>
    </w:p>
    <w:p w:rsidR="006D4405" w:rsidRDefault="006D4405" w:rsidP="006D4405">
      <w:pPr>
        <w:pStyle w:val="BodyText"/>
        <w:rPr>
          <w:rFonts w:cs="Garamond"/>
          <w:sz w:val="23"/>
          <w:szCs w:val="23"/>
        </w:rPr>
      </w:pPr>
      <w:r>
        <w:rPr>
          <w:rFonts w:cs="Garamond"/>
          <w:noProof/>
          <w:sz w:val="23"/>
          <w:szCs w:val="23"/>
          <w:lang w:val="en-GB" w:eastAsia="en-GB"/>
        </w:rPr>
        <w:drawing>
          <wp:inline distT="0" distB="0" distL="0" distR="0">
            <wp:extent cx="4883150" cy="6336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3150" cy="633601"/>
                    </a:xfrm>
                    <a:prstGeom prst="rect">
                      <a:avLst/>
                    </a:prstGeom>
                    <a:noFill/>
                    <a:ln>
                      <a:noFill/>
                    </a:ln>
                  </pic:spPr>
                </pic:pic>
              </a:graphicData>
            </a:graphic>
          </wp:inline>
        </w:drawing>
      </w:r>
    </w:p>
    <w:p w:rsidR="003506A9" w:rsidRDefault="006D4405" w:rsidP="006D4405">
      <w:pPr>
        <w:pStyle w:val="BodyText"/>
        <w:rPr>
          <w:rFonts w:cs="Garamond"/>
          <w:sz w:val="23"/>
          <w:szCs w:val="23"/>
        </w:rPr>
      </w:pPr>
      <w:r w:rsidRPr="006D4405">
        <w:rPr>
          <w:rFonts w:cs="Garamond"/>
          <w:sz w:val="23"/>
          <w:szCs w:val="23"/>
        </w:rPr>
        <w:t>FIGURE 5: Recon file information.</w:t>
      </w:r>
    </w:p>
    <w:p w:rsidR="006D4405" w:rsidRDefault="006D4405" w:rsidP="007B5033">
      <w:pPr>
        <w:pStyle w:val="Heading2"/>
      </w:pPr>
      <w:bookmarkStart w:id="12" w:name="_Toc409443533"/>
      <w:r>
        <w:t>Identification</w:t>
      </w:r>
      <w:bookmarkEnd w:id="12"/>
    </w:p>
    <w:p w:rsidR="006D4405" w:rsidRDefault="006D4405" w:rsidP="006D4405">
      <w:pPr>
        <w:pStyle w:val="Default"/>
        <w:rPr>
          <w:rFonts w:ascii="Garamond" w:hAnsi="Garamond" w:cs="Garamond"/>
          <w:sz w:val="23"/>
          <w:szCs w:val="23"/>
        </w:rPr>
      </w:pPr>
      <w:r>
        <w:rPr>
          <w:rFonts w:ascii="Garamond" w:hAnsi="Garamond" w:cs="Garamond"/>
          <w:sz w:val="23"/>
          <w:szCs w:val="23"/>
        </w:rPr>
        <w:t xml:space="preserve">The identification section allows the user to see if the nomenclature of the reconstruction is in a standard format. The format includes the date, gene, stage, litter, zygosity and sex separated by an underscore. If one of the identifiers is not known the letters NA or ND should take its place. OPT naming should also include the channel. See below for naming conventions. </w:t>
      </w:r>
    </w:p>
    <w:p w:rsidR="006D4405" w:rsidRDefault="006D4405" w:rsidP="006D4405">
      <w:pPr>
        <w:pStyle w:val="Default"/>
        <w:rPr>
          <w:b/>
          <w:bCs/>
          <w:sz w:val="21"/>
          <w:szCs w:val="21"/>
        </w:rPr>
      </w:pPr>
    </w:p>
    <w:p w:rsidR="006D4405" w:rsidRDefault="006D4405" w:rsidP="006D4405">
      <w:pPr>
        <w:pStyle w:val="BlockQuotationFirst"/>
      </w:pPr>
      <w:r>
        <w:rPr>
          <w:spacing w:val="-15"/>
        </w:rPr>
        <w:t>Box 3: µCT Nomenclature</w:t>
      </w:r>
    </w:p>
    <w:p w:rsidR="006D4405" w:rsidRDefault="006D4405" w:rsidP="007B5033">
      <w:pPr>
        <w:pStyle w:val="BlockQuotation"/>
        <w:spacing w:after="0" w:line="300" w:lineRule="auto"/>
        <w:ind w:left="601" w:right="601"/>
        <w:rPr>
          <w:b/>
          <w:bCs/>
          <w:sz w:val="23"/>
          <w:szCs w:val="23"/>
        </w:rPr>
      </w:pPr>
      <w:r>
        <w:rPr>
          <w:b/>
          <w:bCs/>
          <w:sz w:val="23"/>
          <w:szCs w:val="23"/>
        </w:rPr>
        <w:t>Name format:</w:t>
      </w:r>
    </w:p>
    <w:p w:rsidR="006D4405" w:rsidRDefault="006D4405" w:rsidP="007B5033">
      <w:pPr>
        <w:pStyle w:val="BlockQuotation"/>
        <w:spacing w:after="0" w:line="300" w:lineRule="auto"/>
        <w:ind w:left="601" w:right="601"/>
        <w:rPr>
          <w:sz w:val="23"/>
          <w:szCs w:val="23"/>
        </w:rPr>
      </w:pPr>
      <w:r>
        <w:rPr>
          <w:sz w:val="23"/>
          <w:szCs w:val="23"/>
        </w:rPr>
        <w:t xml:space="preserve">[date]_[gene]_[stage]_[litter]_[zygosity]_[sex]_rec </w:t>
      </w:r>
    </w:p>
    <w:p w:rsidR="007B5033" w:rsidRDefault="006D4405"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sz w:val="23"/>
          <w:szCs w:val="23"/>
        </w:rPr>
      </w:pPr>
      <w:r>
        <w:rPr>
          <w:sz w:val="23"/>
          <w:szCs w:val="23"/>
        </w:rPr>
        <w:t>20140211_RIC8B_E18.5_16.4a_hom_XX_rec</w:t>
      </w:r>
    </w:p>
    <w:p w:rsidR="006D4405" w:rsidRDefault="007B5033" w:rsidP="007B5033">
      <w:pPr>
        <w:pStyle w:val="BlockQuotation"/>
        <w:spacing w:after="0" w:line="300" w:lineRule="auto"/>
        <w:ind w:left="601" w:right="601"/>
        <w:rPr>
          <w:b/>
          <w:bCs/>
          <w:sz w:val="23"/>
          <w:szCs w:val="23"/>
        </w:rPr>
      </w:pPr>
      <w:r>
        <w:rPr>
          <w:sz w:val="23"/>
          <w:szCs w:val="23"/>
        </w:rPr>
        <w:t>20140211_RIC8B_E18.5_16.4a_hom_ND_rec</w:t>
      </w:r>
    </w:p>
    <w:p w:rsidR="007B5033" w:rsidRDefault="007B5033">
      <w:pPr>
        <w:rPr>
          <w:rFonts w:ascii="Arial" w:hAnsi="Arial" w:cs="Arial"/>
          <w:b/>
          <w:bCs/>
          <w:color w:val="000000"/>
          <w:sz w:val="21"/>
          <w:szCs w:val="21"/>
          <w:lang w:val="en-GB" w:eastAsia="en-GB"/>
        </w:rPr>
      </w:pPr>
      <w:r>
        <w:rPr>
          <w:b/>
          <w:bCs/>
          <w:sz w:val="21"/>
          <w:szCs w:val="21"/>
        </w:rPr>
        <w:br w:type="page"/>
      </w:r>
    </w:p>
    <w:p w:rsidR="007B5033" w:rsidRDefault="007B5033" w:rsidP="007B5033">
      <w:pPr>
        <w:pStyle w:val="BlockQuotationFirst"/>
      </w:pPr>
      <w:r>
        <w:rPr>
          <w:spacing w:val="-15"/>
        </w:rPr>
        <w:lastRenderedPageBreak/>
        <w:t>Box 4: OPT Nomenclature</w:t>
      </w:r>
    </w:p>
    <w:p w:rsidR="007B5033" w:rsidRDefault="007B5033" w:rsidP="007B5033">
      <w:pPr>
        <w:pStyle w:val="BlockQuotation"/>
        <w:spacing w:after="0" w:line="300" w:lineRule="auto"/>
        <w:ind w:left="601" w:right="601"/>
        <w:rPr>
          <w:b/>
          <w:bCs/>
          <w:sz w:val="23"/>
          <w:szCs w:val="23"/>
        </w:rPr>
      </w:pPr>
      <w:r>
        <w:rPr>
          <w:b/>
          <w:bCs/>
          <w:sz w:val="23"/>
          <w:szCs w:val="23"/>
        </w:rPr>
        <w:t>Name format:</w:t>
      </w:r>
    </w:p>
    <w:p w:rsidR="007B5033" w:rsidRDefault="007B5033" w:rsidP="007B5033">
      <w:pPr>
        <w:pStyle w:val="BlockQuotation"/>
        <w:spacing w:after="0" w:line="300" w:lineRule="auto"/>
        <w:ind w:left="601" w:right="601"/>
        <w:rPr>
          <w:sz w:val="23"/>
          <w:szCs w:val="23"/>
        </w:rPr>
      </w:pPr>
      <w:r>
        <w:rPr>
          <w:sz w:val="23"/>
          <w:szCs w:val="23"/>
        </w:rPr>
        <w:t xml:space="preserve">[date]_[gene]_[stage]_[litter]_[zygosity]_[sex]_[channel]_rec </w:t>
      </w:r>
    </w:p>
    <w:p w:rsidR="007B5033" w:rsidRDefault="007B5033"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b/>
          <w:bCs/>
          <w:sz w:val="23"/>
          <w:szCs w:val="23"/>
        </w:rPr>
      </w:pPr>
      <w:r>
        <w:rPr>
          <w:sz w:val="23"/>
          <w:szCs w:val="23"/>
        </w:rPr>
        <w:t>20140211_RIC8B_E18.5_16.4a_hom_XX_UV_rec 20140211_RIC8B_E18.5_16.4a_hom_XX_W_rec</w:t>
      </w:r>
    </w:p>
    <w:p w:rsidR="00742B4E" w:rsidRDefault="00742B4E" w:rsidP="007B5033">
      <w:pPr>
        <w:pStyle w:val="BodyText"/>
      </w:pPr>
    </w:p>
    <w:p w:rsidR="007B5033" w:rsidRDefault="007B5033" w:rsidP="007B5033">
      <w:pPr>
        <w:pStyle w:val="BodyText"/>
      </w:pPr>
      <w:r>
        <w:t>If the wrong name format has been used a warning box will pop up. The user can carry on with this naming format or can change the name for all processed data.</w:t>
      </w:r>
    </w:p>
    <w:p w:rsidR="007B5033" w:rsidRDefault="009A0D5F" w:rsidP="007B5033">
      <w:pPr>
        <w:pStyle w:val="BodyText"/>
      </w:pPr>
      <w:r w:rsidRPr="009A0D5F">
        <w:rPr>
          <w:noProof/>
          <w:lang w:val="en-GB" w:eastAsia="en-GB"/>
        </w:rPr>
        <mc:AlternateContent>
          <mc:Choice Requires="wps">
            <w:drawing>
              <wp:anchor distT="0" distB="0" distL="114300" distR="114300" simplePos="0" relativeHeight="251726848" behindDoc="0" locked="0" layoutInCell="1" allowOverlap="1" wp14:anchorId="35D49C63" wp14:editId="3880506A">
                <wp:simplePos x="0" y="0"/>
                <wp:positionH relativeFrom="column">
                  <wp:posOffset>2700882</wp:posOffset>
                </wp:positionH>
                <wp:positionV relativeFrom="paragraph">
                  <wp:posOffset>1115175</wp:posOffset>
                </wp:positionV>
                <wp:extent cx="0" cy="1030405"/>
                <wp:effectExtent l="95250" t="38100" r="57150" b="17780"/>
                <wp:wrapNone/>
                <wp:docPr id="293" name="Straight Arrow Connector 293"/>
                <wp:cNvGraphicFramePr/>
                <a:graphic xmlns:a="http://schemas.openxmlformats.org/drawingml/2006/main">
                  <a:graphicData uri="http://schemas.microsoft.com/office/word/2010/wordprocessingShape">
                    <wps:wsp>
                      <wps:cNvCnPr/>
                      <wps:spPr>
                        <a:xfrm flipV="1">
                          <a:off x="0" y="0"/>
                          <a:ext cx="0" cy="103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212.65pt;margin-top:87.8pt;width:0;height:81.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Fh1gEAAP8DAAAOAAAAZHJzL2Uyb0RvYy54bWysU02P0zAQvSPxHyzfadIuIIiarlAXuCCo&#10;dtm9ex27sbA91tg06b9n7KQB8SEhxGXkj3lv5j2Pt9ejs+ykMBrwLV+vas6Ul9AZf2z5/ed3z15x&#10;FpPwnbDgVcvPKvLr3dMn2yE0agM92E4hIxIfmyG0vE8pNFUVZa+ciCsIytOlBnQi0RaPVYdiIHZn&#10;q01dv6wGwC4gSBUjnd5Ml3xX+LVWMn3SOqrEbMupt1QilviYY7XbiuaIIvRGzm2If+jCCeOp6EJ1&#10;I5JgX9H8QuWMRIig00qCq0BrI1XRQGrW9U9q7noRVNFC5sSw2BT/H638eDogM13LN6+vOPPC0SPd&#10;JRTm2Cf2BhEGtgfvyUhAlnPIsSHEhoB7f8B5F8MBs/xRo2PamvBAw1AMIYlsLH6fF7/VmJicDiWd&#10;ruur+nn9IjNXE0WmChjTewWO5UXL49zT0sxEL04fYpqAF0AGW59jEsa+9R1L50CqRBYzF8n3VZYx&#10;NV5W6WzVhL1VmiyhBqcaZRjV3iI7CRqj7st6YaHMDNHG2gVUF91/BM25GabKgP4tcMkuFcGnBeiM&#10;B/xd1TReWtVT/kX1pDXLfoTuXJ6x2EFTVh5h/hF5jH/cF/j3f7v7BgAA//8DAFBLAwQUAAYACAAA&#10;ACEAh1U6zeAAAAALAQAADwAAAGRycy9kb3ducmV2LnhtbEyPwU7DMAyG70i8Q2QkbixlZR2UphOa&#10;xAGkTtvgwNFtsrYicaom28rbY8QBjvb/6ffnYjU5K05mDL0nBbezBIShxuueWgXvb8839yBCRNJo&#10;PRkFXybAqry8KDDX/kw7c9rHVnAJhRwVdDEOuZSh6YzDMPODIc4OfnQYeRxbqUc8c7mzcp4kmXTY&#10;E1/ocDDrzjSf+6NTUGWbdb07tB8Yti9++6qryaaVUtdX09MjiGim+AfDjz6rQ8lOtT+SDsIquJsv&#10;UkY5WC4yEEz8bmoFabp8AFkW8v8P5TcAAAD//wMAUEsBAi0AFAAGAAgAAAAhALaDOJL+AAAA4QEA&#10;ABMAAAAAAAAAAAAAAAAAAAAAAFtDb250ZW50X1R5cGVzXS54bWxQSwECLQAUAAYACAAAACEAOP0h&#10;/9YAAACUAQAACwAAAAAAAAAAAAAAAAAvAQAAX3JlbHMvLnJlbHNQSwECLQAUAAYACAAAACEABBVh&#10;YdYBAAD/AwAADgAAAAAAAAAAAAAAAAAuAgAAZHJzL2Uyb0RvYy54bWxQSwECLQAUAAYACAAAACEA&#10;h1U6zeAAAAALAQAADwAAAAAAAAAAAAAAAAAw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5824" behindDoc="0" locked="0" layoutInCell="1" allowOverlap="1" wp14:anchorId="5EC1CA89" wp14:editId="4B83C8B4">
                <wp:simplePos x="0" y="0"/>
                <wp:positionH relativeFrom="column">
                  <wp:posOffset>2179320</wp:posOffset>
                </wp:positionH>
                <wp:positionV relativeFrom="paragraph">
                  <wp:posOffset>2142964</wp:posOffset>
                </wp:positionV>
                <wp:extent cx="1063625" cy="4445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Edit the recon name here (if required)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Text Box 2" o:spid="_x0000_s1061" type="#_x0000_t202" style="position:absolute;left:0;text-align:left;margin-left:171.6pt;margin-top:168.75pt;width:83.75pt;height: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1S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CEsM0&#10;DulZjIG8h5EUUZ/B+grDniwGhhF/45wTV28fgf/wxMB9z8xO3DkHQy9Yi/3NY2Z2lTrh+AjSDJ+h&#10;xTJsHyABjZ3TUTyUgyA6zul4mU1shceS+fLtslhQwtFXluUiT8PLWHXOts6HjwI0iZeaOpx9QmeH&#10;Rx9iN6w6h8RiBrZSqTR/ZchQ09UC4V94tAy4nkrqmt7k8ZsWJpL8YNqUHJhU0x0LKHNiHYlOlMPY&#10;jEng+eKsZgPtEXVwMK0jPh+89OB+UTLgKtbU/9wzJyhRnwxquZqXZdzdZJSLdwUa7trTXHuY4QhV&#10;00DJdL0Pad8jM2/vUPOtTHLE4UydnHrGFUsqnZ5D3OFrO0X9ebSb3wAAAP//AwBQSwMEFAAGAAgA&#10;AAAhADjOHZ/fAAAACwEAAA8AAABkcnMvZG93bnJldi54bWxMj8tOwzAQRfdI/IM1SOyonaahKI1T&#10;VTwkFmxawn4aT5OI2I5it0n/nmEFu3kc3TlTbGfbiwuNofNOQ7JQIMjV3nSu0VB9vj08gQgRncHe&#10;O9JwpQDb8vamwNz4ye3pcoiN4BAXctTQxjjkUoa6JYth4QdyvDv50WLkdmykGXHicNvLpVKP0mLn&#10;+EKLAz23VH8fzlZDjGaXXKtXG96/5o+XqVV1hpXW93fzbgMi0hz/YPjVZ3Uo2enoz84E0WtIV+mS&#10;US7SdQaCiSxRaxBHDSvFE1kW8v8P5Q8AAAD//wMAUEsBAi0AFAAGAAgAAAAhALaDOJL+AAAA4QEA&#10;ABMAAAAAAAAAAAAAAAAAAAAAAFtDb250ZW50X1R5cGVzXS54bWxQSwECLQAUAAYACAAAACEAOP0h&#10;/9YAAACUAQAACwAAAAAAAAAAAAAAAAAvAQAAX3JlbHMvLnJlbHNQSwECLQAUAAYACAAAACEAE48t&#10;UhACAAD8AwAADgAAAAAAAAAAAAAAAAAuAgAAZHJzL2Uyb0RvYy54bWxQSwECLQAUAAYACAAAACEA&#10;OM4dn98AAAALAQAADwAAAAAAAAAAAAAAAABqBAAAZHJzL2Rvd25yZXYueG1sUEsFBgAAAAAEAAQA&#10;8wAAAHYFAAAAAA==&#10;" filled="f" stroked="f">
                <v:textbox style="mso-fit-shape-to-text:t">
                  <w:txbxContent>
                    <w:p w:rsidR="009A0D5F" w:rsidRDefault="009A0D5F" w:rsidP="009A0D5F">
                      <w:r>
                        <w:t>Edit the recon name here (if required)</w:t>
                      </w:r>
                    </w:p>
                  </w:txbxContent>
                </v:textbox>
              </v:shape>
            </w:pict>
          </mc:Fallback>
        </mc:AlternateContent>
      </w:r>
      <w:r w:rsidRPr="009A0D5F">
        <w:rPr>
          <w:noProof/>
          <w:lang w:val="en-GB" w:eastAsia="en-GB"/>
        </w:rPr>
        <mc:AlternateContent>
          <mc:Choice Requires="wps">
            <w:drawing>
              <wp:anchor distT="0" distB="0" distL="114300" distR="114300" simplePos="0" relativeHeight="251730944" behindDoc="0" locked="0" layoutInCell="1" allowOverlap="1" wp14:anchorId="19B7808D" wp14:editId="2FCB6EED">
                <wp:simplePos x="0" y="0"/>
                <wp:positionH relativeFrom="column">
                  <wp:posOffset>4358640</wp:posOffset>
                </wp:positionH>
                <wp:positionV relativeFrom="paragraph">
                  <wp:posOffset>1176020</wp:posOffset>
                </wp:positionV>
                <wp:extent cx="0" cy="1016635"/>
                <wp:effectExtent l="95250" t="38100" r="57150" b="12065"/>
                <wp:wrapNone/>
                <wp:docPr id="295" name="Straight Arrow Connector 295"/>
                <wp:cNvGraphicFramePr/>
                <a:graphic xmlns:a="http://schemas.openxmlformats.org/drawingml/2006/main">
                  <a:graphicData uri="http://schemas.microsoft.com/office/word/2010/wordprocessingShape">
                    <wps:wsp>
                      <wps:cNvCnPr/>
                      <wps:spPr>
                        <a:xfrm flipV="1">
                          <a:off x="0" y="0"/>
                          <a:ext cx="0" cy="1016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343.2pt;margin-top:92.6pt;width:0;height:80.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n91wEAAP8DAAAOAAAAZHJzL2Uyb0RvYy54bWysU02P0zAUvCPxHyzfadIiKoiarlAXuCCo&#10;WNi717EbC9vPejZN+u95dtKAYJEQ4mL54814Zvy8uxmdZWeF0YBv+XpVc6a8hM74U8u/fH777CVn&#10;MQnfCQtetfyiIr/ZP32yG0KjNtCD7RQyIvGxGULL+5RCU1VR9sqJuIKgPB1qQCcSLfFUdSgGYne2&#10;2tT1thoAu4AgVYy0ezsd8n3h11rJ9FHrqBKzLSdtqYxYxoc8VvudaE4oQm/kLEP8gwonjKdLF6pb&#10;kQT7huY3KmckQgSdVhJcBVobqYoHcrOuf3Fz14ugihcKJ4Ylpvj/aOWH8xGZ6Vq+efWCMy8cPdJd&#10;QmFOfWKvEWFgB/CeggRkuYYSG0JsCHjwR5xXMRwx2x81OqatCffUDCUQssjGkvdlyVuNiclpU9Lu&#10;ul5vt88LczVRZKqAMb1T4FietDzOmhYxE704v4+JRBDwCshg6/OYhLFvfMfSJZArkc1k+VSbz6ts&#10;YxJeZuli1YT9pDRFQgKnO0ozqoNFdhbURt3X9cJClRmijbULqC6+/wiaazNMlQb9W+BSXW4Enxag&#10;Mx7wsVvTeJWqp/qr68lrtv0A3aU8Y4mDuqzkM/+I3MY/rwv8x7/dfwcAAP//AwBQSwMEFAAGAAgA&#10;AAAhAOgi4z3fAAAACwEAAA8AAABkcnMvZG93bnJldi54bWxMj8FOwzAMhu9IvENkJG4sZd2qqjSd&#10;0CQOIBVtgwPHtPHaisSpmmwrb48RBzja/6ffn8vN7Kw44xQGTwruFwkIpNabgToF729PdzmIEDUZ&#10;bT2hgi8MsKmur0pdGH+hPZ4PsRNcQqHQCvoYx0LK0PbodFj4EYmzo5+cjjxOnTSTvnC5s3KZJJl0&#10;eiC+0OsRtz22n4eTU1Bnr9tmf+w+dNg9+92LqWeb1krd3syPDyAizvEPhh99VoeKnRp/IhOEVZDl&#10;2YpRDvL1EgQTv5tGQbpapyCrUv7/ofoGAAD//wMAUEsBAi0AFAAGAAgAAAAhALaDOJL+AAAA4QEA&#10;ABMAAAAAAAAAAAAAAAAAAAAAAFtDb250ZW50X1R5cGVzXS54bWxQSwECLQAUAAYACAAAACEAOP0h&#10;/9YAAACUAQAACwAAAAAAAAAAAAAAAAAvAQAAX3JlbHMvLnJlbHNQSwECLQAUAAYACAAAACEAekcZ&#10;/dcBAAD/AwAADgAAAAAAAAAAAAAAAAAuAgAAZHJzL2Uyb0RvYy54bWxQSwECLQAUAAYACAAAACEA&#10;6CLjPd8AAAALAQAADwAAAAAAAAAAAAAAAAAx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8896" behindDoc="0" locked="0" layoutInCell="1" allowOverlap="1" wp14:anchorId="2A6B3B70" wp14:editId="6ED3FA25">
                <wp:simplePos x="0" y="0"/>
                <wp:positionH relativeFrom="column">
                  <wp:posOffset>3820795</wp:posOffset>
                </wp:positionH>
                <wp:positionV relativeFrom="paragraph">
                  <wp:posOffset>2196939</wp:posOffset>
                </wp:positionV>
                <wp:extent cx="1063625" cy="444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Then click to update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62" type="#_x0000_t202" style="position:absolute;left:0;text-align:left;margin-left:300.85pt;margin-top:173pt;width:83.75pt;height: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QM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SEsM0&#10;DulZjIG8h5EUUZ/B+grDniwGhhF/45wTV28fgf/wxMB9z8xO3DkHQy9Yi/3NY2Z2lTrh+AjSDJ+h&#10;xTJsHyABjZ3TUTyUgyA6zul4mU1shceS+fLtslhQwtFXluUiT8PLWHXOts6HjwI0iZeaOpx9QmeH&#10;Rx9iN6w6h8RiBrZSqTR/ZchQ09UC4V94tAy4nkrqmt7k8ZsWJpL8YNqUHJhU0x0LKHNiHYlOlMPY&#10;jEng+fKsZgPtEXVwMK0jPh+89OB+UTLgKtbU/9wzJyhRnwxquZqXZdzdZJSLdwUa7trTXHuY4QhV&#10;00DJdL0Pad8jM2/vUPOtTHLE4UydnHrGFUsqnZ5D3OFrO0X9ebSb3wAAAP//AwBQSwMEFAAGAAgA&#10;AAAhAMvRm8jfAAAACwEAAA8AAABkcnMvZG93bnJldi54bWxMj01PwzAMhu9I/IfISNxY0jE6KE2n&#10;iQ+Jwy6Mcs8a01Q0TtVka/fvMSc42n70+nnLzex7ccIxdoE0ZAsFAqkJtqNWQ/3xenMPIiZD1vSB&#10;UMMZI2yqy4vSFDZM9I6nfWoFh1AsjAaX0lBIGRuH3sRFGJD49hVGbxKPYyvtaCYO971cKpVLbzri&#10;D84M+OSw+d4fvYaU7DY71y8+vn3Ou+fJqebO1FpfX83bRxAJ5/QHw68+q0PFTodwJBtFryFX2ZpR&#10;DbernEsxsc4fliAOGlYZb2RVyv8dqh8AAAD//wMAUEsBAi0AFAAGAAgAAAAhALaDOJL+AAAA4QEA&#10;ABMAAAAAAAAAAAAAAAAAAAAAAFtDb250ZW50X1R5cGVzXS54bWxQSwECLQAUAAYACAAAACEAOP0h&#10;/9YAAACUAQAACwAAAAAAAAAAAAAAAAAvAQAAX3JlbHMvLnJlbHNQSwECLQAUAAYACAAAACEAYWs0&#10;DBACAAD8AwAADgAAAAAAAAAAAAAAAAAuAgAAZHJzL2Uyb0RvYy54bWxQSwECLQAUAAYACAAAACEA&#10;y9GbyN8AAAALAQAADwAAAAAAAAAAAAAAAABqBAAAZHJzL2Rvd25yZXYueG1sUEsFBgAAAAAEAAQA&#10;8wAAAHYFAAAAAA==&#10;" filled="f" stroked="f">
                <v:textbox style="mso-fit-shape-to-text:t">
                  <w:txbxContent>
                    <w:p w:rsidR="009A0D5F" w:rsidRDefault="009A0D5F" w:rsidP="009A0D5F">
                      <w:r>
                        <w:t>Then click to update</w:t>
                      </w:r>
                    </w:p>
                  </w:txbxContent>
                </v:textbox>
              </v:shape>
            </w:pict>
          </mc:Fallback>
        </mc:AlternateContent>
      </w:r>
      <w:r w:rsidR="00DB4EE3">
        <w:rPr>
          <w:noProof/>
          <w:lang w:val="en-GB" w:eastAsia="en-GB"/>
        </w:rPr>
        <mc:AlternateContent>
          <mc:Choice Requires="wps">
            <w:drawing>
              <wp:anchor distT="0" distB="0" distL="114300" distR="114300" simplePos="0" relativeHeight="251719680" behindDoc="0" locked="0" layoutInCell="1" allowOverlap="1" wp14:anchorId="3BA05E36" wp14:editId="124AFF08">
                <wp:simplePos x="0" y="0"/>
                <wp:positionH relativeFrom="column">
                  <wp:posOffset>2318745</wp:posOffset>
                </wp:positionH>
                <wp:positionV relativeFrom="paragraph">
                  <wp:posOffset>419138</wp:posOffset>
                </wp:positionV>
                <wp:extent cx="423081" cy="252483"/>
                <wp:effectExtent l="0" t="0" r="15240" b="14605"/>
                <wp:wrapNone/>
                <wp:docPr id="63" name="Oval 63"/>
                <wp:cNvGraphicFramePr/>
                <a:graphic xmlns:a="http://schemas.openxmlformats.org/drawingml/2006/main">
                  <a:graphicData uri="http://schemas.microsoft.com/office/word/2010/wordprocessingShape">
                    <wps:wsp>
                      <wps:cNvSpPr/>
                      <wps:spPr>
                        <a:xfrm>
                          <a:off x="0" y="0"/>
                          <a:ext cx="423081" cy="25248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26" style="position:absolute;margin-left:182.6pt;margin-top:33pt;width:33.3pt;height:19.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wGZwIAABwFAAAOAAAAZHJzL2Uyb0RvYy54bWysVE1PGzEQvVfqf7B8L5ssgdKIDYpAVJVQ&#10;QYWKs/HaxKrtccdONumv79i7WWjJqerFO+P5fLNvfH6xdZZtFEYDvuHTowlnyktojX9u+PeH6w9n&#10;nMUkfCsseNXwnYr8YvH+3XkX5qqGFdhWIaMkPs670PBVSmFeVVGulBPxCILyZNSATiRS8blqUXSU&#10;3dmqnkxOqw6wDQhSxUi3V72RL0p+rZVMt1pHlZhtOPWWyonlfMpntTgX82cUYWXk0Ib4hy6cMJ6K&#10;jqmuRBJsjeZNKmckQgSdjiS4CrQ2UhUMhGY6+QvN/UoEVbDQcGIYxxT/X1r5dXOHzLQNPz3mzAtH&#10;/+h2IywjlWbThTgnl/twh4MWScxAtxpd/hIEti3z3I3zVNvEJF3O6uPJ2ZQzSab6pJ6dlZzVS3DA&#10;mD4rcCwLDVfWmhAzYjEXm5uYqCZ5773ytYdrY22+z631zRQp7azKDtZ/U5oAUfm6JCpUUpcWGcFq&#10;uJBS+XSawVHq4p3DNGUdA6eHAm2aDkGDbw5ThWJj4ORQ4J8Vx4hSFXwag53xgIcStD/Gyr3/Hn2P&#10;OcN/gnZH/xGhJ3gM8trQSG9ETHcCidHEfdrSdEuHttA1HAaJsxXgr0P32Z+IRlbOOtqQhsefa4GK&#10;M/vFEwU/TWezvFJFmZ18rEnB15an1xa/dpdA8yc6UHdFzP7J7kWN4B5pmZe5KpmEl1S74TLhXrlM&#10;/ebScyDVclncaI2CSDf+PsicPE818+Vh+ygwDLxKRMivsN+mN9zqfXOkh+U6gTaFeC9zHeZNK1hI&#10;MzwXecdf68Xr5VFb/AYAAP//AwBQSwMEFAAGAAgAAAAhAFJ6+NTfAAAACgEAAA8AAABkcnMvZG93&#10;bnJldi54bWxMj0FPg0AQhe8m/ofNmHizC61FRJYGTWxiemq16XUL40JkZwm7FPz3jic9TubLe9/L&#10;N7PtxAUH3zpSEC8iEEiVq1syCj7eX+9SED5oqnXnCBV8o4dNcX2V66x2E+3xcghGcAj5TCtoQugz&#10;KX3VoNV+4Xok/n26werA52BkPeiJw20nl1GUSKtb4oZG9/jSYPV1GK2Cqd0dzf6tnLcP6fY5Lk9G&#10;jo9GqdubuXwCEXAOfzD86rM6FOx0diPVXnQKVsl6yaiCJOFNDNyvYt5yZjJapyCLXP6fUPwAAAD/&#10;/wMAUEsBAi0AFAAGAAgAAAAhALaDOJL+AAAA4QEAABMAAAAAAAAAAAAAAAAAAAAAAFtDb250ZW50&#10;X1R5cGVzXS54bWxQSwECLQAUAAYACAAAACEAOP0h/9YAAACUAQAACwAAAAAAAAAAAAAAAAAvAQAA&#10;X3JlbHMvLnJlbHNQSwECLQAUAAYACAAAACEAqL3cBmcCAAAcBQAADgAAAAAAAAAAAAAAAAAuAgAA&#10;ZHJzL2Uyb0RvYy54bWxQSwECLQAUAAYACAAAACEAUnr41N8AAAAKAQAADwAAAAAAAAAAAAAAAADB&#10;BAAAZHJzL2Rvd25yZXYueG1sUEsFBgAAAAAEAAQA8wAAAM0FAAAAAA==&#10;" filled="f" strokecolor="#f79646 [3209]" strokeweight="2pt"/>
            </w:pict>
          </mc:Fallback>
        </mc:AlternateContent>
      </w:r>
      <w:r w:rsidR="00DB4EE3">
        <w:rPr>
          <w:noProof/>
          <w:lang w:val="en-GB" w:eastAsia="en-GB"/>
        </w:rPr>
        <w:drawing>
          <wp:inline distT="0" distB="0" distL="0" distR="0" wp14:anchorId="62269F56" wp14:editId="7EBB8061">
            <wp:extent cx="4883150" cy="209985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2099859"/>
                    </a:xfrm>
                    <a:prstGeom prst="rect">
                      <a:avLst/>
                    </a:prstGeom>
                  </pic:spPr>
                </pic:pic>
              </a:graphicData>
            </a:graphic>
          </wp:inline>
        </w:drawing>
      </w:r>
    </w:p>
    <w:p w:rsidR="009A0D5F" w:rsidRDefault="009A0D5F" w:rsidP="000503C7">
      <w:pPr>
        <w:pStyle w:val="Caption"/>
        <w:rPr>
          <w:noProof/>
          <w:lang w:val="en-GB" w:eastAsia="en-GB"/>
        </w:rPr>
      </w:pPr>
    </w:p>
    <w:p w:rsidR="00DB4EE3" w:rsidRDefault="00DF0A17" w:rsidP="000503C7">
      <w:pPr>
        <w:pStyle w:val="Caption"/>
      </w:pPr>
      <w:r>
        <w:rPr>
          <w:noProof/>
          <w:lang w:val="en-GB" w:eastAsia="en-GB"/>
        </w:rPr>
        <mc:AlternateContent>
          <mc:Choice Requires="wps">
            <w:drawing>
              <wp:anchor distT="0" distB="0" distL="114300" distR="114300" simplePos="0" relativeHeight="251721728" behindDoc="0" locked="0" layoutInCell="1" allowOverlap="1" wp14:anchorId="2C23FB97" wp14:editId="7B779875">
                <wp:simplePos x="0" y="0"/>
                <wp:positionH relativeFrom="column">
                  <wp:posOffset>2285060</wp:posOffset>
                </wp:positionH>
                <wp:positionV relativeFrom="paragraph">
                  <wp:posOffset>414655</wp:posOffset>
                </wp:positionV>
                <wp:extent cx="422910" cy="252095"/>
                <wp:effectExtent l="0" t="0" r="15240" b="14605"/>
                <wp:wrapNone/>
                <wp:docPr id="288" name="Oval 288"/>
                <wp:cNvGraphicFramePr/>
                <a:graphic xmlns:a="http://schemas.openxmlformats.org/drawingml/2006/main">
                  <a:graphicData uri="http://schemas.microsoft.com/office/word/2010/wordprocessingShape">
                    <wps:wsp>
                      <wps:cNvSpPr/>
                      <wps:spPr>
                        <a:xfrm>
                          <a:off x="0" y="0"/>
                          <a:ext cx="422910" cy="25209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8" o:spid="_x0000_s1026" style="position:absolute;margin-left:179.95pt;margin-top:32.65pt;width:33.3pt;height:19.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qPYgIAABYFAAAOAAAAZHJzL2Uyb0RvYy54bWysVE1v2zAMvQ/YfxB0Xx0b6dYGdYqgRYcB&#10;QRO0HXpWZCkRJomapMTJfv0o2XGKNdhh2EUmxcePR5O6ud0bTXbCBwW2puXFiBJhOTTKrmv6/eXh&#10;0xUlITLbMA1W1PQgAr2dfvxw07qJqGADuhGeYBAbJq2r6SZGNymKwDfCsHABTlg0SvCGRVT9umg8&#10;azG60UU1Gn0uWvCN88BFCHh73xnpNMeXUvC4kDKISHRNsbaYT5/PVTqL6Q2brD1zG8X7Mtg/VGGY&#10;sph0CHXPIiNbr96FMop7CCDjBQdTgJSKi8wB2ZSjP9g8b5gTmQs2J7ihTeH/heWPu6UnqqlpdYW/&#10;yjKDP2mxY5okHbvTujBB0LNb+l4LKCaqe+lN+iIJss8dPQwdFftIOF6Oq+q6xL5zNFWX1ej6MsUs&#10;Ts7Oh/hVgCFJqKnQWrmQOLMJ281D7NBHVLq28KC0TveptK6YLMWDFgmg7ZOQSAnTVzlQHiZxpz1B&#10;XjVtfpR9ERmZXCRGHJzKc046Hp16bHITecAGx9E5x1O2AZ0zgo2Do1EW/N+dZYc/su64JtoraA74&#10;Bz10ox0cf1DYyjkLcck8zjJ2H/czLvCQGtqaQi9RsgH/69x9wuOIoZWSFnejpuHnlnlBif5mcfiu&#10;y/E4LVNWxpdfKlT8W8vqrcVuzR1g30t8CRzPYsJHfRSlB/OKazxLWdHELMfcNeXRH5W72O0sPgRc&#10;zGYZhgvkWJzbZ8dT8NTVNCcv+1fmXT9PEQfxEY579G6mOmzytDDbRpAqD9ypr32/cfny1PYPRdru&#10;t3pGnZ6z6W8AAAD//wMAUEsDBBQABgAIAAAAIQD545nH3AAAAAoBAAAPAAAAZHJzL2Rvd25yZXYu&#10;eG1sTI/LTsMwEEX3SPyDNUjsqE1KoiTEqaAC9rR8gBtPHhCPg+0m4e8xK7oc3aN7z1S71YxsRucH&#10;SxLuNwIYUmP1QJ2Ej+PrXQ7MB0VajZZQwg962NXXV5UqtV3oHedD6FgsIV8qCX0IU8m5b3o0ym/s&#10;hBSz1jqjQjxdx7VTSyw3I0+EyLhRA8WFXk2477H5OpyNhOWl+FzC+vzdqrd2piTJj3uXS3l7sz49&#10;Agu4hn8Y/vSjOtTR6WTPpD0bJWzTooiohCzdAovAQ5KlwE6RFKkAXlf88oX6FwAA//8DAFBLAQIt&#10;ABQABgAIAAAAIQC2gziS/gAAAOEBAAATAAAAAAAAAAAAAAAAAAAAAABbQ29udGVudF9UeXBlc10u&#10;eG1sUEsBAi0AFAAGAAgAAAAhADj9If/WAAAAlAEAAAsAAAAAAAAAAAAAAAAALwEAAF9yZWxzLy5y&#10;ZWxzUEsBAi0AFAAGAAgAAAAhAJu3Wo9iAgAAFgUAAA4AAAAAAAAAAAAAAAAALgIAAGRycy9lMm9E&#10;b2MueG1sUEsBAi0AFAAGAAgAAAAhAPnjmcfcAAAACgEAAA8AAAAAAAAAAAAAAAAAvAQAAGRycy9k&#10;b3ducmV2LnhtbFBLBQYAAAAABAAEAPMAAADFBQAAAAA=&#10;" filled="f" strokecolor="black [3200]" strokeweight="2pt"/>
            </w:pict>
          </mc:Fallback>
        </mc:AlternateContent>
      </w:r>
      <w:r>
        <w:rPr>
          <w:noProof/>
          <w:lang w:val="en-GB" w:eastAsia="en-GB"/>
        </w:rPr>
        <mc:AlternateContent>
          <mc:Choice Requires="wps">
            <w:drawing>
              <wp:anchor distT="0" distB="0" distL="114300" distR="114300" simplePos="0" relativeHeight="251723776" behindDoc="0" locked="0" layoutInCell="1" allowOverlap="1" wp14:anchorId="600796DB" wp14:editId="1E332BCC">
                <wp:simplePos x="0" y="0"/>
                <wp:positionH relativeFrom="column">
                  <wp:posOffset>2221307</wp:posOffset>
                </wp:positionH>
                <wp:positionV relativeFrom="paragraph">
                  <wp:posOffset>880643</wp:posOffset>
                </wp:positionV>
                <wp:extent cx="422910" cy="252095"/>
                <wp:effectExtent l="0" t="0" r="15240" b="14605"/>
                <wp:wrapNone/>
                <wp:docPr id="289" name="Oval 289"/>
                <wp:cNvGraphicFramePr/>
                <a:graphic xmlns:a="http://schemas.openxmlformats.org/drawingml/2006/main">
                  <a:graphicData uri="http://schemas.microsoft.com/office/word/2010/wordprocessingShape">
                    <wps:wsp>
                      <wps:cNvSpPr/>
                      <wps:spPr>
                        <a:xfrm>
                          <a:off x="0" y="0"/>
                          <a:ext cx="422910" cy="252095"/>
                        </a:xfrm>
                        <a:prstGeom prst="ellipse">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9" o:spid="_x0000_s1026" style="position:absolute;margin-left:174.9pt;margin-top:69.35pt;width:33.3pt;height:19.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DQagIAACUFAAAOAAAAZHJzL2Uyb0RvYy54bWysVN9v2yAQfp+0/wHxvjq20q2x4lRRq06T&#10;qrZqOvWZYGjQgGNA4mR//Q7suN2ap2kv+I77+Z2/Y365N5rshA8KbEPLswklwnJolX1p6Penm08X&#10;lITIbMs0WNHQgwj0cvHxw7xztahgA7oVnmASG+rONXQTo6uLIvCNMCycgRMWjRK8YRFV/1K0nnWY&#10;3eiimkw+Fx341nngIgS8ve6NdJHzSyl4vJcyiEh0Q7G3mE+fz3U6i8Wc1S+euY3iQxvsH7owTFks&#10;Oqa6ZpGRrVfvUhnFPQSQ8YyDKUBKxUXGgGjKyV9oVhvmRMaCwwluHFP4f2n53e7BE9U2tLqYUWKZ&#10;wZ90v2OaJB2n07lQo9PKPfhBCygmqHvpTfoiCLLPEz2MExX7SDheTqtqVuLcOZqq82oyO085i9dg&#10;50P8KsCQJDRUaK1cSJhZzXa3IfbeR690beFGaY33rNY2mVOHfU9ZigcteuOjkIgMu6hyvswpcaU9&#10;QXgNZZwLG8uhH23RO4VJTD4GlqcC9Rg0+KYwkbk2Bk5OBf5ZcYzIVcHGMdgoC/5UgvbHsV3Z+x/R&#10;95gT/DW0B/yhHnqmB8dvFE72loX4wDxSG38Grmu8x0Nq6BoKg0TJBvyvU/fJHxmHVko6XJWGhp9b&#10;5gUl+ptFLs7K6TTtVlam518qVPxby/qtxW7NFeD8S3wYHM9i8o/6KEoP5hm3epmqoolZjrUbyqM/&#10;KlexX2F8F7hYLrMb7pNj8dauHE/J01QTbZ72z8y7gV4ReXkHx7V6R7HeN0VaWG4jSJX59zrXYd64&#10;i5nEw7uRlv2tnr1eX7fFbwAAAP//AwBQSwMEFAAGAAgAAAAhADHYfbfgAAAACwEAAA8AAABkcnMv&#10;ZG93bnJldi54bWxMj81uwjAQhO+V+g7WIvVWHIhLQhoHoUr00ktLK3FdYudHxHYUmyS8fbencpyd&#10;0cy3+W42HRv14FtnJayWETBtS6daW0v4+T48p8B8QKuwc1ZLuGkPu+LxIcdMucl+6fEYakYl1mco&#10;oQmhzzj3ZaMN+qXrtSWvcoPBQHKouRpwonLT8XUUbbjB1tJCg71+a3R5OV6NhMPpcz1t9wnGwvPx&#10;9vEynqr3Ssqnxbx/BRb0HP7D8IdP6FAQ09ldrfKskxCLLaEHMuI0AUYJsdoIYGe6JKkAXuT8/ofi&#10;FwAA//8DAFBLAQItABQABgAIAAAAIQC2gziS/gAAAOEBAAATAAAAAAAAAAAAAAAAAAAAAABbQ29u&#10;dGVudF9UeXBlc10ueG1sUEsBAi0AFAAGAAgAAAAhADj9If/WAAAAlAEAAAsAAAAAAAAAAAAAAAAA&#10;LwEAAF9yZWxzLy5yZWxzUEsBAi0AFAAGAAgAAAAhAJ00oNBqAgAAJQUAAA4AAAAAAAAAAAAAAAAA&#10;LgIAAGRycy9lMm9Eb2MueG1sUEsBAi0AFAAGAAgAAAAhADHYfbfgAAAACwEAAA8AAAAAAAAAAAAA&#10;AAAAxAQAAGRycy9kb3ducmV2LnhtbFBLBQYAAAAABAAEAPMAAADRBQAAAAA=&#10;" filled="f" strokecolor="#4f81bd [3204]" strokeweight="2pt"/>
            </w:pict>
          </mc:Fallback>
        </mc:AlternateContent>
      </w:r>
      <w:r w:rsidR="00DB4EE3">
        <w:rPr>
          <w:noProof/>
          <w:lang w:val="en-GB" w:eastAsia="en-GB"/>
        </w:rPr>
        <w:drawing>
          <wp:inline distT="0" distB="0" distL="0" distR="0" wp14:anchorId="471FDD70" wp14:editId="2C7EF7AB">
            <wp:extent cx="4883150" cy="21426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150" cy="2142639"/>
                    </a:xfrm>
                    <a:prstGeom prst="rect">
                      <a:avLst/>
                    </a:prstGeom>
                  </pic:spPr>
                </pic:pic>
              </a:graphicData>
            </a:graphic>
          </wp:inline>
        </w:drawing>
      </w:r>
    </w:p>
    <w:p w:rsidR="000503C7" w:rsidRDefault="000503C7" w:rsidP="000503C7">
      <w:pPr>
        <w:pStyle w:val="Caption"/>
      </w:pPr>
      <w:r>
        <w:t xml:space="preserve">FIGURE 5: </w:t>
      </w:r>
      <w:r>
        <w:rPr>
          <w:sz w:val="23"/>
          <w:szCs w:val="23"/>
        </w:rPr>
        <w:t xml:space="preserve">Identification section. </w:t>
      </w:r>
      <w:r w:rsidR="00097409">
        <w:rPr>
          <w:sz w:val="23"/>
          <w:szCs w:val="23"/>
        </w:rPr>
        <w:t>An</w:t>
      </w:r>
      <w:r>
        <w:rPr>
          <w:sz w:val="23"/>
          <w:szCs w:val="23"/>
        </w:rPr>
        <w:t xml:space="preserve"> orange circle has been added to highlight where a non-canonical name has been used. A blue circle identifies where the name has been edited and the black circle identifies the change which is made after “update” is pressed. The naming of all future files and folders is also updated when the “update” button is pressed.</w:t>
      </w:r>
    </w:p>
    <w:p w:rsidR="000503C7" w:rsidRDefault="000503C7" w:rsidP="000503C7">
      <w:pPr>
        <w:pStyle w:val="Heading2"/>
      </w:pPr>
      <w:bookmarkStart w:id="13" w:name="_Toc409443534"/>
      <w:r>
        <w:lastRenderedPageBreak/>
        <w:t>Additional files and folders</w:t>
      </w:r>
      <w:bookmarkEnd w:id="13"/>
    </w:p>
    <w:p w:rsidR="000503C7" w:rsidRPr="00C30BBA" w:rsidRDefault="00C30BBA" w:rsidP="00C30BBA">
      <w:pPr>
        <w:pStyle w:val="BodyText"/>
      </w:pPr>
      <w:r w:rsidRPr="00C30BBA">
        <w:t xml:space="preserve">HARP automatically </w:t>
      </w:r>
      <w:r w:rsidR="00DB4EE3">
        <w:t>locates</w:t>
      </w:r>
      <w:r w:rsidRPr="00C30BBA">
        <w:t xml:space="preserve"> the recon log, SPR file and the scan folder. The recon log file is required if the recon is to be downsized </w:t>
      </w:r>
      <w:r w:rsidR="00DB4EE3">
        <w:t>to an arbitrary pixel resolution.</w:t>
      </w:r>
    </w:p>
    <w:p w:rsidR="00C30BBA" w:rsidRPr="00C30BBA" w:rsidRDefault="00C30BBA" w:rsidP="00C30BBA">
      <w:pPr>
        <w:pStyle w:val="BodyText"/>
      </w:pPr>
      <w:r w:rsidRPr="00C30BBA">
        <w:t>The scan folder is required if the user wants to compress the scan folder.</w:t>
      </w:r>
      <w:r w:rsidR="009A0D5F">
        <w:t xml:space="preserve"> </w:t>
      </w:r>
      <w:r w:rsidRPr="00C30BBA">
        <w:t xml:space="preserve">If a folder can’t be automatically located the text </w:t>
      </w:r>
      <w:r w:rsidRPr="00097409">
        <w:rPr>
          <w:rStyle w:val="Emphasis"/>
        </w:rPr>
        <w:t>“Not found”</w:t>
      </w:r>
      <w:r w:rsidRPr="00C30BBA">
        <w:t xml:space="preserve"> will be shown. </w:t>
      </w:r>
      <w:r w:rsidR="009A0D5F">
        <w:t xml:space="preserve">These </w:t>
      </w:r>
      <w:proofErr w:type="gramStart"/>
      <w:r w:rsidR="009A0D5F">
        <w:t>be</w:t>
      </w:r>
      <w:proofErr w:type="gramEnd"/>
      <w:r w:rsidR="009A0D5F">
        <w:t xml:space="preserve"> manually specified, or ignored if not required by the processing.</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061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610" cy="1021080"/>
                    </a:xfrm>
                    <a:prstGeom prst="rect">
                      <a:avLst/>
                    </a:prstGeom>
                    <a:noFill/>
                    <a:ln>
                      <a:noFill/>
                    </a:ln>
                  </pic:spPr>
                </pic:pic>
              </a:graphicData>
            </a:graphic>
          </wp:inline>
        </w:drawing>
      </w:r>
    </w:p>
    <w:p w:rsidR="009A0D5F" w:rsidRDefault="009A0D5F" w:rsidP="000503C7">
      <w:pPr>
        <w:pStyle w:val="Default"/>
        <w:rPr>
          <w:rFonts w:ascii="Garamond" w:hAnsi="Garamond" w:cs="Garamond"/>
          <w:sz w:val="23"/>
          <w:szCs w:val="23"/>
        </w:rPr>
      </w:pPr>
    </w:p>
    <w:p w:rsidR="006D4405" w:rsidRDefault="000503C7" w:rsidP="000503C7">
      <w:pPr>
        <w:pStyle w:val="Default"/>
        <w:rPr>
          <w:b/>
          <w:bCs/>
          <w:sz w:val="21"/>
          <w:szCs w:val="21"/>
        </w:rPr>
      </w:pPr>
      <w:r>
        <w:rPr>
          <w:rFonts w:ascii="Garamond" w:hAnsi="Garamond" w:cs="Garamond"/>
          <w:sz w:val="23"/>
          <w:szCs w:val="23"/>
        </w:rPr>
        <w:t xml:space="preserve">FIGURE 7: </w:t>
      </w:r>
      <w:r w:rsidR="00C30BBA">
        <w:rPr>
          <w:rFonts w:ascii="Garamond" w:hAnsi="Garamond" w:cs="Garamond"/>
          <w:sz w:val="23"/>
          <w:szCs w:val="23"/>
        </w:rPr>
        <w:t>Additional files and folders section.</w:t>
      </w:r>
    </w:p>
    <w:p w:rsidR="006D4405" w:rsidRDefault="006D4405" w:rsidP="006D4405">
      <w:pPr>
        <w:pStyle w:val="Default"/>
        <w:rPr>
          <w:b/>
          <w:bCs/>
          <w:sz w:val="21"/>
          <w:szCs w:val="21"/>
        </w:rPr>
      </w:pPr>
    </w:p>
    <w:p w:rsidR="000503C7" w:rsidRDefault="000503C7" w:rsidP="000503C7">
      <w:pPr>
        <w:pStyle w:val="Heading2"/>
      </w:pPr>
      <w:bookmarkStart w:id="14" w:name="_Toc409443535"/>
      <w:r>
        <w:t>Options</w:t>
      </w:r>
      <w:bookmarkEnd w:id="14"/>
    </w:p>
    <w:p w:rsidR="000503C7" w:rsidRDefault="00C62176" w:rsidP="000503C7">
      <w:pPr>
        <w:pStyle w:val="Default"/>
        <w:rPr>
          <w:rFonts w:ascii="Garamond" w:hAnsi="Garamond" w:cs="Garamond"/>
          <w:sz w:val="23"/>
          <w:szCs w:val="23"/>
        </w:rPr>
      </w:pPr>
      <w:r>
        <w:rPr>
          <w:rFonts w:ascii="Garamond" w:hAnsi="Garamond" w:cs="Garamond"/>
          <w:sz w:val="23"/>
          <w:szCs w:val="23"/>
        </w:rPr>
        <w:t>User can decide on c</w:t>
      </w:r>
      <w:r w:rsidR="00E30AD1">
        <w:rPr>
          <w:rFonts w:ascii="Garamond" w:hAnsi="Garamond" w:cs="Garamond"/>
          <w:sz w:val="23"/>
          <w:szCs w:val="23"/>
        </w:rPr>
        <w:t>ropping, downsizing and compression options.</w:t>
      </w:r>
      <w:r w:rsidR="000503C7">
        <w:rPr>
          <w:rFonts w:ascii="Garamond" w:hAnsi="Garamond" w:cs="Garamond"/>
          <w:sz w:val="23"/>
          <w:szCs w:val="23"/>
        </w:rPr>
        <w:t xml:space="preserve"> </w:t>
      </w:r>
    </w:p>
    <w:p w:rsidR="000503C7" w:rsidRDefault="000503C7" w:rsidP="000503C7">
      <w:pPr>
        <w:pStyle w:val="Default"/>
        <w:rPr>
          <w:rFonts w:ascii="Garamond" w:hAnsi="Garamond" w:cs="Garamond"/>
          <w:sz w:val="23"/>
          <w:szCs w:val="23"/>
        </w:rPr>
      </w:pPr>
    </w:p>
    <w:p w:rsidR="000503C7" w:rsidRDefault="009A0D5F" w:rsidP="000503C7">
      <w:pPr>
        <w:pStyle w:val="Default"/>
        <w:rPr>
          <w:rFonts w:ascii="Garamond" w:hAnsi="Garamond" w:cs="Garamond"/>
          <w:sz w:val="23"/>
          <w:szCs w:val="23"/>
        </w:rPr>
      </w:pPr>
      <w:r>
        <w:rPr>
          <w:noProof/>
        </w:rPr>
        <w:drawing>
          <wp:inline distT="0" distB="0" distL="0" distR="0" wp14:anchorId="10255358" wp14:editId="7675D5EF">
            <wp:extent cx="4883150" cy="333681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3150" cy="3336819"/>
                    </a:xfrm>
                    <a:prstGeom prst="rect">
                      <a:avLst/>
                    </a:prstGeom>
                  </pic:spPr>
                </pic:pic>
              </a:graphicData>
            </a:graphic>
          </wp:inline>
        </w:drawing>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FIGURE 8: Options section. </w:t>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p>
    <w:p w:rsidR="00311331" w:rsidRDefault="000503C7" w:rsidP="000503C7">
      <w:pPr>
        <w:pStyle w:val="BodyText"/>
      </w:pPr>
      <w:r w:rsidRPr="000503C7">
        <w:lastRenderedPageBreak/>
        <w:t>T</w:t>
      </w:r>
      <w:r w:rsidR="00311331">
        <w:t xml:space="preserve">he </w:t>
      </w:r>
      <w:r w:rsidRPr="000503C7">
        <w:rPr>
          <w:rStyle w:val="Emphasis"/>
        </w:rPr>
        <w:t xml:space="preserve">cropping </w:t>
      </w:r>
      <w:r w:rsidR="00311331">
        <w:t>of images can be deselected by un-ticking the “Yes” box. When this box is not ticked HARP will downsize the original reconstruction image.</w:t>
      </w:r>
    </w:p>
    <w:p w:rsidR="00311331" w:rsidRDefault="00311331" w:rsidP="000503C7">
      <w:pPr>
        <w:pStyle w:val="BodyText"/>
      </w:pPr>
      <w:r>
        <w:t xml:space="preserve">When the </w:t>
      </w:r>
      <w:r w:rsidRPr="00097409">
        <w:rPr>
          <w:rStyle w:val="Emphasis"/>
        </w:rPr>
        <w:t>“Yes”</w:t>
      </w:r>
      <w:r>
        <w:t xml:space="preserve"> box is ticked the following options are available for cropping</w:t>
      </w:r>
      <w:r w:rsidR="00BC2530">
        <w:t>:</w:t>
      </w:r>
    </w:p>
    <w:p w:rsidR="00853088" w:rsidRDefault="00311331" w:rsidP="00853088">
      <w:pPr>
        <w:pStyle w:val="BodyText"/>
        <w:numPr>
          <w:ilvl w:val="0"/>
          <w:numId w:val="37"/>
        </w:numPr>
      </w:pPr>
      <w:r w:rsidRPr="002A023C">
        <w:rPr>
          <w:rStyle w:val="Emphasis"/>
        </w:rPr>
        <w:t>Automatic</w:t>
      </w:r>
      <w:r>
        <w:t>:</w:t>
      </w:r>
      <w:r w:rsidR="002A023C">
        <w:t xml:space="preserve"> The cropping dimensions or crop-box will be determined automatically in the X and Y dimensions. The Z dimension will not be affected.</w:t>
      </w:r>
    </w:p>
    <w:p w:rsidR="00853088" w:rsidRDefault="002A023C" w:rsidP="00853088">
      <w:pPr>
        <w:pStyle w:val="BodyText"/>
        <w:ind w:left="845"/>
      </w:pPr>
      <w:r w:rsidRPr="002A023C">
        <w:rPr>
          <w:rStyle w:val="Emphasis"/>
        </w:rPr>
        <w:t>Derive dimensions</w:t>
      </w:r>
      <w:r w:rsidR="00853088">
        <w:rPr>
          <w:rStyle w:val="Emphasis"/>
        </w:rPr>
        <w:t xml:space="preserve"> (OPT only): </w:t>
      </w:r>
      <w:r w:rsidR="00853088" w:rsidRPr="002A023C">
        <w:t>This option provides additional functionalit</w:t>
      </w:r>
      <w:r w:rsidR="00853088">
        <w:t>y that for most instances is</w:t>
      </w:r>
      <w:r w:rsidR="00853088" w:rsidRPr="002A023C">
        <w:t xml:space="preserve"> not required.</w:t>
      </w:r>
    </w:p>
    <w:p w:rsidR="00853088" w:rsidRPr="00853088" w:rsidRDefault="00853088" w:rsidP="00853088">
      <w:pPr>
        <w:pStyle w:val="BodyText"/>
        <w:ind w:left="845"/>
      </w:pPr>
      <w:r>
        <w:t>The option allows the crop dimensions to be</w:t>
      </w:r>
      <w:r w:rsidRPr="00853088">
        <w:t xml:space="preserve"> derived </w:t>
      </w:r>
      <w:r>
        <w:t>from a previously processed channel.</w:t>
      </w:r>
      <w:r w:rsidRPr="00853088">
        <w:t xml:space="preserve"> In the OPT channels section the user should </w:t>
      </w:r>
      <w:r w:rsidR="0086022D">
        <w:t>double-click the appropriate channel, or select it and press “Return”</w:t>
      </w:r>
    </w:p>
    <w:p w:rsidR="00853088" w:rsidRDefault="00853088" w:rsidP="00853088">
      <w:pPr>
        <w:pStyle w:val="BodyText"/>
        <w:numPr>
          <w:ilvl w:val="0"/>
          <w:numId w:val="37"/>
        </w:numPr>
      </w:pPr>
      <w:r w:rsidRPr="00853088">
        <w:rPr>
          <w:rStyle w:val="Emphasis"/>
        </w:rPr>
        <w:t>Use old:</w:t>
      </w:r>
      <w:r>
        <w:rPr>
          <w:rStyle w:val="Emphasis"/>
        </w:rPr>
        <w:t xml:space="preserve"> </w:t>
      </w:r>
      <w:r w:rsidRPr="00853088">
        <w:t>If HARP has previously been used to perform the cropping of a recon</w:t>
      </w:r>
      <w:r w:rsidR="00742546">
        <w:t>,</w:t>
      </w:r>
      <w:r w:rsidRPr="00853088">
        <w:t xml:space="preserve"> the cropped image can be used to perform additional processes such as downsizing.</w:t>
      </w:r>
      <w:r>
        <w:t xml:space="preserve"> </w:t>
      </w:r>
    </w:p>
    <w:p w:rsidR="00853088" w:rsidRDefault="00853088" w:rsidP="00853088">
      <w:pPr>
        <w:pStyle w:val="BodyText"/>
        <w:ind w:left="845"/>
      </w:pPr>
      <w:proofErr w:type="gramStart"/>
      <w:r>
        <w:t>e.g</w:t>
      </w:r>
      <w:proofErr w:type="gramEnd"/>
      <w:r>
        <w:t xml:space="preserve">. The user has already cropped and downsized by 3 and 4 but </w:t>
      </w:r>
      <w:r w:rsidR="007F06D5">
        <w:t xml:space="preserve">later realized they needed to </w:t>
      </w:r>
      <w:r>
        <w:t>downsize by 5 an</w:t>
      </w:r>
      <w:r w:rsidR="00742546">
        <w:t>d 6 as well. The user would set</w:t>
      </w:r>
      <w:r>
        <w:t>up HARP as before</w:t>
      </w:r>
      <w:r w:rsidR="0071747B">
        <w:t>,</w:t>
      </w:r>
      <w:r>
        <w:t xml:space="preserve"> but </w:t>
      </w:r>
      <w:r w:rsidR="007F06D5">
        <w:t xml:space="preserve">also </w:t>
      </w:r>
      <w:r>
        <w:t xml:space="preserve">select downsize by 5 and 6 and </w:t>
      </w:r>
      <w:r w:rsidR="007F06D5">
        <w:t xml:space="preserve">select </w:t>
      </w:r>
      <w:r>
        <w:t>“Use old”. This way th</w:t>
      </w:r>
      <w:r w:rsidR="0071747B">
        <w:t>e cropping step is not repeated unnecessarily.</w:t>
      </w:r>
    </w:p>
    <w:p w:rsidR="00853088" w:rsidRPr="004F5025" w:rsidRDefault="00853088" w:rsidP="00853088">
      <w:pPr>
        <w:pStyle w:val="ListParagraph"/>
        <w:numPr>
          <w:ilvl w:val="0"/>
          <w:numId w:val="37"/>
        </w:numPr>
        <w:spacing w:before="180" w:after="180"/>
        <w:rPr>
          <w:spacing w:val="-5"/>
          <w:sz w:val="24"/>
        </w:rPr>
      </w:pPr>
      <w:r w:rsidRPr="00853088">
        <w:rPr>
          <w:rStyle w:val="Emphasis"/>
        </w:rPr>
        <w:t>Manual</w:t>
      </w:r>
      <w:r>
        <w:rPr>
          <w:rStyle w:val="Emphasis"/>
        </w:rPr>
        <w:t xml:space="preserve">: </w:t>
      </w:r>
      <w:r w:rsidRPr="004F5025">
        <w:rPr>
          <w:spacing w:val="-5"/>
          <w:sz w:val="24"/>
        </w:rPr>
        <w:t>In cases where the automatic crop is not capable of determining the crop dimensions</w:t>
      </w:r>
      <w:r w:rsidR="005C58AA">
        <w:rPr>
          <w:spacing w:val="-5"/>
          <w:sz w:val="24"/>
        </w:rPr>
        <w:t>,</w:t>
      </w:r>
      <w:r w:rsidRPr="004F5025">
        <w:rPr>
          <w:spacing w:val="-5"/>
          <w:sz w:val="24"/>
        </w:rPr>
        <w:t xml:space="preserve"> the user can </w:t>
      </w:r>
      <w:r w:rsidR="007F06D5" w:rsidRPr="007F06D5">
        <w:rPr>
          <w:spacing w:val="-5"/>
          <w:sz w:val="24"/>
        </w:rPr>
        <w:t xml:space="preserve">either enter the dimensions into the </w:t>
      </w:r>
      <w:r w:rsidR="007F06D5" w:rsidRPr="005C58AA">
        <w:rPr>
          <w:b/>
          <w:spacing w:val="-5"/>
          <w:sz w:val="24"/>
        </w:rPr>
        <w:t>x</w:t>
      </w:r>
      <w:r w:rsidR="007F06D5" w:rsidRPr="007F06D5">
        <w:rPr>
          <w:spacing w:val="-5"/>
          <w:sz w:val="24"/>
        </w:rPr>
        <w:t xml:space="preserve">, </w:t>
      </w:r>
      <w:r w:rsidR="007F06D5" w:rsidRPr="005C58AA">
        <w:rPr>
          <w:b/>
          <w:spacing w:val="-5"/>
          <w:sz w:val="24"/>
        </w:rPr>
        <w:t>y</w:t>
      </w:r>
      <w:r w:rsidR="007F06D5" w:rsidRPr="007F06D5">
        <w:rPr>
          <w:spacing w:val="-5"/>
          <w:sz w:val="24"/>
        </w:rPr>
        <w:t xml:space="preserve">, </w:t>
      </w:r>
      <w:proofErr w:type="gramStart"/>
      <w:r w:rsidR="007F06D5" w:rsidRPr="005C58AA">
        <w:rPr>
          <w:b/>
          <w:spacing w:val="-5"/>
          <w:sz w:val="24"/>
        </w:rPr>
        <w:t>width</w:t>
      </w:r>
      <w:proofErr w:type="gramEnd"/>
      <w:r w:rsidR="007F06D5" w:rsidRPr="007F06D5">
        <w:rPr>
          <w:spacing w:val="-5"/>
          <w:sz w:val="24"/>
        </w:rPr>
        <w:t xml:space="preserve"> and </w:t>
      </w:r>
      <w:r w:rsidR="007F06D5" w:rsidRPr="005C58AA">
        <w:rPr>
          <w:b/>
          <w:spacing w:val="-5"/>
          <w:sz w:val="24"/>
        </w:rPr>
        <w:t>height</w:t>
      </w:r>
      <w:r w:rsidR="007F06D5" w:rsidRPr="007F06D5">
        <w:rPr>
          <w:spacing w:val="-5"/>
          <w:sz w:val="24"/>
        </w:rPr>
        <w:t xml:space="preserve"> text boxes or press the </w:t>
      </w:r>
      <w:r w:rsidR="007F06D5" w:rsidRPr="007F06D5">
        <w:rPr>
          <w:rStyle w:val="Emphasis"/>
        </w:rPr>
        <w:t xml:space="preserve">“Get dimensions” </w:t>
      </w:r>
      <w:r w:rsidR="007F06D5" w:rsidRPr="007F06D5">
        <w:rPr>
          <w:spacing w:val="-5"/>
          <w:sz w:val="24"/>
        </w:rPr>
        <w:t>button.</w:t>
      </w:r>
    </w:p>
    <w:p w:rsidR="00853088" w:rsidRPr="00853088" w:rsidRDefault="00853088" w:rsidP="00853088">
      <w:pPr>
        <w:pStyle w:val="BodyText"/>
        <w:ind w:left="845"/>
      </w:pPr>
      <w:r w:rsidRPr="004F5025">
        <w:t xml:space="preserve">The </w:t>
      </w:r>
      <w:r w:rsidRPr="007F06D5">
        <w:rPr>
          <w:rStyle w:val="Emphasis"/>
        </w:rPr>
        <w:t>"Get dimensions"</w:t>
      </w:r>
      <w:r w:rsidRPr="004F5025">
        <w:t xml:space="preserve"> button provides a Z-projected image of the stack</w:t>
      </w:r>
      <w:r w:rsidR="007F06D5">
        <w:t xml:space="preserve">, </w:t>
      </w:r>
      <w:r w:rsidR="005C58AA">
        <w:t>(</w:t>
      </w:r>
      <w:r w:rsidR="007F06D5">
        <w:t xml:space="preserve">brightest </w:t>
      </w:r>
      <w:r w:rsidR="005C58AA">
        <w:t>pixels</w:t>
      </w:r>
      <w:r w:rsidR="007F06D5">
        <w:t xml:space="preserve"> through the stack</w:t>
      </w:r>
      <w:r w:rsidR="005C58AA">
        <w:t>)</w:t>
      </w:r>
      <w:r w:rsidR="007F06D5">
        <w:t>,</w:t>
      </w:r>
      <w:r w:rsidRPr="004F5025">
        <w:t xml:space="preserve"> and allows the u</w:t>
      </w:r>
      <w:r w:rsidR="005C58AA">
        <w:t>ser to select a cropping region by dragging a box around the region.</w:t>
      </w:r>
    </w:p>
    <w:p w:rsidR="00C30BBA" w:rsidRPr="000503C7" w:rsidRDefault="00C30BBA" w:rsidP="00C30BBA">
      <w:pPr>
        <w:pStyle w:val="BodyText"/>
      </w:pPr>
      <w:r w:rsidRPr="000503C7">
        <w:t xml:space="preserve">The </w:t>
      </w:r>
      <w:r w:rsidRPr="000503C7">
        <w:rPr>
          <w:rStyle w:val="Emphasis"/>
        </w:rPr>
        <w:t>downsizing</w:t>
      </w:r>
      <w:r w:rsidRPr="000503C7">
        <w:t xml:space="preserve"> of the image is performed after the cropping. The downsizing can be performed by a factor of 2 to 6</w:t>
      </w:r>
      <w:r w:rsidR="00E2459D">
        <w:t>,</w:t>
      </w:r>
      <w:r w:rsidRPr="000503C7">
        <w:t xml:space="preserve"> or alternatively a desired pixel size can be specified for the downsized image. No interpolation is used but the images are averaged when downscaling by a factor between 2 to 6. When downscaling by a desired pixel size, </w:t>
      </w:r>
      <w:r w:rsidR="00E2459D">
        <w:t>“area” interpolation</w:t>
      </w:r>
      <w:r w:rsidRPr="000503C7">
        <w:t xml:space="preserve"> is used</w:t>
      </w:r>
      <w:r w:rsidR="00E2459D">
        <w:t xml:space="preserve"> (</w:t>
      </w:r>
      <w:proofErr w:type="spellStart"/>
      <w:r w:rsidR="00E2459D">
        <w:t>OpenCV</w:t>
      </w:r>
      <w:proofErr w:type="spellEnd"/>
      <w:r w:rsidR="00E2459D">
        <w:t xml:space="preserve"> 2.0)</w:t>
      </w:r>
      <w:r w:rsidRPr="000503C7">
        <w:t xml:space="preserve">. An individual </w:t>
      </w:r>
      <w:r w:rsidR="00184AE8">
        <w:t>NRRD</w:t>
      </w:r>
      <w:r w:rsidRPr="000503C7">
        <w:t xml:space="preserve"> </w:t>
      </w:r>
      <w:r w:rsidR="00184AE8">
        <w:t>(Nearly Raster Raw Data) file</w:t>
      </w:r>
      <w:r w:rsidRPr="000503C7">
        <w:t xml:space="preserve"> is created for each downsized selection. </w:t>
      </w:r>
    </w:p>
    <w:p w:rsidR="000503C7" w:rsidRPr="000503C7" w:rsidRDefault="000503C7" w:rsidP="000503C7">
      <w:pPr>
        <w:pStyle w:val="BodyText"/>
      </w:pPr>
      <w:r w:rsidRPr="000503C7">
        <w:t xml:space="preserve">The </w:t>
      </w:r>
      <w:r w:rsidRPr="000503C7">
        <w:rPr>
          <w:rStyle w:val="Emphasis"/>
        </w:rPr>
        <w:t>compression</w:t>
      </w:r>
      <w:r w:rsidRPr="000503C7">
        <w:t xml:space="preserve"> options allow the user to archive and compress the scan, original recon, and cropped folder. The archiving is carried out by “tar” and the compression is carried out with “Bzip”. If a Windows system is being used we recommend using </w:t>
      </w:r>
      <w:r w:rsidRPr="000503C7">
        <w:rPr>
          <w:rStyle w:val="Emphasis"/>
        </w:rPr>
        <w:t>7-Zip</w:t>
      </w:r>
      <w:r w:rsidRPr="000503C7">
        <w:t xml:space="preserve"> to access the archived and compressed folders. It should be noted here that the folder being compressed will </w:t>
      </w:r>
      <w:r w:rsidRPr="000503C7">
        <w:rPr>
          <w:rStyle w:val="Emphasis"/>
        </w:rPr>
        <w:t>not</w:t>
      </w:r>
      <w:r w:rsidRPr="000503C7">
        <w:t xml:space="preserve"> be deleted. See Appendix for 7-Zip instructions. </w:t>
      </w:r>
    </w:p>
    <w:p w:rsidR="000503C7" w:rsidRPr="000503C7" w:rsidRDefault="000503C7" w:rsidP="000503C7">
      <w:pPr>
        <w:pStyle w:val="BodyText"/>
      </w:pPr>
      <w:r w:rsidRPr="000503C7">
        <w:lastRenderedPageBreak/>
        <w:t xml:space="preserve">When the </w:t>
      </w:r>
      <w:r w:rsidRPr="000503C7">
        <w:rPr>
          <w:rStyle w:val="Emphasis"/>
        </w:rPr>
        <w:t>“replace files”</w:t>
      </w:r>
      <w:r w:rsidRPr="000503C7">
        <w:t xml:space="preserve"> option is checked the warning flags </w:t>
      </w:r>
      <w:r w:rsidR="00822A69">
        <w:t xml:space="preserve">are </w:t>
      </w:r>
      <w:r w:rsidRPr="000503C7">
        <w:t xml:space="preserve">suppressed when the output folder already exists. The result of this means that items in the output folder might be replaced if they have the same name as the new files being created. </w:t>
      </w:r>
    </w:p>
    <w:p w:rsidR="00822A69" w:rsidRDefault="000503C7" w:rsidP="000503C7">
      <w:pPr>
        <w:pStyle w:val="BodyText"/>
      </w:pPr>
      <w:r w:rsidRPr="000503C7">
        <w:t xml:space="preserve">The </w:t>
      </w:r>
      <w:r w:rsidRPr="000503C7">
        <w:rPr>
          <w:rStyle w:val="Emphasis"/>
        </w:rPr>
        <w:t>“create movie”</w:t>
      </w:r>
      <w:r w:rsidRPr="000503C7">
        <w:t xml:space="preserve"> </w:t>
      </w:r>
      <w:r w:rsidR="007F06D5">
        <w:t xml:space="preserve">and </w:t>
      </w:r>
      <w:r w:rsidR="007F06D5" w:rsidRPr="007F06D5">
        <w:rPr>
          <w:rStyle w:val="Emphasis"/>
        </w:rPr>
        <w:t>“mask”</w:t>
      </w:r>
      <w:r w:rsidR="007F06D5">
        <w:t xml:space="preserve"> </w:t>
      </w:r>
      <w:r w:rsidRPr="000503C7">
        <w:t>option</w:t>
      </w:r>
      <w:r w:rsidR="007F06D5">
        <w:t>s</w:t>
      </w:r>
      <w:r w:rsidRPr="000503C7">
        <w:t xml:space="preserve"> </w:t>
      </w:r>
      <w:r w:rsidR="007F06D5">
        <w:t>are</w:t>
      </w:r>
      <w:r w:rsidRPr="000503C7">
        <w:t xml:space="preserve"> not currently available.</w:t>
      </w:r>
    </w:p>
    <w:p w:rsidR="00822A69" w:rsidRDefault="00822A69">
      <w:pPr>
        <w:rPr>
          <w:spacing w:val="-5"/>
          <w:sz w:val="24"/>
        </w:rPr>
      </w:pPr>
      <w:r>
        <w:br w:type="page"/>
      </w:r>
    </w:p>
    <w:p w:rsidR="006D4405" w:rsidRDefault="00822A69" w:rsidP="00822A69">
      <w:pPr>
        <w:pStyle w:val="BodyText"/>
        <w:numPr>
          <w:ilvl w:val="0"/>
          <w:numId w:val="38"/>
        </w:numPr>
        <w:rPr>
          <w:sz w:val="20"/>
        </w:rPr>
      </w:pPr>
      <w:r w:rsidRPr="00822A69">
        <w:rPr>
          <w:sz w:val="20"/>
        </w:rPr>
        <w:lastRenderedPageBreak/>
        <w:t>Select “Manual” and click “Get dimensions”</w:t>
      </w:r>
    </w:p>
    <w:p w:rsidR="0047431E" w:rsidRPr="00822A69" w:rsidRDefault="0047431E" w:rsidP="0047431E">
      <w:pPr>
        <w:pStyle w:val="BodyText"/>
        <w:rPr>
          <w:sz w:val="20"/>
        </w:rPr>
      </w:pPr>
      <w:r w:rsidRPr="00822A69">
        <w:rPr>
          <w:noProof/>
          <w:sz w:val="20"/>
          <w:lang w:val="en-GB" w:eastAsia="en-GB"/>
        </w:rPr>
        <w:drawing>
          <wp:anchor distT="0" distB="0" distL="114300" distR="114300" simplePos="0" relativeHeight="251741184" behindDoc="0" locked="0" layoutInCell="1" allowOverlap="1" wp14:anchorId="00541D8B" wp14:editId="35FE1A7D">
            <wp:simplePos x="0" y="0"/>
            <wp:positionH relativeFrom="column">
              <wp:posOffset>290195</wp:posOffset>
            </wp:positionH>
            <wp:positionV relativeFrom="paragraph">
              <wp:posOffset>85090</wp:posOffset>
            </wp:positionV>
            <wp:extent cx="3935095" cy="1174750"/>
            <wp:effectExtent l="0" t="0" r="825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35095" cy="1174750"/>
                    </a:xfrm>
                    <a:prstGeom prst="rect">
                      <a:avLst/>
                    </a:prstGeom>
                  </pic:spPr>
                </pic:pic>
              </a:graphicData>
            </a:graphic>
            <wp14:sizeRelH relativeFrom="page">
              <wp14:pctWidth>0</wp14:pctWidth>
            </wp14:sizeRelH>
            <wp14:sizeRelV relativeFrom="page">
              <wp14:pctHeight>0</wp14:pctHeight>
            </wp14:sizeRelV>
          </wp:anchor>
        </w:drawing>
      </w:r>
    </w:p>
    <w:p w:rsidR="000503C7" w:rsidRDefault="000503C7" w:rsidP="000503C7">
      <w:pPr>
        <w:pStyle w:val="BodyText"/>
        <w:rPr>
          <w:sz w:val="20"/>
        </w:rPr>
      </w:pPr>
    </w:p>
    <w:p w:rsidR="0047431E" w:rsidRDefault="0047431E" w:rsidP="000503C7">
      <w:pPr>
        <w:pStyle w:val="BodyText"/>
        <w:rPr>
          <w:sz w:val="20"/>
        </w:rPr>
      </w:pPr>
    </w:p>
    <w:p w:rsidR="0047431E" w:rsidRDefault="0047431E" w:rsidP="000503C7">
      <w:pPr>
        <w:pStyle w:val="BodyText"/>
        <w:rPr>
          <w:sz w:val="20"/>
        </w:rPr>
      </w:pPr>
    </w:p>
    <w:p w:rsidR="0047431E" w:rsidRPr="00822A69" w:rsidRDefault="0047431E" w:rsidP="000503C7">
      <w:pPr>
        <w:pStyle w:val="BodyText"/>
        <w:rPr>
          <w:sz w:val="20"/>
        </w:rPr>
      </w:pPr>
    </w:p>
    <w:p w:rsidR="00822A69" w:rsidRPr="00822A69" w:rsidRDefault="0047431E" w:rsidP="00822A69">
      <w:pPr>
        <w:pStyle w:val="BodyText"/>
        <w:numPr>
          <w:ilvl w:val="0"/>
          <w:numId w:val="38"/>
        </w:numPr>
        <w:rPr>
          <w:sz w:val="20"/>
        </w:rPr>
      </w:pPr>
      <w:r w:rsidRPr="00822A69">
        <w:rPr>
          <w:noProof/>
          <w:sz w:val="20"/>
          <w:lang w:val="en-GB" w:eastAsia="en-GB"/>
        </w:rPr>
        <w:drawing>
          <wp:anchor distT="0" distB="0" distL="114300" distR="114300" simplePos="0" relativeHeight="251740160" behindDoc="1" locked="0" layoutInCell="1" allowOverlap="1" wp14:anchorId="5E24CD0C" wp14:editId="44DB33F4">
            <wp:simplePos x="0" y="0"/>
            <wp:positionH relativeFrom="column">
              <wp:posOffset>275590</wp:posOffset>
            </wp:positionH>
            <wp:positionV relativeFrom="paragraph">
              <wp:posOffset>292735</wp:posOffset>
            </wp:positionV>
            <wp:extent cx="4271645" cy="443865"/>
            <wp:effectExtent l="0" t="0" r="0" b="0"/>
            <wp:wrapTight wrapText="bothSides">
              <wp:wrapPolygon edited="0">
                <wp:start x="0" y="0"/>
                <wp:lineTo x="0" y="20395"/>
                <wp:lineTo x="21481" y="20395"/>
                <wp:lineTo x="21481"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16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69" w:rsidRPr="00822A69">
        <w:rPr>
          <w:sz w:val="20"/>
        </w:rPr>
        <w:t>Wait for Z-projection to finish (see status updates)</w:t>
      </w:r>
    </w:p>
    <w:p w:rsidR="00822A69" w:rsidRPr="00822A69" w:rsidRDefault="00822A69" w:rsidP="00011966">
      <w:pPr>
        <w:pStyle w:val="Caption"/>
        <w:rPr>
          <w:sz w:val="20"/>
        </w:rPr>
      </w:pPr>
    </w:p>
    <w:p w:rsidR="0047431E" w:rsidRDefault="0047431E" w:rsidP="0047431E">
      <w:pPr>
        <w:pStyle w:val="BodyText"/>
        <w:ind w:left="720"/>
        <w:rPr>
          <w:sz w:val="20"/>
        </w:rPr>
      </w:pPr>
    </w:p>
    <w:p w:rsidR="0047431E" w:rsidRDefault="0047431E" w:rsidP="0047431E">
      <w:pPr>
        <w:pStyle w:val="ListParagraph"/>
        <w:rPr>
          <w:sz w:val="20"/>
        </w:rPr>
      </w:pPr>
    </w:p>
    <w:p w:rsidR="00822A69" w:rsidRPr="00822A69" w:rsidRDefault="00822A69" w:rsidP="00011966">
      <w:pPr>
        <w:pStyle w:val="BodyText"/>
        <w:numPr>
          <w:ilvl w:val="0"/>
          <w:numId w:val="38"/>
        </w:numPr>
        <w:rPr>
          <w:sz w:val="20"/>
        </w:rPr>
      </w:pPr>
      <w:r w:rsidRPr="00822A69">
        <w:rPr>
          <w:sz w:val="20"/>
        </w:rPr>
        <w:t>Click and drag box around region to be cropped (adjust by moving corners)</w:t>
      </w:r>
    </w:p>
    <w:p w:rsidR="00822A69" w:rsidRPr="00822A69" w:rsidRDefault="00822A69" w:rsidP="00011966">
      <w:pPr>
        <w:pStyle w:val="Caption"/>
        <w:rPr>
          <w:sz w:val="20"/>
        </w:rPr>
      </w:pPr>
      <w:r w:rsidRPr="00822A69">
        <w:rPr>
          <w:noProof/>
          <w:sz w:val="20"/>
          <w:lang w:val="en-GB" w:eastAsia="en-GB"/>
        </w:rPr>
        <w:drawing>
          <wp:anchor distT="0" distB="0" distL="114300" distR="114300" simplePos="0" relativeHeight="251734016" behindDoc="1" locked="0" layoutInCell="1" allowOverlap="1" wp14:anchorId="18CD38FE" wp14:editId="141038E6">
            <wp:simplePos x="0" y="0"/>
            <wp:positionH relativeFrom="column">
              <wp:posOffset>2730500</wp:posOffset>
            </wp:positionH>
            <wp:positionV relativeFrom="paragraph">
              <wp:posOffset>80645</wp:posOffset>
            </wp:positionV>
            <wp:extent cx="1882775" cy="1962785"/>
            <wp:effectExtent l="0" t="0" r="3175" b="0"/>
            <wp:wrapTight wrapText="bothSides">
              <wp:wrapPolygon edited="0">
                <wp:start x="0" y="0"/>
                <wp:lineTo x="0" y="21383"/>
                <wp:lineTo x="21418" y="21383"/>
                <wp:lineTo x="21418"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2775" cy="1962785"/>
                    </a:xfrm>
                    <a:prstGeom prst="rect">
                      <a:avLst/>
                    </a:prstGeom>
                  </pic:spPr>
                </pic:pic>
              </a:graphicData>
            </a:graphic>
            <wp14:sizeRelH relativeFrom="page">
              <wp14:pctWidth>0</wp14:pctWidth>
            </wp14:sizeRelH>
            <wp14:sizeRelV relativeFrom="page">
              <wp14:pctHeight>0</wp14:pctHeight>
            </wp14:sizeRelV>
          </wp:anchor>
        </w:drawing>
      </w:r>
      <w:r w:rsidRPr="00822A69">
        <w:rPr>
          <w:noProof/>
          <w:sz w:val="20"/>
          <w:lang w:val="en-GB" w:eastAsia="en-GB"/>
        </w:rPr>
        <w:drawing>
          <wp:anchor distT="0" distB="0" distL="114300" distR="114300" simplePos="0" relativeHeight="251731968" behindDoc="1" locked="0" layoutInCell="1" allowOverlap="1" wp14:anchorId="3FB2B0F5" wp14:editId="453B8E41">
            <wp:simplePos x="0" y="0"/>
            <wp:positionH relativeFrom="column">
              <wp:posOffset>328295</wp:posOffset>
            </wp:positionH>
            <wp:positionV relativeFrom="paragraph">
              <wp:posOffset>82550</wp:posOffset>
            </wp:positionV>
            <wp:extent cx="1885315" cy="1964690"/>
            <wp:effectExtent l="0" t="0" r="635" b="0"/>
            <wp:wrapTight wrapText="bothSides">
              <wp:wrapPolygon edited="0">
                <wp:start x="0" y="0"/>
                <wp:lineTo x="0" y="21363"/>
                <wp:lineTo x="21389" y="21363"/>
                <wp:lineTo x="21389"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5315" cy="1964690"/>
                    </a:xfrm>
                    <a:prstGeom prst="rect">
                      <a:avLst/>
                    </a:prstGeom>
                  </pic:spPr>
                </pic:pic>
              </a:graphicData>
            </a:graphic>
            <wp14:sizeRelH relativeFrom="page">
              <wp14:pctWidth>0</wp14:pctWidth>
            </wp14:sizeRelH>
            <wp14:sizeRelV relativeFrom="page">
              <wp14:pctHeight>0</wp14:pctHeight>
            </wp14:sizeRelV>
          </wp:anchor>
        </w:drawing>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011966">
      <w:pPr>
        <w:pStyle w:val="Caption"/>
        <w:rPr>
          <w:sz w:val="20"/>
        </w:rPr>
      </w:pPr>
      <w:r w:rsidRPr="009A0D5F">
        <w:rPr>
          <w:noProof/>
          <w:lang w:val="en-GB" w:eastAsia="en-GB"/>
        </w:rPr>
        <mc:AlternateContent>
          <mc:Choice Requires="wps">
            <w:drawing>
              <wp:anchor distT="0" distB="0" distL="114300" distR="114300" simplePos="0" relativeHeight="251739136" behindDoc="0" locked="0" layoutInCell="1" allowOverlap="1" wp14:anchorId="401119ED" wp14:editId="6B1C7422">
                <wp:simplePos x="0" y="0"/>
                <wp:positionH relativeFrom="column">
                  <wp:posOffset>2294890</wp:posOffset>
                </wp:positionH>
                <wp:positionV relativeFrom="paragraph">
                  <wp:posOffset>203200</wp:posOffset>
                </wp:positionV>
                <wp:extent cx="358140" cy="0"/>
                <wp:effectExtent l="0" t="76200" r="22860" b="114300"/>
                <wp:wrapNone/>
                <wp:docPr id="305" name="Straight Arrow Connector 305"/>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180.7pt;margin-top:16pt;width:28.2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oh9QEAANkDAAAOAAAAZHJzL2Uyb0RvYy54bWysU01v2zAMvQ/YfxB0X+yky9AGcYohWXfZ&#10;R4B2P4CVZFuALAqiFif/fpScpN12G+aDLJHm03vk8/r+ODhxMJEs+kbOZ7UUxivU1neN/PH08O5W&#10;CkrgNTj0ppEnQ/J+8/bNegwrs8AenTZRMIin1Rga2acUVlVFqjcD0AyD8ZxsMQ6Q+Bi7SkcYGX1w&#10;1aKuP1QjRh0iKkPE0d2UlJuC37ZGpe9tSyYJ10jmlsoay/qc12qzhlUXIfRWnWnAP7AYwHq+9Aq1&#10;gwTiZ7R/QQ1WRSRs00zhUGHbWmWKBlYzr/9Q89hDMEULN4fCtU30/2DVt8M+CqsbeVMvpfAw8JAe&#10;UwTb9Ul8jBFHsUXvuZEYRf6GOzYGWnHh1u/j+URhH7P8YxuH/GZh4li6fLp22RyTUBy8Wd7O3/Ms&#10;1CVVvdSFSOmzwUHkTSPpTOTKYF6aDIcvlPhmLrwU5Es9PljnykSdF2Mj75YL1qSAfdU6SLwdAisl&#10;30kBrmPDqhQLIqGzOldnHDrR1kVxAPYMW03j+MTcpXBAiRMsqDxTYQ/aTJ/eLTk8GYogfUU9hef1&#10;Jc50J+jC/Lcrs4wdUD+VlNSElMC6T16LdAo8GMjzyAmGcj5zNcXj53bkuUyTyLtn1KcyoCqf2D+l&#10;7Oz1bNDXZ96//iM3vwAAAP//AwBQSwMEFAAGAAgAAAAhAH6mQDbdAAAACQEAAA8AAABkcnMvZG93&#10;bnJldi54bWxMj0FPg0AQhe8m/ofNmHizC4htgyyNMemBpMZY/QFbGIHIzlJ2Sum/d4wHvc3Me3nz&#10;vXwzu15NOIbOk4F4EYFCqnzdUWPg4317twYV2FJte09o4IIBNsX1VW6z2p/pDac9N0pCKGTWQMs8&#10;ZFqHqkVnw8IPSKJ9+tFZlnVsdD3as4S7XidRtNTOdiQfWjvgc4vV1/7kDCTlkS/bXcnTKz+8HF2y&#10;S8uhMub2Zn56BMU4858ZfvAFHQphOvgT1UH1Bu6XcSpWGRLpJIY0XkmXw+9BF7n+36D4BgAA//8D&#10;AFBLAQItABQABgAIAAAAIQC2gziS/gAAAOEBAAATAAAAAAAAAAAAAAAAAAAAAABbQ29udGVudF9U&#10;eXBlc10ueG1sUEsBAi0AFAAGAAgAAAAhADj9If/WAAAAlAEAAAsAAAAAAAAAAAAAAAAALwEAAF9y&#10;ZWxzLy5yZWxzUEsBAi0AFAAGAAgAAAAhAONEWiH1AQAA2QMAAA4AAAAAAAAAAAAAAAAALgIAAGRy&#10;cy9lMm9Eb2MueG1sUEsBAi0AFAAGAAgAAAAhAH6mQDbdAAAACQEAAA8AAAAAAAAAAAAAAAAATwQA&#10;AGRycy9kb3ducmV2LnhtbFBLBQYAAAAABAAEAPMAAABZBQAAAAA=&#10;">
                <v:stroke endarrow="open"/>
              </v:shape>
            </w:pict>
          </mc:Fallback>
        </mc:AlternateContent>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822A69">
      <w:pPr>
        <w:pStyle w:val="BodyText"/>
        <w:rPr>
          <w:sz w:val="20"/>
        </w:rPr>
      </w:pPr>
    </w:p>
    <w:p w:rsidR="00822A69" w:rsidRDefault="00822A69" w:rsidP="00822A69">
      <w:pPr>
        <w:pStyle w:val="BodyText"/>
        <w:ind w:left="720"/>
        <w:rPr>
          <w:sz w:val="20"/>
        </w:rPr>
      </w:pPr>
      <w:r w:rsidRPr="00822A69">
        <w:rPr>
          <w:noProof/>
          <w:sz w:val="20"/>
          <w:lang w:val="en-GB" w:eastAsia="en-GB"/>
        </w:rPr>
        <w:drawing>
          <wp:anchor distT="0" distB="0" distL="114300" distR="114300" simplePos="0" relativeHeight="251735040" behindDoc="1" locked="0" layoutInCell="1" allowOverlap="1" wp14:anchorId="2B61A140" wp14:editId="5B73E240">
            <wp:simplePos x="0" y="0"/>
            <wp:positionH relativeFrom="column">
              <wp:posOffset>2974975</wp:posOffset>
            </wp:positionH>
            <wp:positionV relativeFrom="paragraph">
              <wp:posOffset>163830</wp:posOffset>
            </wp:positionV>
            <wp:extent cx="1630680" cy="744855"/>
            <wp:effectExtent l="0" t="0" r="7620" b="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700" t="3648" r="-1"/>
                    <a:stretch/>
                  </pic:blipFill>
                  <pic:spPr bwMode="auto">
                    <a:xfrm>
                      <a:off x="0" y="0"/>
                      <a:ext cx="1630680" cy="744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2A69" w:rsidRDefault="00822A69" w:rsidP="00822A69">
      <w:pPr>
        <w:pStyle w:val="BodyText"/>
        <w:numPr>
          <w:ilvl w:val="0"/>
          <w:numId w:val="38"/>
        </w:numPr>
        <w:rPr>
          <w:sz w:val="20"/>
        </w:rPr>
      </w:pPr>
      <w:r w:rsidRPr="00822A69">
        <w:rPr>
          <w:sz w:val="20"/>
        </w:rPr>
        <w:t>Click “crop (right click)” in the crop menu or right click anywhere in the window to confirm the selected crop</w:t>
      </w:r>
      <w:r w:rsidR="0047431E">
        <w:rPr>
          <w:sz w:val="20"/>
        </w:rPr>
        <w:t xml:space="preserve"> </w:t>
      </w:r>
      <w:r w:rsidRPr="00822A69">
        <w:rPr>
          <w:sz w:val="20"/>
        </w:rPr>
        <w:t>box</w:t>
      </w:r>
    </w:p>
    <w:p w:rsidR="00822A69" w:rsidRDefault="00822A69" w:rsidP="00822A69">
      <w:pPr>
        <w:pStyle w:val="BodyText"/>
        <w:ind w:left="720"/>
        <w:rPr>
          <w:sz w:val="20"/>
        </w:rPr>
      </w:pPr>
    </w:p>
    <w:p w:rsidR="00822A69" w:rsidRPr="00822A69" w:rsidRDefault="00F84269" w:rsidP="00822A69">
      <w:pPr>
        <w:pStyle w:val="BodyText"/>
        <w:numPr>
          <w:ilvl w:val="0"/>
          <w:numId w:val="38"/>
        </w:numPr>
        <w:rPr>
          <w:sz w:val="20"/>
        </w:rPr>
      </w:pPr>
      <w:r>
        <w:rPr>
          <w:noProof/>
          <w:lang w:val="en-GB" w:eastAsia="en-GB"/>
        </w:rPr>
        <w:drawing>
          <wp:anchor distT="0" distB="0" distL="114300" distR="114300" simplePos="0" relativeHeight="251736064" behindDoc="1" locked="0" layoutInCell="1" allowOverlap="1" wp14:anchorId="62C4FA1D" wp14:editId="39BC263E">
            <wp:simplePos x="0" y="0"/>
            <wp:positionH relativeFrom="column">
              <wp:posOffset>48895</wp:posOffset>
            </wp:positionH>
            <wp:positionV relativeFrom="paragraph">
              <wp:posOffset>283210</wp:posOffset>
            </wp:positionV>
            <wp:extent cx="2479675" cy="326390"/>
            <wp:effectExtent l="0" t="0" r="0" b="0"/>
            <wp:wrapTight wrapText="bothSides">
              <wp:wrapPolygon edited="0">
                <wp:start x="0" y="0"/>
                <wp:lineTo x="0" y="20171"/>
                <wp:lineTo x="21406" y="20171"/>
                <wp:lineTo x="21406"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79675" cy="326390"/>
                    </a:xfrm>
                    <a:prstGeom prst="rect">
                      <a:avLst/>
                    </a:prstGeom>
                  </pic:spPr>
                </pic:pic>
              </a:graphicData>
            </a:graphic>
            <wp14:sizeRelH relativeFrom="page">
              <wp14:pctWidth>0</wp14:pctWidth>
            </wp14:sizeRelH>
            <wp14:sizeRelV relativeFrom="page">
              <wp14:pctHeight>0</wp14:pctHeight>
            </wp14:sizeRelV>
          </wp:anchor>
        </w:drawing>
      </w:r>
      <w:r w:rsidR="00822A69">
        <w:rPr>
          <w:noProof/>
          <w:lang w:val="en-GB" w:eastAsia="en-GB"/>
        </w:rPr>
        <w:drawing>
          <wp:anchor distT="0" distB="0" distL="114300" distR="114300" simplePos="0" relativeHeight="251737088" behindDoc="1" locked="0" layoutInCell="1" allowOverlap="1" wp14:anchorId="68CF2E41" wp14:editId="6F2E6AD2">
            <wp:simplePos x="0" y="0"/>
            <wp:positionH relativeFrom="column">
              <wp:posOffset>2588895</wp:posOffset>
            </wp:positionH>
            <wp:positionV relativeFrom="paragraph">
              <wp:posOffset>250825</wp:posOffset>
            </wp:positionV>
            <wp:extent cx="2560320" cy="418465"/>
            <wp:effectExtent l="0" t="0" r="0" b="635"/>
            <wp:wrapTight wrapText="bothSides">
              <wp:wrapPolygon edited="0">
                <wp:start x="0" y="0"/>
                <wp:lineTo x="0" y="20649"/>
                <wp:lineTo x="21375" y="20649"/>
                <wp:lineTo x="2137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320" cy="418465"/>
                    </a:xfrm>
                    <a:prstGeom prst="rect">
                      <a:avLst/>
                    </a:prstGeom>
                  </pic:spPr>
                </pic:pic>
              </a:graphicData>
            </a:graphic>
            <wp14:sizeRelH relativeFrom="page">
              <wp14:pctWidth>0</wp14:pctWidth>
            </wp14:sizeRelH>
            <wp14:sizeRelV relativeFrom="page">
              <wp14:pctHeight>0</wp14:pctHeight>
            </wp14:sizeRelV>
          </wp:anchor>
        </w:drawing>
      </w:r>
      <w:r w:rsidR="006476F8">
        <w:rPr>
          <w:sz w:val="20"/>
        </w:rPr>
        <w:t>The dimensions fields and status text will be updated upon confirmation</w:t>
      </w:r>
    </w:p>
    <w:p w:rsidR="00822A69" w:rsidRDefault="00822A69" w:rsidP="00011966">
      <w:pPr>
        <w:pStyle w:val="Caption"/>
      </w:pPr>
    </w:p>
    <w:p w:rsidR="0002743F" w:rsidRDefault="00F84269" w:rsidP="00011966">
      <w:pPr>
        <w:pStyle w:val="Caption"/>
      </w:pPr>
      <w:r>
        <w:t xml:space="preserve">FIGURE 9: Step-by-step guide </w:t>
      </w:r>
      <w:r w:rsidR="0002743F">
        <w:t>to get dimensions manually from a Z-projection image.</w:t>
      </w:r>
    </w:p>
    <w:p w:rsidR="00822A69" w:rsidRDefault="00822A69">
      <w:pPr>
        <w:rPr>
          <w:rFonts w:ascii="Arial Black" w:hAnsi="Arial Black"/>
          <w:color w:val="808080"/>
          <w:spacing w:val="-35"/>
          <w:kern w:val="28"/>
          <w:sz w:val="32"/>
          <w:szCs w:val="38"/>
        </w:rPr>
      </w:pPr>
      <w:r>
        <w:br w:type="page"/>
      </w:r>
    </w:p>
    <w:p w:rsidR="00C62176" w:rsidRDefault="00C62176" w:rsidP="00C62176">
      <w:pPr>
        <w:pStyle w:val="Heading2"/>
      </w:pPr>
      <w:bookmarkStart w:id="15" w:name="_Toc409443536"/>
      <w:r>
        <w:lastRenderedPageBreak/>
        <w:t>OPT channels</w:t>
      </w:r>
      <w:bookmarkEnd w:id="15"/>
    </w:p>
    <w:p w:rsidR="008E040C" w:rsidRPr="008E040C" w:rsidRDefault="00C62176" w:rsidP="008E040C">
      <w:pPr>
        <w:rPr>
          <w:spacing w:val="-5"/>
          <w:sz w:val="24"/>
        </w:rPr>
      </w:pPr>
      <w:r>
        <w:rPr>
          <w:noProof/>
          <w:spacing w:val="-5"/>
          <w:sz w:val="24"/>
          <w:lang w:val="en-GB" w:eastAsia="en-GB"/>
        </w:rPr>
        <w:drawing>
          <wp:inline distT="0" distB="0" distL="0" distR="0">
            <wp:extent cx="4879239" cy="2114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b="-4719"/>
                    <a:stretch/>
                  </pic:blipFill>
                  <pic:spPr bwMode="auto">
                    <a:xfrm>
                      <a:off x="0" y="0"/>
                      <a:ext cx="4881880" cy="2115237"/>
                    </a:xfrm>
                    <a:prstGeom prst="rect">
                      <a:avLst/>
                    </a:prstGeom>
                    <a:noFill/>
                    <a:ln>
                      <a:noFill/>
                    </a:ln>
                    <a:extLst>
                      <a:ext uri="{53640926-AAD7-44D8-BBD7-CCE9431645EC}">
                        <a14:shadowObscured xmlns:a14="http://schemas.microsoft.com/office/drawing/2010/main"/>
                      </a:ext>
                    </a:extLst>
                  </pic:spPr>
                </pic:pic>
              </a:graphicData>
            </a:graphic>
          </wp:inline>
        </w:drawing>
      </w:r>
    </w:p>
    <w:p w:rsidR="00011966" w:rsidRDefault="00011966" w:rsidP="00011966">
      <w:pPr>
        <w:pStyle w:val="Caption"/>
      </w:pPr>
      <w:r>
        <w:t xml:space="preserve">FIGURE 9: </w:t>
      </w:r>
      <w:r w:rsidR="008758AE">
        <w:t xml:space="preserve">OPT channels section. </w:t>
      </w:r>
    </w:p>
    <w:p w:rsidR="00011966" w:rsidRPr="008758AE" w:rsidRDefault="00011966" w:rsidP="008758AE">
      <w:pPr>
        <w:pStyle w:val="BodyText"/>
      </w:pPr>
      <w:r w:rsidRPr="008758AE">
        <w:t>This section displays all the OPT channels HARP could identify for the selected recon folder. If the folder is not in the correct naming format the OPT channels will not be displayed here. By default all OPT channels will be added to the processing list together and use the channel which is highlighted in red to determine the crop box dimensions.</w:t>
      </w:r>
    </w:p>
    <w:p w:rsidR="00011966" w:rsidRPr="008758AE" w:rsidRDefault="00011966" w:rsidP="008758AE">
      <w:pPr>
        <w:pStyle w:val="BodyText"/>
      </w:pPr>
      <w:r w:rsidRPr="008758AE">
        <w:t xml:space="preserve">For the example in the figure there are 4 channels: UV, </w:t>
      </w:r>
      <w:r w:rsidR="008E040C">
        <w:t>w</w:t>
      </w:r>
      <w:r w:rsidRPr="008758AE">
        <w:t xml:space="preserve">hite, red and green light. The white light is highlighted as red. This means the crop box dimensions will be determined using the white light channel. All other channels will derive their cropping dimensions from this channel. The user can double click on any channel to change which channel should be used to determine the crop box dimensions though. </w:t>
      </w:r>
    </w:p>
    <w:p w:rsidR="00011966" w:rsidRPr="008758AE" w:rsidRDefault="00DB7BA7" w:rsidP="008758AE">
      <w:pPr>
        <w:pStyle w:val="BodyText"/>
      </w:pPr>
      <w:r>
        <w:t>Alternatively if the</w:t>
      </w:r>
      <w:r w:rsidR="00011966" w:rsidRPr="008758AE">
        <w:t xml:space="preserve"> </w:t>
      </w:r>
      <w:r w:rsidR="00011966" w:rsidRPr="008758AE">
        <w:rPr>
          <w:rStyle w:val="Emphasis"/>
          <w:rFonts w:eastAsiaTheme="minorEastAsia"/>
        </w:rPr>
        <w:t xml:space="preserve">"Process </w:t>
      </w:r>
      <w:r>
        <w:rPr>
          <w:rStyle w:val="Emphasis"/>
          <w:rFonts w:eastAsiaTheme="minorEastAsia"/>
        </w:rPr>
        <w:t>Individually</w:t>
      </w:r>
      <w:r w:rsidR="00011966" w:rsidRPr="008758AE">
        <w:rPr>
          <w:rStyle w:val="Emphasis"/>
          <w:rFonts w:eastAsiaTheme="minorEastAsia"/>
        </w:rPr>
        <w:t>"</w:t>
      </w:r>
      <w:r w:rsidR="00011966" w:rsidRPr="008758AE">
        <w:t xml:space="preserve"> </w:t>
      </w:r>
      <w:r>
        <w:t xml:space="preserve">checkbox </w:t>
      </w:r>
      <w:r w:rsidR="00011966" w:rsidRPr="008758AE">
        <w:t xml:space="preserve">is </w:t>
      </w:r>
      <w:r w:rsidR="00C454D7">
        <w:t>selected</w:t>
      </w:r>
      <w:r w:rsidR="00011966" w:rsidRPr="008758AE">
        <w:t xml:space="preserve"> the channels can be processed individually. The user can then choose the cropping method used for each channel. </w:t>
      </w:r>
    </w:p>
    <w:p w:rsidR="00011966" w:rsidRPr="008758AE" w:rsidRDefault="00204358" w:rsidP="008758AE">
      <w:pPr>
        <w:pStyle w:val="BodyText"/>
      </w:pPr>
      <w:r w:rsidRPr="008758AE">
        <w:t xml:space="preserve">The </w:t>
      </w:r>
      <w:r w:rsidRPr="008758AE">
        <w:rPr>
          <w:rStyle w:val="Emphasis"/>
        </w:rPr>
        <w:t>“</w:t>
      </w:r>
      <w:r w:rsidR="00E06A31">
        <w:rPr>
          <w:rStyle w:val="Emphasis"/>
        </w:rPr>
        <w:t>P</w:t>
      </w:r>
      <w:r w:rsidRPr="008758AE">
        <w:rPr>
          <w:rStyle w:val="Emphasis"/>
        </w:rPr>
        <w:t>rocessed</w:t>
      </w:r>
      <w:r w:rsidR="008758AE" w:rsidRPr="008758AE">
        <w:rPr>
          <w:rStyle w:val="Emphasis"/>
        </w:rPr>
        <w:t>”</w:t>
      </w:r>
      <w:r w:rsidRPr="008758AE">
        <w:t xml:space="preserve"> </w:t>
      </w:r>
      <w:r w:rsidR="00E06A31">
        <w:t xml:space="preserve">column </w:t>
      </w:r>
      <w:r w:rsidRPr="008758AE">
        <w:t xml:space="preserve">details whether the channel is either already processed or on the processing list.  </w:t>
      </w:r>
    </w:p>
    <w:p w:rsidR="00C62176" w:rsidRPr="00011966" w:rsidRDefault="00C62176" w:rsidP="00204358">
      <w:pPr>
        <w:pStyle w:val="Heading2"/>
        <w:rPr>
          <w:rFonts w:eastAsiaTheme="minorEastAsia"/>
          <w:lang w:val="en-GB" w:eastAsia="en-GB"/>
        </w:rPr>
      </w:pPr>
      <w:bookmarkStart w:id="16" w:name="_Toc409443537"/>
      <w:r w:rsidRPr="00011966">
        <w:rPr>
          <w:rFonts w:eastAsiaTheme="minorEastAsia"/>
          <w:lang w:val="en-GB" w:eastAsia="en-GB"/>
        </w:rPr>
        <w:t>Status section</w:t>
      </w:r>
      <w:bookmarkEnd w:id="16"/>
    </w:p>
    <w:p w:rsidR="00C62176" w:rsidRDefault="00C62176" w:rsidP="00C62176">
      <w:pPr>
        <w:pStyle w:val="Default"/>
        <w:rPr>
          <w:rFonts w:ascii="Garamond" w:hAnsi="Garamond" w:cs="Times New Roman"/>
          <w:color w:val="auto"/>
          <w:spacing w:val="-5"/>
          <w:szCs w:val="20"/>
          <w:lang w:val="en-US" w:eastAsia="en-US"/>
        </w:rPr>
      </w:pPr>
      <w:r w:rsidRPr="008758AE">
        <w:rPr>
          <w:rFonts w:ascii="Garamond" w:hAnsi="Garamond" w:cs="Times New Roman"/>
          <w:color w:val="auto"/>
          <w:spacing w:val="-5"/>
          <w:szCs w:val="20"/>
          <w:lang w:val="en-US" w:eastAsia="en-US"/>
        </w:rPr>
        <w:t>This section updates the user about what HARP is</w:t>
      </w:r>
      <w:r w:rsidR="000572D5">
        <w:rPr>
          <w:rFonts w:ascii="Garamond" w:hAnsi="Garamond" w:cs="Times New Roman"/>
          <w:color w:val="auto"/>
          <w:spacing w:val="-5"/>
          <w:szCs w:val="20"/>
          <w:lang w:val="en-US" w:eastAsia="en-US"/>
        </w:rPr>
        <w:t xml:space="preserve"> currently</w:t>
      </w:r>
      <w:r w:rsidRPr="008758AE">
        <w:rPr>
          <w:rFonts w:ascii="Garamond" w:hAnsi="Garamond" w:cs="Times New Roman"/>
          <w:color w:val="auto"/>
          <w:spacing w:val="-5"/>
          <w:szCs w:val="20"/>
          <w:lang w:val="en-US" w:eastAsia="en-US"/>
        </w:rPr>
        <w:t xml:space="preserve"> doing when the “Get</w:t>
      </w:r>
      <w:r w:rsidR="000572D5">
        <w:rPr>
          <w:rFonts w:ascii="Garamond" w:hAnsi="Garamond" w:cs="Times New Roman"/>
          <w:color w:val="auto"/>
          <w:spacing w:val="-5"/>
          <w:szCs w:val="20"/>
          <w:lang w:val="en-US" w:eastAsia="en-US"/>
        </w:rPr>
        <w:t xml:space="preserve"> Dimensions” button is clicked, and whether the </w:t>
      </w:r>
      <w:r w:rsidR="00321B3E">
        <w:rPr>
          <w:rFonts w:ascii="Garamond" w:hAnsi="Garamond" w:cs="Times New Roman"/>
          <w:color w:val="auto"/>
          <w:spacing w:val="-5"/>
          <w:szCs w:val="20"/>
          <w:lang w:val="en-US" w:eastAsia="en-US"/>
        </w:rPr>
        <w:t xml:space="preserve">chosen </w:t>
      </w:r>
      <w:r w:rsidR="000572D5">
        <w:rPr>
          <w:rFonts w:ascii="Garamond" w:hAnsi="Garamond" w:cs="Times New Roman"/>
          <w:color w:val="auto"/>
          <w:spacing w:val="-5"/>
          <w:szCs w:val="20"/>
          <w:lang w:val="en-US" w:eastAsia="en-US"/>
        </w:rPr>
        <w:t>dimensions were confirmed.</w:t>
      </w:r>
    </w:p>
    <w:p w:rsidR="000572D5" w:rsidRPr="008758AE" w:rsidRDefault="000572D5" w:rsidP="00C62176">
      <w:pPr>
        <w:pStyle w:val="Default"/>
        <w:rPr>
          <w:rFonts w:ascii="Garamond" w:hAnsi="Garamond" w:cs="Times New Roman"/>
          <w:color w:val="auto"/>
          <w:spacing w:val="-5"/>
          <w:szCs w:val="20"/>
          <w:lang w:val="en-US" w:eastAsia="en-US"/>
        </w:rPr>
      </w:pPr>
    </w:p>
    <w:p w:rsidR="00204358" w:rsidRDefault="00204358" w:rsidP="00C62176">
      <w:pPr>
        <w:pStyle w:val="Default"/>
        <w:rPr>
          <w:rFonts w:ascii="Garamond" w:hAnsi="Garamond" w:cs="Garamond"/>
          <w:sz w:val="23"/>
          <w:szCs w:val="23"/>
        </w:rPr>
      </w:pPr>
      <w:r w:rsidRPr="00204358">
        <w:rPr>
          <w:rFonts w:ascii="Garamond" w:hAnsi="Garamond" w:cs="Garamond"/>
          <w:noProof/>
          <w:sz w:val="23"/>
          <w:szCs w:val="23"/>
        </w:rPr>
        <w:drawing>
          <wp:inline distT="0" distB="0" distL="0" distR="0" wp14:anchorId="65D3B828" wp14:editId="064CC295">
            <wp:extent cx="3762197" cy="603624"/>
            <wp:effectExtent l="0" t="0" r="0" b="635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2293" t="14166" r="1632" b="6510"/>
                    <a:stretch/>
                  </pic:blipFill>
                  <pic:spPr bwMode="auto">
                    <a:xfrm>
                      <a:off x="0" y="0"/>
                      <a:ext cx="3762197" cy="6036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572D5" w:rsidRDefault="000572D5" w:rsidP="00C62176">
      <w:pPr>
        <w:pStyle w:val="Default"/>
        <w:rPr>
          <w:rFonts w:ascii="Garamond" w:hAnsi="Garamond" w:cs="Garamond"/>
          <w:sz w:val="23"/>
          <w:szCs w:val="23"/>
        </w:rPr>
      </w:pP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10: Status section. </w:t>
      </w:r>
    </w:p>
    <w:p w:rsidR="00C62176" w:rsidRDefault="00C62176" w:rsidP="00C62176">
      <w:pPr>
        <w:pStyle w:val="Heading2"/>
      </w:pPr>
      <w:bookmarkStart w:id="17" w:name="_Toc409443538"/>
      <w:r>
        <w:lastRenderedPageBreak/>
        <w:t>Add to Processing List</w:t>
      </w:r>
      <w:bookmarkEnd w:id="17"/>
    </w:p>
    <w:p w:rsidR="00C62176" w:rsidRPr="008758AE" w:rsidRDefault="00C62176" w:rsidP="008758AE">
      <w:pPr>
        <w:pStyle w:val="BodyText"/>
      </w:pPr>
      <w:r w:rsidRPr="008758AE">
        <w:t>When all the parameters have been assigned</w:t>
      </w:r>
      <w:r w:rsidR="00F11EAC">
        <w:t>, click</w:t>
      </w:r>
      <w:r w:rsidRPr="008758AE">
        <w:t xml:space="preserve"> the </w:t>
      </w:r>
      <w:r w:rsidRPr="008758AE">
        <w:rPr>
          <w:rStyle w:val="Emphasis"/>
        </w:rPr>
        <w:t>“Add to Processing List”</w:t>
      </w:r>
      <w:r w:rsidRPr="008758AE">
        <w:t xml:space="preserve"> </w:t>
      </w:r>
      <w:r w:rsidR="00F11EAC">
        <w:t>button</w:t>
      </w:r>
      <w:r w:rsidRPr="008758AE">
        <w:t xml:space="preserve">. This will generate a folder at the specified location for the processing to be performed. Multiple folders of reconstructed images can be lined up to be processed. </w:t>
      </w:r>
    </w:p>
    <w:p w:rsidR="00C62176" w:rsidRDefault="00C62176" w:rsidP="008758AE">
      <w:pPr>
        <w:pStyle w:val="BodyText"/>
      </w:pPr>
      <w:r w:rsidRPr="008758AE">
        <w:t xml:space="preserve">The same output folder cannot be used more than once in the processing list. </w:t>
      </w:r>
    </w:p>
    <w:p w:rsidR="000D59E7" w:rsidRPr="008758AE" w:rsidRDefault="000D59E7" w:rsidP="008758AE">
      <w:pPr>
        <w:pStyle w:val="BodyText"/>
      </w:pPr>
    </w:p>
    <w:p w:rsidR="008758AE" w:rsidRDefault="00F11EAC" w:rsidP="00C62176">
      <w:pPr>
        <w:pStyle w:val="Default"/>
        <w:rPr>
          <w:rFonts w:ascii="Garamond" w:hAnsi="Garamond" w:cs="Garamond"/>
          <w:sz w:val="23"/>
          <w:szCs w:val="23"/>
        </w:rPr>
      </w:pPr>
      <w:r>
        <w:rPr>
          <w:noProof/>
        </w:rPr>
        <w:drawing>
          <wp:inline distT="0" distB="0" distL="0" distR="0" wp14:anchorId="7F754DE7" wp14:editId="2E903D51">
            <wp:extent cx="4883150" cy="26919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83150" cy="269199"/>
                    </a:xfrm>
                    <a:prstGeom prst="rect">
                      <a:avLst/>
                    </a:prstGeom>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11: Add to Processing List button </w:t>
      </w:r>
    </w:p>
    <w:p w:rsidR="00F11EAC" w:rsidRDefault="00F11EAC" w:rsidP="00C62176">
      <w:pPr>
        <w:pStyle w:val="Heading2"/>
      </w:pPr>
    </w:p>
    <w:p w:rsidR="00C62176" w:rsidRDefault="00C62176" w:rsidP="00C62176">
      <w:pPr>
        <w:pStyle w:val="Heading2"/>
      </w:pPr>
      <w:bookmarkStart w:id="18" w:name="_Toc409443539"/>
      <w:r>
        <w:t>Processing Tab</w:t>
      </w:r>
      <w:bookmarkEnd w:id="18"/>
    </w:p>
    <w:p w:rsidR="00C62176" w:rsidRPr="008758AE" w:rsidRDefault="00C62176" w:rsidP="008758AE">
      <w:pPr>
        <w:pStyle w:val="BodyText"/>
      </w:pPr>
      <w:r w:rsidRPr="008758AE">
        <w:t xml:space="preserve">The </w:t>
      </w:r>
      <w:r w:rsidRPr="008758AE">
        <w:rPr>
          <w:rStyle w:val="Emphasis"/>
        </w:rPr>
        <w:t>“Processing”</w:t>
      </w:r>
      <w:r w:rsidRPr="008758AE">
        <w:t xml:space="preserve"> tab displays a list of the recons which are to be processed. At the top of the tab there are three options</w:t>
      </w:r>
      <w:r w:rsidR="00E72D35">
        <w:t>:</w:t>
      </w:r>
      <w:r w:rsidRPr="008758AE">
        <w:t xml:space="preserve"> </w:t>
      </w:r>
      <w:r w:rsidRPr="008758AE">
        <w:rPr>
          <w:rStyle w:val="Emphasis"/>
        </w:rPr>
        <w:t>“Start”</w:t>
      </w:r>
      <w:r w:rsidRPr="008758AE">
        <w:t xml:space="preserve">, </w:t>
      </w:r>
      <w:r w:rsidRPr="008758AE">
        <w:rPr>
          <w:rStyle w:val="Emphasis"/>
        </w:rPr>
        <w:t>“Stop”</w:t>
      </w:r>
      <w:r w:rsidRPr="008758AE">
        <w:t xml:space="preserve"> and </w:t>
      </w:r>
      <w:r w:rsidRPr="008758AE">
        <w:rPr>
          <w:rStyle w:val="Emphasis"/>
        </w:rPr>
        <w:t>“Add More”.</w:t>
      </w:r>
      <w:r w:rsidRPr="008758AE">
        <w:t xml:space="preserve"> Below these buttons there is a table which displays the recons to be processed. See FIGURE 2. </w:t>
      </w:r>
    </w:p>
    <w:p w:rsidR="00333C2D" w:rsidRDefault="00C62176" w:rsidP="008758AE">
      <w:pPr>
        <w:pStyle w:val="BodyText"/>
      </w:pPr>
      <w:r w:rsidRPr="008758AE">
        <w:t xml:space="preserve">When the </w:t>
      </w:r>
      <w:r w:rsidRPr="008758AE">
        <w:rPr>
          <w:rStyle w:val="Emphasis"/>
        </w:rPr>
        <w:t>“Start”</w:t>
      </w:r>
      <w:r w:rsidRPr="008758AE">
        <w:t xml:space="preserve"> button is clicked</w:t>
      </w:r>
      <w:r w:rsidR="00143589">
        <w:t>,</w:t>
      </w:r>
      <w:r w:rsidRPr="008758AE">
        <w:t xml:space="preserve"> processing will begin</w:t>
      </w:r>
      <w:r w:rsidR="0005411F">
        <w:t>,</w:t>
      </w:r>
      <w:r w:rsidRPr="008758AE">
        <w:t xml:space="preserve"> starting with the first recon in the table which has a status of </w:t>
      </w:r>
      <w:r w:rsidRPr="008758AE">
        <w:rPr>
          <w:rStyle w:val="Emphasis"/>
        </w:rPr>
        <w:t>“Pending”</w:t>
      </w:r>
      <w:r w:rsidR="00333C2D">
        <w:rPr>
          <w:rStyle w:val="Emphasis"/>
        </w:rPr>
        <w:t xml:space="preserve"> </w:t>
      </w:r>
      <w:r w:rsidR="00333C2D">
        <w:t xml:space="preserve">or </w:t>
      </w:r>
      <w:r w:rsidR="00333C2D" w:rsidRPr="008758AE">
        <w:rPr>
          <w:rStyle w:val="Emphasis"/>
        </w:rPr>
        <w:t>“</w:t>
      </w:r>
      <w:r w:rsidR="00333C2D">
        <w:rPr>
          <w:rStyle w:val="Emphasis"/>
        </w:rPr>
        <w:t>Processing cancelled!</w:t>
      </w:r>
      <w:r w:rsidR="00531C4C" w:rsidRPr="008758AE">
        <w:rPr>
          <w:rStyle w:val="Emphasis"/>
        </w:rPr>
        <w:t>”</w:t>
      </w:r>
      <w:r w:rsidR="00333C2D">
        <w:t xml:space="preserve"> Any finished jobs will not be restarted.</w:t>
      </w:r>
      <w:r w:rsidRPr="008758AE">
        <w:t xml:space="preserve"> The </w:t>
      </w:r>
      <w:r w:rsidRPr="008758AE">
        <w:rPr>
          <w:rStyle w:val="Emphasis"/>
        </w:rPr>
        <w:t>“Start”</w:t>
      </w:r>
      <w:r w:rsidRPr="008758AE">
        <w:t xml:space="preserve"> button will then become greyed out until the proce</w:t>
      </w:r>
      <w:r w:rsidR="00D14E9B">
        <w:t xml:space="preserve">ssing has finished, or if the </w:t>
      </w:r>
      <w:r w:rsidR="00D14E9B" w:rsidRPr="008758AE">
        <w:rPr>
          <w:rStyle w:val="Emphasis"/>
        </w:rPr>
        <w:t>“Stop”</w:t>
      </w:r>
      <w:r w:rsidR="00D14E9B" w:rsidRPr="008758AE">
        <w:t xml:space="preserve"> </w:t>
      </w:r>
      <w:r w:rsidR="00D14E9B">
        <w:t>button is pressed.</w:t>
      </w:r>
    </w:p>
    <w:p w:rsidR="00C62176" w:rsidRPr="008758AE" w:rsidRDefault="00C62176" w:rsidP="008758AE">
      <w:pPr>
        <w:pStyle w:val="BodyText"/>
      </w:pPr>
      <w:r w:rsidRPr="008758AE">
        <w:t xml:space="preserve">The </w:t>
      </w:r>
      <w:r w:rsidRPr="008758AE">
        <w:rPr>
          <w:rStyle w:val="Emphasis"/>
        </w:rPr>
        <w:t>“Stop”</w:t>
      </w:r>
      <w:r w:rsidRPr="008758AE">
        <w:t xml:space="preserve"> button can be clicked at any stage following the start of processing and will stop any processing currently being performed and stop further processing. Any files which that were generated prior to pressing </w:t>
      </w:r>
      <w:r w:rsidRPr="008758AE">
        <w:rPr>
          <w:rStyle w:val="Emphasis"/>
        </w:rPr>
        <w:t>“stop”</w:t>
      </w:r>
      <w:r w:rsidRPr="008758AE">
        <w:t xml:space="preserve"> will still be saved. </w:t>
      </w:r>
      <w:r w:rsidR="00B1291E">
        <w:t xml:space="preserve">Any cancelled jobs will be restarted upon clicking the </w:t>
      </w:r>
      <w:r w:rsidR="00B1291E" w:rsidRPr="008758AE">
        <w:rPr>
          <w:rStyle w:val="Emphasis"/>
        </w:rPr>
        <w:t>“Start”</w:t>
      </w:r>
      <w:r w:rsidR="00B1291E" w:rsidRPr="008758AE">
        <w:t xml:space="preserve"> button</w:t>
      </w:r>
      <w:r w:rsidR="00B1291E">
        <w:t xml:space="preserve"> again (unless removed – see below)</w:t>
      </w:r>
      <w:r w:rsidR="00D21C16">
        <w:t>.</w:t>
      </w:r>
    </w:p>
    <w:p w:rsidR="00C62176" w:rsidRPr="008758AE" w:rsidRDefault="00C62176" w:rsidP="008758AE">
      <w:pPr>
        <w:pStyle w:val="BodyText"/>
      </w:pPr>
      <w:r w:rsidRPr="008758AE">
        <w:t xml:space="preserve">The </w:t>
      </w:r>
      <w:r w:rsidRPr="008758AE">
        <w:rPr>
          <w:rStyle w:val="Emphasis"/>
        </w:rPr>
        <w:t>“Add more”</w:t>
      </w:r>
      <w:r w:rsidRPr="008758AE">
        <w:t xml:space="preserve"> button should be pressed when an additional recon folder is required to be processed. It simply opens up the </w:t>
      </w:r>
      <w:r w:rsidRPr="008758AE">
        <w:rPr>
          <w:rStyle w:val="Emphasis"/>
        </w:rPr>
        <w:t>“Parameters”</w:t>
      </w:r>
      <w:r w:rsidRPr="008758AE">
        <w:t xml:space="preserve"> tab. </w:t>
      </w:r>
    </w:p>
    <w:p w:rsidR="00C62176" w:rsidRPr="008758AE" w:rsidRDefault="00C62176" w:rsidP="008758AE">
      <w:pPr>
        <w:pStyle w:val="BodyText"/>
      </w:pPr>
      <w:r w:rsidRPr="008758AE">
        <w:t xml:space="preserve">The Processing list table consists of </w:t>
      </w:r>
      <w:r w:rsidR="00333C2D">
        <w:t>five c</w:t>
      </w:r>
      <w:r w:rsidRPr="008758AE">
        <w:t xml:space="preserve">olumns. The </w:t>
      </w:r>
      <w:r w:rsidRPr="008758AE">
        <w:rPr>
          <w:rStyle w:val="Emphasis"/>
        </w:rPr>
        <w:t>“Input”</w:t>
      </w:r>
      <w:r w:rsidRPr="008758AE">
        <w:t xml:space="preserve"> column displays the location of the original recon. The </w:t>
      </w:r>
      <w:r w:rsidRPr="008758AE">
        <w:rPr>
          <w:rStyle w:val="Emphasis"/>
        </w:rPr>
        <w:t>“Output”</w:t>
      </w:r>
      <w:r w:rsidRPr="008758AE">
        <w:t xml:space="preserve"> column </w:t>
      </w:r>
      <w:r w:rsidR="00E561E4">
        <w:t xml:space="preserve">displays </w:t>
      </w:r>
      <w:r w:rsidRPr="008758AE">
        <w:t xml:space="preserve">the </w:t>
      </w:r>
      <w:r w:rsidR="00E561E4">
        <w:t xml:space="preserve">specified </w:t>
      </w:r>
      <w:r w:rsidRPr="008758AE">
        <w:t xml:space="preserve">output folder. The </w:t>
      </w:r>
      <w:r w:rsidRPr="008758AE">
        <w:rPr>
          <w:rStyle w:val="Emphasis"/>
        </w:rPr>
        <w:t>“Status”</w:t>
      </w:r>
      <w:r w:rsidRPr="008758AE">
        <w:t xml:space="preserve"> column lets the user know what processing is being performed. The </w:t>
      </w:r>
      <w:r w:rsidRPr="008758AE">
        <w:rPr>
          <w:rStyle w:val="Emphasis"/>
        </w:rPr>
        <w:t>“Start Time”</w:t>
      </w:r>
      <w:r w:rsidRPr="008758AE">
        <w:t xml:space="preserve"> and </w:t>
      </w:r>
      <w:r w:rsidRPr="008758AE">
        <w:rPr>
          <w:rStyle w:val="Emphasis"/>
        </w:rPr>
        <w:t>“Finish Time”</w:t>
      </w:r>
      <w:r w:rsidRPr="008758AE">
        <w:t xml:space="preserve"> record how long the processing took. </w:t>
      </w:r>
    </w:p>
    <w:p w:rsidR="00C62176" w:rsidRPr="008758AE" w:rsidRDefault="00C62176" w:rsidP="008758AE">
      <w:pPr>
        <w:pStyle w:val="BodyText"/>
      </w:pPr>
      <w:r w:rsidRPr="008758AE">
        <w:t>To delete or remove a row</w:t>
      </w:r>
      <w:r w:rsidR="00E85F8F">
        <w:t>,</w:t>
      </w:r>
      <w:r w:rsidRPr="008758AE">
        <w:t xml:space="preserve"> the user should click on the row to be removed </w:t>
      </w:r>
      <w:r w:rsidR="00E85F8F">
        <w:t>press the “delete” key on the keyboard</w:t>
      </w:r>
      <w:r w:rsidRPr="008758AE">
        <w:t xml:space="preserve">. This will remove the selected recon folder from </w:t>
      </w:r>
      <w:r w:rsidR="00876B29">
        <w:t xml:space="preserve">the processing list. </w:t>
      </w:r>
      <w:r w:rsidRPr="008758AE">
        <w:t>If the recon folder ha</w:t>
      </w:r>
      <w:r w:rsidR="005666B5">
        <w:t>d</w:t>
      </w:r>
      <w:r w:rsidRPr="008758AE">
        <w:t xml:space="preserve"> already been processed</w:t>
      </w:r>
      <w:r w:rsidR="005666B5">
        <w:t>,</w:t>
      </w:r>
      <w:r w:rsidRPr="008758AE">
        <w:t xml:space="preserve"> this will just remove the information from the table but will not remove any files that have been created.</w:t>
      </w:r>
    </w:p>
    <w:p w:rsidR="00C62176" w:rsidRDefault="00C62176">
      <w:pPr>
        <w:rPr>
          <w:rFonts w:ascii="Arial" w:hAnsi="Arial" w:cs="Arial"/>
          <w:b/>
          <w:bCs/>
          <w:sz w:val="18"/>
          <w:szCs w:val="18"/>
        </w:rPr>
      </w:pPr>
    </w:p>
    <w:p w:rsidR="00C62176" w:rsidRDefault="00C62176" w:rsidP="00C62176">
      <w:pPr>
        <w:pStyle w:val="Heading2"/>
      </w:pPr>
      <w:bookmarkStart w:id="19" w:name="_Toc409443540"/>
      <w:r>
        <w:lastRenderedPageBreak/>
        <w:t>Output Summary</w:t>
      </w:r>
      <w:bookmarkEnd w:id="19"/>
    </w:p>
    <w:p w:rsidR="00C62176" w:rsidRDefault="00C62176" w:rsidP="008758AE">
      <w:pPr>
        <w:pStyle w:val="BodyText"/>
      </w:pPr>
      <w:r w:rsidRPr="008758AE">
        <w:t xml:space="preserve">The output from HARP will be stored in the specified output folder. It will consist of a </w:t>
      </w:r>
      <w:r w:rsidRPr="006911F8">
        <w:rPr>
          <w:rStyle w:val="Emphasis"/>
        </w:rPr>
        <w:t>“Metadata”</w:t>
      </w:r>
      <w:r w:rsidRPr="006911F8">
        <w:t>,</w:t>
      </w:r>
      <w:r w:rsidRPr="008758AE">
        <w:t xml:space="preserve"> </w:t>
      </w:r>
      <w:r w:rsidRPr="006911F8">
        <w:rPr>
          <w:rStyle w:val="Emphasis"/>
        </w:rPr>
        <w:t>“Cropped”</w:t>
      </w:r>
      <w:r w:rsidRPr="008758AE">
        <w:t xml:space="preserve"> and </w:t>
      </w:r>
      <w:r w:rsidRPr="006911F8">
        <w:rPr>
          <w:rStyle w:val="Emphasis"/>
        </w:rPr>
        <w:t>“Scaled stacks”</w:t>
      </w:r>
      <w:r w:rsidRPr="008758AE">
        <w:t xml:space="preserve"> sub directory (unless no cropping or scaling was performed). If the</w:t>
      </w:r>
      <w:r w:rsidR="0009762D">
        <w:t xml:space="preserve"> </w:t>
      </w:r>
      <w:r w:rsidRPr="006911F8">
        <w:rPr>
          <w:rStyle w:val="Emphasis"/>
        </w:rPr>
        <w:t>“</w:t>
      </w:r>
      <w:r w:rsidR="0009762D">
        <w:rPr>
          <w:rStyle w:val="Emphasis"/>
        </w:rPr>
        <w:t>Cropped</w:t>
      </w:r>
      <w:r w:rsidRPr="006911F8">
        <w:rPr>
          <w:rStyle w:val="Emphasis"/>
        </w:rPr>
        <w:t xml:space="preserve"> recon” </w:t>
      </w:r>
      <w:r w:rsidR="008C2445">
        <w:t>compression o</w:t>
      </w:r>
      <w:r w:rsidRPr="008758AE">
        <w:t xml:space="preserve">ption was selected then an additional archived and Bzipped file will be present in the folder. </w:t>
      </w:r>
    </w:p>
    <w:p w:rsidR="008758AE" w:rsidRPr="008758AE" w:rsidRDefault="008758AE" w:rsidP="008758AE">
      <w:pPr>
        <w:pStyle w:val="BodyText"/>
      </w:pPr>
      <w:r w:rsidRPr="008758AE">
        <w:t>See below for list of folder contents</w:t>
      </w:r>
      <w:r w:rsidR="005F348A">
        <w:t>:</w:t>
      </w:r>
    </w:p>
    <w:tbl>
      <w:tblPr>
        <w:tblStyle w:val="LightShading"/>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20" w:firstRow="1" w:lastRow="0" w:firstColumn="0" w:lastColumn="0" w:noHBand="0" w:noVBand="0"/>
      </w:tblPr>
      <w:tblGrid>
        <w:gridCol w:w="3862"/>
        <w:gridCol w:w="3862"/>
      </w:tblGrid>
      <w:tr w:rsidR="00C62176" w:rsidTr="006911F8">
        <w:trPr>
          <w:cnfStyle w:val="100000000000" w:firstRow="1" w:lastRow="0" w:firstColumn="0" w:lastColumn="0" w:oddVBand="0" w:evenVBand="0" w:oddHBand="0" w:evenHBand="0" w:firstRowFirstColumn="0" w:firstRowLastColumn="0" w:lastRowFirstColumn="0" w:lastRowLastColumn="0"/>
          <w:trHeight w:val="128"/>
        </w:trPr>
        <w:tc>
          <w:tcPr>
            <w:cnfStyle w:val="000010000000" w:firstRow="0" w:lastRow="0" w:firstColumn="0" w:lastColumn="0" w:oddVBand="1" w:evenVBand="0" w:oddHBand="0" w:evenHBand="0" w:firstRowFirstColumn="0" w:firstRowLastColumn="0" w:lastRowFirstColumn="0" w:lastRowLastColumn="0"/>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rPr>
                <w:rFonts w:ascii="Garamond" w:hAnsi="Garamond" w:cs="Garamond"/>
                <w:i/>
                <w:sz w:val="28"/>
                <w:szCs w:val="28"/>
              </w:rPr>
            </w:pPr>
            <w:r w:rsidRPr="006911F8">
              <w:rPr>
                <w:rFonts w:ascii="Garamond" w:hAnsi="Garamond" w:cs="Garamond"/>
                <w:i/>
                <w:sz w:val="28"/>
                <w:szCs w:val="28"/>
              </w:rPr>
              <w:t>Folder</w:t>
            </w:r>
          </w:p>
        </w:tc>
        <w:tc>
          <w:tcPr>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cnfStyle w:val="100000000000" w:firstRow="1" w:lastRow="0" w:firstColumn="0" w:lastColumn="0" w:oddVBand="0" w:evenVBand="0" w:oddHBand="0" w:evenHBand="0" w:firstRowFirstColumn="0" w:firstRowLastColumn="0" w:lastRowFirstColumn="0" w:lastRowLastColumn="0"/>
              <w:rPr>
                <w:rFonts w:ascii="Garamond" w:hAnsi="Garamond" w:cs="Garamond"/>
                <w:i/>
                <w:sz w:val="28"/>
                <w:szCs w:val="28"/>
              </w:rPr>
            </w:pPr>
            <w:r w:rsidRPr="006911F8">
              <w:rPr>
                <w:rFonts w:ascii="Garamond" w:hAnsi="Garamond" w:cs="Garamond"/>
                <w:i/>
                <w:sz w:val="28"/>
                <w:szCs w:val="28"/>
              </w:rPr>
              <w:t>Folder contents</w:t>
            </w:r>
          </w:p>
        </w:tc>
      </w:tr>
      <w:tr w:rsidR="00C62176" w:rsidTr="006911F8">
        <w:trPr>
          <w:cnfStyle w:val="000000100000" w:firstRow="0" w:lastRow="0" w:firstColumn="0" w:lastColumn="0" w:oddVBand="0" w:evenVBand="0" w:oddHBand="1" w:evenHBand="0" w:firstRowFirstColumn="0" w:firstRowLastColumn="0" w:lastRowFirstColumn="0" w:lastRowLastColumn="0"/>
          <w:trHeight w:val="787"/>
        </w:trPr>
        <w:tc>
          <w:tcPr>
            <w:cnfStyle w:val="000010000000" w:firstRow="0" w:lastRow="0" w:firstColumn="0" w:lastColumn="0" w:oddVBand="1" w:evenVBand="0" w:oddHBand="0" w:evenHBand="0" w:firstRowFirstColumn="0" w:firstRowLastColumn="0" w:lastRowFirstColumn="0" w:lastRowLastColumn="0"/>
            <w:tcW w:w="3862" w:type="dxa"/>
            <w:tcBorders>
              <w:top w:val="single" w:sz="24" w:space="0" w:color="auto"/>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Output/ </w:t>
            </w:r>
          </w:p>
          <w:p w:rsidR="00C62176" w:rsidRDefault="00097409">
            <w:pPr>
              <w:pStyle w:val="Default"/>
              <w:rPr>
                <w:rFonts w:ascii="Garamond" w:hAnsi="Garamond" w:cs="Garamond"/>
                <w:sz w:val="23"/>
                <w:szCs w:val="23"/>
              </w:rPr>
            </w:pPr>
            <w:r>
              <w:rPr>
                <w:rFonts w:ascii="Garamond" w:hAnsi="Garamond" w:cs="Garamond"/>
                <w:b/>
                <w:bCs/>
                <w:sz w:val="23"/>
                <w:szCs w:val="23"/>
              </w:rPr>
              <w:t>e.g.</w:t>
            </w:r>
            <w:r w:rsidR="00C62176">
              <w:rPr>
                <w:rFonts w:ascii="Garamond" w:hAnsi="Garamond" w:cs="Garamond"/>
                <w:b/>
                <w:bCs/>
                <w:sz w:val="23"/>
                <w:szCs w:val="23"/>
              </w:rPr>
              <w:t xml:space="preserve"> </w:t>
            </w:r>
          </w:p>
          <w:p w:rsidR="00C62176" w:rsidRDefault="00C62176">
            <w:pPr>
              <w:pStyle w:val="Default"/>
              <w:rPr>
                <w:rFonts w:ascii="Garamond" w:hAnsi="Garamond" w:cs="Garamond"/>
                <w:sz w:val="23"/>
                <w:szCs w:val="23"/>
              </w:rPr>
            </w:pPr>
            <w:r>
              <w:rPr>
                <w:rFonts w:ascii="Garamond" w:hAnsi="Garamond" w:cs="Garamond"/>
                <w:b/>
                <w:bCs/>
                <w:sz w:val="23"/>
                <w:szCs w:val="23"/>
              </w:rPr>
              <w:t xml:space="preserve">20140408_RCAS_17_18.4e_wt_rec/ </w:t>
            </w:r>
          </w:p>
        </w:tc>
        <w:tc>
          <w:tcPr>
            <w:tcW w:w="3862" w:type="dxa"/>
            <w:tcBorders>
              <w:top w:val="single" w:sz="24" w:space="0" w:color="auto"/>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Metadata/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c</w:t>
            </w:r>
            <w:r w:rsidR="00C62176">
              <w:rPr>
                <w:rFonts w:ascii="Garamond" w:hAnsi="Garamond" w:cs="Garamond"/>
                <w:sz w:val="23"/>
                <w:szCs w:val="23"/>
              </w:rPr>
              <w:t xml:space="preserve">ropped/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scaled_</w:t>
            </w:r>
            <w:r w:rsidR="00C62176">
              <w:rPr>
                <w:rFonts w:ascii="Garamond" w:hAnsi="Garamond" w:cs="Garamond"/>
                <w:sz w:val="23"/>
                <w:szCs w:val="23"/>
              </w:rPr>
              <w:t xml:space="preserve">stacks/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Compressed cropped folder: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Cropped_[date]_[gene]_[stage]_[litter]_[zygosity]_[sex]_rec..tar.bzip </w:t>
            </w:r>
          </w:p>
        </w:tc>
      </w:tr>
      <w:tr w:rsidR="00C62176" w:rsidTr="006911F8">
        <w:trPr>
          <w:trHeight w:val="24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auto"/>
          </w:tcPr>
          <w:p w:rsidR="00C62176" w:rsidRDefault="00A7031E">
            <w:pPr>
              <w:pStyle w:val="Default"/>
              <w:rPr>
                <w:rFonts w:ascii="Garamond" w:hAnsi="Garamond" w:cs="Garamond"/>
                <w:sz w:val="23"/>
                <w:szCs w:val="23"/>
              </w:rPr>
            </w:pPr>
            <w:r>
              <w:rPr>
                <w:rFonts w:ascii="Garamond" w:hAnsi="Garamond" w:cs="Garamond"/>
                <w:b/>
                <w:bCs/>
                <w:sz w:val="23"/>
                <w:szCs w:val="23"/>
              </w:rPr>
              <w:t>c</w:t>
            </w:r>
            <w:r w:rsidR="00C62176">
              <w:rPr>
                <w:rFonts w:ascii="Garamond" w:hAnsi="Garamond" w:cs="Garamond"/>
                <w:b/>
                <w:bCs/>
                <w:sz w:val="23"/>
                <w:szCs w:val="23"/>
              </w:rPr>
              <w:t xml:space="preserve">ropped/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recon files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Additional files from original recon </w:t>
            </w:r>
          </w:p>
        </w:tc>
      </w:tr>
      <w:tr w:rsidR="00C62176" w:rsidTr="006911F8">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BFBFBF" w:themeFill="background1" w:themeFillShade="BF"/>
          </w:tcPr>
          <w:p w:rsidR="00C62176" w:rsidRDefault="00A7031E" w:rsidP="00A7031E">
            <w:pPr>
              <w:pStyle w:val="Default"/>
              <w:rPr>
                <w:rFonts w:ascii="Garamond" w:hAnsi="Garamond" w:cs="Garamond"/>
                <w:sz w:val="23"/>
                <w:szCs w:val="23"/>
              </w:rPr>
            </w:pPr>
            <w:r>
              <w:rPr>
                <w:rFonts w:ascii="Garamond" w:hAnsi="Garamond" w:cs="Garamond"/>
                <w:b/>
                <w:bCs/>
                <w:sz w:val="23"/>
                <w:szCs w:val="23"/>
              </w:rPr>
              <w:t>s</w:t>
            </w:r>
            <w:r w:rsidR="00C62176">
              <w:rPr>
                <w:rFonts w:ascii="Garamond" w:hAnsi="Garamond" w:cs="Garamond"/>
                <w:b/>
                <w:bCs/>
                <w:sz w:val="23"/>
                <w:szCs w:val="23"/>
              </w:rPr>
              <w:t>caled</w:t>
            </w:r>
            <w:r>
              <w:rPr>
                <w:rFonts w:ascii="Garamond" w:hAnsi="Garamond" w:cs="Garamond"/>
                <w:b/>
                <w:bCs/>
                <w:sz w:val="23"/>
                <w:szCs w:val="23"/>
              </w:rPr>
              <w:t>_</w:t>
            </w:r>
            <w:r w:rsidR="00C62176">
              <w:rPr>
                <w:rFonts w:ascii="Garamond" w:hAnsi="Garamond" w:cs="Garamond"/>
                <w:b/>
                <w:bCs/>
                <w:sz w:val="23"/>
                <w:szCs w:val="23"/>
              </w:rPr>
              <w:t xml:space="preserve">stacks/ </w:t>
            </w:r>
          </w:p>
        </w:tc>
        <w:tc>
          <w:tcPr>
            <w:tcW w:w="3862" w:type="dxa"/>
            <w:tcBorders>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 </w:t>
            </w:r>
            <w:r w:rsidR="00F8345C">
              <w:rPr>
                <w:rFonts w:ascii="Garamond" w:hAnsi="Garamond" w:cs="Garamond"/>
                <w:sz w:val="23"/>
                <w:szCs w:val="23"/>
              </w:rPr>
              <w:t>“NRRD” file</w:t>
            </w:r>
            <w:r>
              <w:rPr>
                <w:rFonts w:ascii="Garamond" w:hAnsi="Garamond" w:cs="Garamond"/>
                <w:sz w:val="23"/>
                <w:szCs w:val="23"/>
              </w:rPr>
              <w:t xml:space="preserve"> for each scaling type. The name will include the scaling factor and the new pixel size. </w:t>
            </w:r>
          </w:p>
          <w:p w:rsidR="00C62176" w:rsidRDefault="00097409">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e.g.</w:t>
            </w:r>
            <w:r w:rsidR="00C62176">
              <w:rPr>
                <w:rFonts w:ascii="Garamond" w:hAnsi="Garamond" w:cs="Garamond"/>
                <w:sz w:val="23"/>
                <w:szCs w:val="23"/>
              </w:rPr>
              <w:t>: 201404</w:t>
            </w:r>
            <w:r w:rsidR="00FE5EA1">
              <w:rPr>
                <w:rFonts w:ascii="Garamond" w:hAnsi="Garamond" w:cs="Garamond"/>
                <w:sz w:val="23"/>
                <w:szCs w:val="23"/>
              </w:rPr>
              <w:t>08_RCAS_17_18.4e_wt_rec_scaled_</w:t>
            </w:r>
            <w:r w:rsidR="00C62176">
              <w:rPr>
                <w:rFonts w:ascii="Garamond" w:hAnsi="Garamond" w:cs="Garamond"/>
                <w:sz w:val="23"/>
                <w:szCs w:val="23"/>
              </w:rPr>
              <w:t>2_pixel_8.9626</w:t>
            </w:r>
            <w:r w:rsidR="00612B58">
              <w:rPr>
                <w:rFonts w:ascii="Garamond" w:hAnsi="Garamond" w:cs="Garamond"/>
                <w:sz w:val="23"/>
                <w:szCs w:val="23"/>
              </w:rPr>
              <w:t>.nrrd</w:t>
            </w:r>
          </w:p>
        </w:tc>
      </w:tr>
      <w:tr w:rsidR="00C62176" w:rsidTr="006911F8">
        <w:trPr>
          <w:trHeight w:val="78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Metadata/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config4user.txt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configobject </w:t>
            </w:r>
          </w:p>
          <w:p w:rsidR="00C62176" w:rsidRDefault="006344B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max_intensity_z.png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pid.log </w:t>
            </w:r>
          </w:p>
          <w:p w:rsidR="00C62176" w:rsidRDefault="004A314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X</w:t>
            </w:r>
            <w:r w:rsidR="006911F8">
              <w:rPr>
                <w:rFonts w:ascii="Garamond" w:hAnsi="Garamond" w:cs="Garamond"/>
                <w:sz w:val="23"/>
                <w:szCs w:val="23"/>
              </w:rPr>
              <w:t>_</w:t>
            </w:r>
            <w:r w:rsidR="00C62176">
              <w:rPr>
                <w:rFonts w:ascii="Garamond" w:hAnsi="Garamond" w:cs="Garamond"/>
                <w:sz w:val="23"/>
                <w:szCs w:val="23"/>
              </w:rPr>
              <w:t>scale.log</w:t>
            </w:r>
            <w:r w:rsidR="006911F8">
              <w:rPr>
                <w:rFonts w:ascii="Garamond" w:hAnsi="Garamond" w:cs="Garamond"/>
                <w:sz w:val="23"/>
                <w:szCs w:val="23"/>
              </w:rPr>
              <w:t xml:space="preserve"> </w:t>
            </w:r>
            <w:r w:rsidR="00097409">
              <w:rPr>
                <w:rFonts w:ascii="Garamond" w:hAnsi="Garamond" w:cs="Garamond"/>
                <w:sz w:val="23"/>
                <w:szCs w:val="23"/>
              </w:rPr>
              <w:t>e.g.</w:t>
            </w:r>
            <w:r>
              <w:rPr>
                <w:rFonts w:ascii="Garamond" w:hAnsi="Garamond" w:cs="Garamond"/>
                <w:sz w:val="23"/>
                <w:szCs w:val="23"/>
              </w:rPr>
              <w:t xml:space="preserve"> 2</w:t>
            </w:r>
            <w:r w:rsidR="006911F8">
              <w:rPr>
                <w:rFonts w:ascii="Garamond" w:hAnsi="Garamond" w:cs="Garamond"/>
                <w:sz w:val="23"/>
                <w:szCs w:val="23"/>
              </w:rPr>
              <w:t>_scale.log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session.log </w:t>
            </w:r>
          </w:p>
        </w:tc>
      </w:tr>
    </w:tbl>
    <w:p w:rsidR="000D59E7" w:rsidRDefault="000D59E7" w:rsidP="006911F8">
      <w:pPr>
        <w:pStyle w:val="BodyText"/>
      </w:pPr>
    </w:p>
    <w:p w:rsidR="006911F8" w:rsidRDefault="006911F8" w:rsidP="006911F8">
      <w:pPr>
        <w:pStyle w:val="BodyText"/>
      </w:pPr>
      <w:r>
        <w:t>See below for further details about the metadata:</w:t>
      </w:r>
    </w:p>
    <w:p w:rsidR="00C62176" w:rsidRPr="006911F8" w:rsidRDefault="00C62176" w:rsidP="006911F8">
      <w:pPr>
        <w:pStyle w:val="BodyText"/>
      </w:pPr>
      <w:r w:rsidRPr="006911F8">
        <w:t xml:space="preserve">The </w:t>
      </w:r>
      <w:r w:rsidRPr="006911F8">
        <w:rPr>
          <w:rStyle w:val="Emphasis"/>
        </w:rPr>
        <w:t>session.log</w:t>
      </w:r>
      <w:r w:rsidRPr="006911F8">
        <w:t xml:space="preserve"> file is a </w:t>
      </w:r>
      <w:r w:rsidR="006911F8">
        <w:t xml:space="preserve">general </w:t>
      </w:r>
      <w:r w:rsidRPr="006911F8">
        <w:t xml:space="preserve">record of what processing </w:t>
      </w:r>
      <w:r w:rsidR="006911F8">
        <w:t>was performed</w:t>
      </w:r>
      <w:r w:rsidRPr="006911F8">
        <w:t xml:space="preserve">. </w:t>
      </w:r>
    </w:p>
    <w:p w:rsidR="00C62176" w:rsidRDefault="00C62176" w:rsidP="006911F8">
      <w:pPr>
        <w:pStyle w:val="BodyText"/>
      </w:pPr>
      <w:r w:rsidRPr="006911F8">
        <w:t xml:space="preserve">The </w:t>
      </w:r>
      <w:r w:rsidR="00A279D5">
        <w:rPr>
          <w:rStyle w:val="Emphasis"/>
        </w:rPr>
        <w:t>X</w:t>
      </w:r>
      <w:r w:rsidR="006911F8" w:rsidRPr="006911F8">
        <w:rPr>
          <w:rStyle w:val="Emphasis"/>
        </w:rPr>
        <w:t>_</w:t>
      </w:r>
      <w:r w:rsidRPr="006911F8">
        <w:rPr>
          <w:rStyle w:val="Emphasis"/>
        </w:rPr>
        <w:t>scale.log</w:t>
      </w:r>
      <w:r w:rsidRPr="006911F8">
        <w:t xml:space="preserve"> file is a record of what occurred in the scaling. </w:t>
      </w:r>
    </w:p>
    <w:p w:rsidR="006911F8" w:rsidRDefault="006911F8" w:rsidP="006911F8">
      <w:pPr>
        <w:pStyle w:val="BodyText"/>
      </w:pPr>
      <w:r>
        <w:t xml:space="preserve">The </w:t>
      </w:r>
      <w:r w:rsidRPr="006911F8">
        <w:rPr>
          <w:rStyle w:val="Emphasis"/>
        </w:rPr>
        <w:t>configobject.txt</w:t>
      </w:r>
      <w:r>
        <w:t xml:space="preserve"> is a Python </w:t>
      </w:r>
      <w:r w:rsidR="0011678D">
        <w:t>“p</w:t>
      </w:r>
      <w:r>
        <w:t>ickle</w:t>
      </w:r>
      <w:r w:rsidR="0011678D">
        <w:t>”</w:t>
      </w:r>
      <w:r>
        <w:t xml:space="preserve"> object used to save the parameters HARP uses. The </w:t>
      </w:r>
      <w:r w:rsidRPr="006911F8">
        <w:rPr>
          <w:rStyle w:val="Emphasis"/>
        </w:rPr>
        <w:t>config4user.log</w:t>
      </w:r>
      <w:r>
        <w:t xml:space="preserve"> is user friendly </w:t>
      </w:r>
      <w:r w:rsidR="003033F3">
        <w:t>human-</w:t>
      </w:r>
      <w:r>
        <w:t xml:space="preserve">readable version of the </w:t>
      </w:r>
      <w:r w:rsidR="00117D00">
        <w:t>p</w:t>
      </w:r>
      <w:r>
        <w:t>ickle file.</w:t>
      </w:r>
    </w:p>
    <w:p w:rsidR="006911F8" w:rsidRDefault="006911F8" w:rsidP="006911F8">
      <w:pPr>
        <w:pStyle w:val="BodyText"/>
      </w:pPr>
      <w:r>
        <w:t xml:space="preserve">The </w:t>
      </w:r>
      <w:r w:rsidRPr="006911F8">
        <w:rPr>
          <w:rStyle w:val="Emphasis"/>
        </w:rPr>
        <w:t>cropbox.txt</w:t>
      </w:r>
      <w:r>
        <w:t xml:space="preserve"> file is Python pickle file of the cropping dimensions used.</w:t>
      </w:r>
    </w:p>
    <w:p w:rsidR="006911F8" w:rsidRDefault="006911F8" w:rsidP="006911F8">
      <w:pPr>
        <w:pStyle w:val="BodyText"/>
      </w:pPr>
      <w:r>
        <w:t xml:space="preserve">The </w:t>
      </w:r>
      <w:r w:rsidRPr="006911F8">
        <w:rPr>
          <w:rStyle w:val="Emphasis"/>
        </w:rPr>
        <w:t>max_intensity_z.</w:t>
      </w:r>
      <w:r w:rsidR="00C66C3C">
        <w:rPr>
          <w:rStyle w:val="Emphasis"/>
        </w:rPr>
        <w:t>png</w:t>
      </w:r>
      <w:r>
        <w:t xml:space="preserve"> is the image used for manual cropping using the “Get dimensions” option.</w:t>
      </w:r>
    </w:p>
    <w:p w:rsidR="000503C7" w:rsidRDefault="000503C7" w:rsidP="000503C7">
      <w:pPr>
        <w:pStyle w:val="PartTitle"/>
        <w:framePr w:wrap="notBeside"/>
      </w:pPr>
      <w:r>
        <w:lastRenderedPageBreak/>
        <w:t>Section</w:t>
      </w:r>
    </w:p>
    <w:p w:rsidR="000503C7" w:rsidRDefault="000503C7" w:rsidP="000503C7">
      <w:pPr>
        <w:pStyle w:val="PartLabel"/>
        <w:framePr w:wrap="notBeside"/>
      </w:pPr>
      <w:r>
        <w:t>4</w:t>
      </w:r>
    </w:p>
    <w:p w:rsidR="000503C7" w:rsidRDefault="000503C7" w:rsidP="00C30BBA">
      <w:pPr>
        <w:pStyle w:val="Heading1"/>
      </w:pPr>
      <w:bookmarkStart w:id="20" w:name="_Toc409443541"/>
      <w:r>
        <w:t>Appendix</w:t>
      </w:r>
      <w:bookmarkEnd w:id="20"/>
    </w:p>
    <w:p w:rsidR="000503C7" w:rsidRDefault="000503C7" w:rsidP="00C30BBA">
      <w:pPr>
        <w:pStyle w:val="Heading2"/>
      </w:pPr>
      <w:bookmarkStart w:id="21" w:name="_Toc409443542"/>
      <w:r>
        <w:t>7-Zip instructions</w:t>
      </w:r>
      <w:bookmarkEnd w:id="21"/>
    </w:p>
    <w:p w:rsidR="000503C7" w:rsidRDefault="000503C7" w:rsidP="000503C7">
      <w:pPr>
        <w:pStyle w:val="Default"/>
        <w:rPr>
          <w:rFonts w:ascii="Garamond" w:hAnsi="Garamond" w:cs="Times New Roman"/>
          <w:color w:val="auto"/>
          <w:spacing w:val="-5"/>
          <w:szCs w:val="20"/>
          <w:lang w:val="en-US" w:eastAsia="en-US"/>
        </w:rPr>
      </w:pPr>
      <w:r w:rsidRPr="00C30BBA">
        <w:rPr>
          <w:rFonts w:ascii="Garamond" w:hAnsi="Garamond" w:cs="Times New Roman"/>
          <w:color w:val="auto"/>
          <w:spacing w:val="-5"/>
          <w:szCs w:val="20"/>
          <w:lang w:val="en-US" w:eastAsia="en-US"/>
        </w:rPr>
        <w:t xml:space="preserve">7-Zip is a free and open source compression and archiving tool for Windows. </w:t>
      </w:r>
    </w:p>
    <w:p w:rsidR="00C30BBA" w:rsidRPr="00C30BBA" w:rsidRDefault="00C30BBA" w:rsidP="000503C7">
      <w:pPr>
        <w:pStyle w:val="Default"/>
        <w:rPr>
          <w:rFonts w:ascii="Garamond" w:hAnsi="Garamond" w:cs="Times New Roman"/>
          <w:color w:val="auto"/>
          <w:spacing w:val="-5"/>
          <w:szCs w:val="20"/>
          <w:lang w:val="en-US" w:eastAsia="en-US"/>
        </w:rPr>
      </w:pPr>
    </w:p>
    <w:p w:rsidR="000503C7" w:rsidRDefault="000503C7" w:rsidP="000503C7">
      <w:pPr>
        <w:pStyle w:val="Default"/>
        <w:rPr>
          <w:rFonts w:ascii="Garamond" w:hAnsi="Garamond" w:cs="Garamond"/>
          <w:sz w:val="23"/>
          <w:szCs w:val="23"/>
        </w:rPr>
      </w:pPr>
      <w:r>
        <w:rPr>
          <w:b/>
          <w:bCs/>
          <w:sz w:val="18"/>
          <w:szCs w:val="18"/>
        </w:rPr>
        <w:t xml:space="preserve">Download from: </w:t>
      </w:r>
      <w:r>
        <w:rPr>
          <w:rFonts w:ascii="Garamond" w:hAnsi="Garamond" w:cs="Garamond"/>
          <w:sz w:val="23"/>
          <w:szCs w:val="23"/>
        </w:rPr>
        <w:t xml:space="preserve">http://www.7-zip.org/download.html </w:t>
      </w:r>
    </w:p>
    <w:p w:rsidR="00C30BBA" w:rsidRDefault="00C30BBA" w:rsidP="000503C7">
      <w:pPr>
        <w:pStyle w:val="Default"/>
        <w:rPr>
          <w:b/>
          <w:bCs/>
          <w:sz w:val="18"/>
          <w:szCs w:val="18"/>
        </w:rPr>
      </w:pPr>
    </w:p>
    <w:p w:rsidR="000503C7" w:rsidRDefault="000503C7" w:rsidP="000503C7">
      <w:pPr>
        <w:pStyle w:val="Default"/>
        <w:rPr>
          <w:sz w:val="18"/>
          <w:szCs w:val="18"/>
        </w:rPr>
      </w:pPr>
      <w:r>
        <w:rPr>
          <w:b/>
          <w:bCs/>
          <w:sz w:val="18"/>
          <w:szCs w:val="18"/>
        </w:rPr>
        <w:t xml:space="preserve">To un-archive and unzip: </w:t>
      </w: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7-Zip should be accessible from right clicking on the document. The user can navigate to </w:t>
      </w:r>
      <w:r w:rsidR="00C30BBA">
        <w:rPr>
          <w:rFonts w:ascii="Garamond" w:hAnsi="Garamond" w:cs="Garamond"/>
          <w:sz w:val="23"/>
          <w:szCs w:val="23"/>
        </w:rPr>
        <w:t>“</w:t>
      </w:r>
      <w:r>
        <w:rPr>
          <w:rFonts w:ascii="Garamond" w:hAnsi="Garamond" w:cs="Garamond"/>
          <w:sz w:val="23"/>
          <w:szCs w:val="23"/>
        </w:rPr>
        <w:t>Extract here</w:t>
      </w:r>
      <w:r w:rsidR="00C30BBA">
        <w:rPr>
          <w:rFonts w:ascii="Garamond" w:hAnsi="Garamond" w:cs="Garamond"/>
          <w:sz w:val="23"/>
          <w:szCs w:val="23"/>
        </w:rPr>
        <w:t>”</w:t>
      </w:r>
      <w:r>
        <w:rPr>
          <w:rFonts w:ascii="Garamond" w:hAnsi="Garamond" w:cs="Garamond"/>
          <w:sz w:val="23"/>
          <w:szCs w:val="23"/>
        </w:rPr>
        <w:t xml:space="preserve">. This will unzip the file. </w:t>
      </w:r>
    </w:p>
    <w:p w:rsidR="00C30BBA" w:rsidRDefault="00C30BBA" w:rsidP="000503C7">
      <w:pPr>
        <w:pStyle w:val="Default"/>
        <w:rPr>
          <w:rFonts w:ascii="Garamond" w:hAnsi="Garamond" w:cs="Garamond"/>
          <w:sz w:val="23"/>
          <w:szCs w:val="23"/>
        </w:rPr>
      </w:pPr>
    </w:p>
    <w:p w:rsidR="00C30BBA"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3150" cy="7004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700411"/>
                    </a:xfrm>
                    <a:prstGeom prst="rect">
                      <a:avLst/>
                    </a:prstGeom>
                    <a:noFill/>
                    <a:ln>
                      <a:noFill/>
                    </a:ln>
                  </pic:spPr>
                </pic:pic>
              </a:graphicData>
            </a:graphic>
          </wp:inline>
        </w:drawing>
      </w:r>
    </w:p>
    <w:p w:rsidR="000503C7" w:rsidRDefault="000503C7" w:rsidP="00C30BBA">
      <w:pPr>
        <w:pStyle w:val="Caption"/>
      </w:pPr>
      <w:r>
        <w:t xml:space="preserve">FIGURE 12: 7-Zip first step. </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The user should t</w:t>
      </w:r>
      <w:r w:rsidR="00C30BBA">
        <w:rPr>
          <w:rFonts w:ascii="Garamond" w:hAnsi="Garamond" w:cs="Garamond"/>
          <w:sz w:val="23"/>
          <w:szCs w:val="23"/>
        </w:rPr>
        <w:t>hen right click and “Extract to …</w:t>
      </w:r>
      <w:r>
        <w:rPr>
          <w:rFonts w:ascii="Garamond" w:hAnsi="Garamond" w:cs="Garamond"/>
          <w:sz w:val="23"/>
          <w:szCs w:val="23"/>
        </w:rPr>
        <w:t xml:space="preserve">” to un-archive the folder. </w:t>
      </w:r>
    </w:p>
    <w:p w:rsidR="00C30BBA" w:rsidRDefault="00C30BBA" w:rsidP="000503C7">
      <w:pPr>
        <w:pStyle w:val="Default"/>
        <w:rPr>
          <w:rFonts w:ascii="Garamond" w:hAnsi="Garamond" w:cs="Garamond"/>
          <w:sz w:val="23"/>
          <w:szCs w:val="23"/>
        </w:rPr>
      </w:pPr>
    </w:p>
    <w:p w:rsidR="00C30BBA" w:rsidRDefault="00C30BBA" w:rsidP="000503C7">
      <w:pPr>
        <w:pStyle w:val="BodyText"/>
        <w:rPr>
          <w:rFonts w:cs="Garamond"/>
          <w:sz w:val="23"/>
          <w:szCs w:val="23"/>
        </w:rPr>
      </w:pPr>
      <w:r>
        <w:rPr>
          <w:rFonts w:cs="Garamond"/>
          <w:noProof/>
          <w:sz w:val="23"/>
          <w:szCs w:val="23"/>
          <w:lang w:val="en-GB" w:eastAsia="en-GB"/>
        </w:rPr>
        <w:drawing>
          <wp:inline distT="0" distB="0" distL="0" distR="0">
            <wp:extent cx="4883150" cy="6360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3150" cy="636088"/>
                    </a:xfrm>
                    <a:prstGeom prst="rect">
                      <a:avLst/>
                    </a:prstGeom>
                    <a:noFill/>
                    <a:ln>
                      <a:noFill/>
                    </a:ln>
                  </pic:spPr>
                </pic:pic>
              </a:graphicData>
            </a:graphic>
          </wp:inline>
        </w:drawing>
      </w:r>
    </w:p>
    <w:p w:rsidR="005D168B" w:rsidRDefault="000503C7" w:rsidP="00C30BBA">
      <w:pPr>
        <w:pStyle w:val="Caption"/>
      </w:pPr>
      <w:r>
        <w:t>FIGURE 13: 7-Zip second step.</w:t>
      </w:r>
    </w:p>
    <w:p w:rsidR="00C30BBA" w:rsidRDefault="00C30BBA" w:rsidP="00C30BBA">
      <w:pPr>
        <w:pStyle w:val="BodyText"/>
        <w:rPr>
          <w:sz w:val="23"/>
          <w:szCs w:val="23"/>
        </w:rPr>
      </w:pPr>
      <w:r>
        <w:rPr>
          <w:sz w:val="23"/>
          <w:szCs w:val="23"/>
        </w:rPr>
        <w:t>Alternatively 7-Zip file manager can be opened up and the steps shown previously can be carried out inside the browser.</w:t>
      </w:r>
    </w:p>
    <w:p w:rsidR="00C30BBA" w:rsidRDefault="00C30BBA" w:rsidP="00C30BBA">
      <w:pPr>
        <w:pStyle w:val="BodyText"/>
      </w:pPr>
      <w:r>
        <w:rPr>
          <w:noProof/>
          <w:lang w:val="en-GB" w:eastAsia="en-GB"/>
        </w:rPr>
        <w:drawing>
          <wp:inline distT="0" distB="0" distL="0" distR="0">
            <wp:extent cx="4883150" cy="9154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3150" cy="915406"/>
                    </a:xfrm>
                    <a:prstGeom prst="rect">
                      <a:avLst/>
                    </a:prstGeom>
                    <a:noFill/>
                    <a:ln>
                      <a:noFill/>
                    </a:ln>
                  </pic:spPr>
                </pic:pic>
              </a:graphicData>
            </a:graphic>
          </wp:inline>
        </w:drawing>
      </w:r>
    </w:p>
    <w:p w:rsidR="00C62176" w:rsidRDefault="00C30BBA" w:rsidP="00B9624C">
      <w:pPr>
        <w:pStyle w:val="Caption"/>
      </w:pPr>
      <w:r>
        <w:t>FIGURE 14: 7-Zip file manager</w:t>
      </w:r>
      <w:r w:rsidR="00C62176">
        <w:br w:type="page"/>
      </w:r>
    </w:p>
    <w:p w:rsidR="00C62176" w:rsidRDefault="00E30CB8" w:rsidP="00C62176">
      <w:pPr>
        <w:pStyle w:val="Heading2"/>
      </w:pPr>
      <w:bookmarkStart w:id="22" w:name="_Toc409443543"/>
      <w:r>
        <w:lastRenderedPageBreak/>
        <w:t>Required external P</w:t>
      </w:r>
      <w:r w:rsidR="00C62176">
        <w:t>ython modules</w:t>
      </w:r>
      <w:bookmarkEnd w:id="22"/>
    </w:p>
    <w:p w:rsidR="00E30CB8" w:rsidRDefault="00E30CB8" w:rsidP="003E5B2A">
      <w:pPr>
        <w:pStyle w:val="BodyText"/>
      </w:pPr>
    </w:p>
    <w:p w:rsidR="00E30CB8" w:rsidRDefault="00E30CB8" w:rsidP="00664FC0">
      <w:pPr>
        <w:pStyle w:val="BodyText"/>
      </w:pPr>
      <w:r>
        <w:t xml:space="preserve">If you wish to run HARP </w:t>
      </w:r>
      <w:r w:rsidR="00664FC0">
        <w:t>as a Python script (or</w:t>
      </w:r>
      <w:r>
        <w:t xml:space="preserve"> build </w:t>
      </w:r>
      <w:r w:rsidR="00664FC0">
        <w:t>from source)</w:t>
      </w:r>
      <w:r>
        <w:t xml:space="preserve">, you will need to install a number of Python modules. The source code can be found on </w:t>
      </w:r>
      <w:proofErr w:type="spellStart"/>
      <w:r>
        <w:t>Github</w:t>
      </w:r>
      <w:proofErr w:type="spellEnd"/>
      <w:r>
        <w:t xml:space="preserve"> (</w:t>
      </w:r>
      <w:hyperlink r:id="rId42" w:history="1">
        <w:r w:rsidRPr="00CC0A16">
          <w:rPr>
            <w:rStyle w:val="Hyperlink"/>
          </w:rPr>
          <w:t>https://github.com/Tomnl/HARP</w:t>
        </w:r>
      </w:hyperlink>
      <w:r>
        <w:t>) and downloaded either</w:t>
      </w:r>
      <w:r w:rsidR="00E32144">
        <w:t xml:space="preserve"> as</w:t>
      </w:r>
      <w:r>
        <w:t xml:space="preserve"> a </w:t>
      </w:r>
      <w:r w:rsidRPr="00E32144">
        <w:rPr>
          <w:b/>
        </w:rPr>
        <w:t>.zip</w:t>
      </w:r>
      <w:r>
        <w:t xml:space="preserve"> or </w:t>
      </w:r>
      <w:r w:rsidR="00664FC0">
        <w:t>via the command:</w:t>
      </w:r>
    </w:p>
    <w:p w:rsidR="00664FC0" w:rsidRDefault="00664FC0" w:rsidP="00664FC0">
      <w:pPr>
        <w:pStyle w:val="BlockQuotationFirst"/>
      </w:pPr>
      <w:r>
        <w:rPr>
          <w:spacing w:val="-15"/>
        </w:rPr>
        <w:t xml:space="preserve">Box </w:t>
      </w:r>
      <w:r>
        <w:rPr>
          <w:spacing w:val="-15"/>
        </w:rPr>
        <w:t>3</w:t>
      </w:r>
      <w:r>
        <w:rPr>
          <w:spacing w:val="-15"/>
        </w:rPr>
        <w:t xml:space="preserve">: </w:t>
      </w:r>
      <w:r>
        <w:rPr>
          <w:spacing w:val="-15"/>
        </w:rPr>
        <w:t xml:space="preserve">Clone HARP </w:t>
      </w:r>
      <w:proofErr w:type="spellStart"/>
      <w:r>
        <w:rPr>
          <w:spacing w:val="-15"/>
        </w:rPr>
        <w:t>github</w:t>
      </w:r>
      <w:proofErr w:type="spellEnd"/>
      <w:r>
        <w:rPr>
          <w:spacing w:val="-15"/>
        </w:rPr>
        <w:t xml:space="preserve"> repository</w:t>
      </w:r>
    </w:p>
    <w:p w:rsidR="00664FC0" w:rsidRDefault="00664FC0" w:rsidP="00664FC0">
      <w:pPr>
        <w:pStyle w:val="BlockQuotation"/>
      </w:pPr>
      <w:proofErr w:type="spellStart"/>
      <w:proofErr w:type="gramStart"/>
      <w:r>
        <w:t>git</w:t>
      </w:r>
      <w:proofErr w:type="spellEnd"/>
      <w:proofErr w:type="gramEnd"/>
      <w:r>
        <w:t xml:space="preserve"> clone </w:t>
      </w:r>
      <w:r w:rsidRPr="00664FC0">
        <w:t>https://github.com/Tomnl/HARP.git</w:t>
      </w:r>
    </w:p>
    <w:p w:rsidR="003E5B2A" w:rsidRDefault="00E30CB8" w:rsidP="00E32144">
      <w:pPr>
        <w:pStyle w:val="BodyText"/>
      </w:pPr>
      <w:r>
        <w:t>Included with</w:t>
      </w:r>
      <w:r w:rsidR="00E32144">
        <w:t>in the source code is a setup script which may be executed in order to install the necessary modules:</w:t>
      </w:r>
    </w:p>
    <w:p w:rsidR="00E32144" w:rsidRDefault="00E32144" w:rsidP="00E32144">
      <w:pPr>
        <w:pStyle w:val="BlockQuotationFirst"/>
      </w:pPr>
      <w:r>
        <w:rPr>
          <w:spacing w:val="-15"/>
        </w:rPr>
        <w:t xml:space="preserve">Box </w:t>
      </w:r>
      <w:r>
        <w:rPr>
          <w:spacing w:val="-15"/>
        </w:rPr>
        <w:t>4</w:t>
      </w:r>
      <w:r>
        <w:rPr>
          <w:spacing w:val="-15"/>
        </w:rPr>
        <w:t xml:space="preserve">: </w:t>
      </w:r>
      <w:r>
        <w:rPr>
          <w:spacing w:val="-15"/>
        </w:rPr>
        <w:t>Run setup script</w:t>
      </w:r>
    </w:p>
    <w:p w:rsidR="00E32144" w:rsidRDefault="00E32144" w:rsidP="00E32144">
      <w:pPr>
        <w:pStyle w:val="BlockQuotation"/>
      </w:pPr>
      <w:proofErr w:type="gramStart"/>
      <w:r>
        <w:t>python</w:t>
      </w:r>
      <w:proofErr w:type="gramEnd"/>
      <w:r>
        <w:t xml:space="preserve"> setup_HARP.py</w:t>
      </w:r>
    </w:p>
    <w:p w:rsidR="003E5B2A" w:rsidRDefault="00E32144" w:rsidP="00E32144">
      <w:pPr>
        <w:pStyle w:val="BodyText"/>
      </w:pPr>
      <w:r>
        <w:t>Note that the ‘easy_install’ utility must be installed in order for this script to work.</w:t>
      </w:r>
      <w:r>
        <w:t xml:space="preserve"> </w:t>
      </w:r>
      <w:bookmarkStart w:id="23" w:name="_GoBack"/>
      <w:bookmarkEnd w:id="23"/>
      <w:r>
        <w:t>Unfortunately Qt4 and its Python bindings (PyQt4) cannot be installed this way and must be installed separately.</w:t>
      </w:r>
    </w:p>
    <w:p w:rsidR="003E5B2A" w:rsidRPr="00C62176" w:rsidRDefault="003E5B2A" w:rsidP="00C62176">
      <w:pPr>
        <w:pStyle w:val="BodyText"/>
      </w:pPr>
    </w:p>
    <w:p w:rsidR="00C62176" w:rsidRPr="00C62176" w:rsidRDefault="00C62176" w:rsidP="00C62176">
      <w:pPr>
        <w:pStyle w:val="BodyText"/>
      </w:pPr>
    </w:p>
    <w:sectPr w:rsidR="00C62176" w:rsidRPr="00C62176" w:rsidSect="007A3843">
      <w:headerReference w:type="default" r:id="rId43"/>
      <w:footerReference w:type="default" r:id="rId44"/>
      <w:headerReference w:type="first" r:id="rId45"/>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B48" w:rsidRDefault="00B15B48">
      <w:r>
        <w:separator/>
      </w:r>
    </w:p>
  </w:endnote>
  <w:endnote w:type="continuationSeparator" w:id="0">
    <w:p w:rsidR="00B15B48" w:rsidRDefault="00B1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sidR="00911AFB">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46C9">
      <w:rPr>
        <w:rStyle w:val="PageNumber"/>
        <w:noProof/>
      </w:rPr>
      <w:t>16</w:t>
    </w:r>
    <w:r>
      <w:rPr>
        <w:rStyle w:val="PageNumber"/>
      </w:rPr>
      <w:fldChar w:fldCharType="end"/>
    </w:r>
  </w:p>
  <w:p w:rsidR="00E516F9" w:rsidRDefault="00E51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B48" w:rsidRDefault="00B15B48">
      <w:r>
        <w:separator/>
      </w:r>
    </w:p>
  </w:footnote>
  <w:footnote w:type="continuationSeparator" w:id="0">
    <w:p w:rsidR="00B15B48" w:rsidRDefault="00B15B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nsid w:val="37590FB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6A6001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4">
    <w:nsid w:val="4F61077B"/>
    <w:multiLevelType w:val="singleLevel"/>
    <w:tmpl w:val="39CC91A4"/>
    <w:lvl w:ilvl="0">
      <w:start w:val="1"/>
      <w:numFmt w:val="decimal"/>
      <w:lvlText w:val="%1."/>
      <w:legacy w:legacy="1" w:legacySpace="0" w:legacyIndent="360"/>
      <w:lvlJc w:val="left"/>
      <w:pPr>
        <w:ind w:left="720" w:hanging="360"/>
      </w:pPr>
    </w:lvl>
  </w:abstractNum>
  <w:abstractNum w:abstractNumId="15">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nsid w:val="59567EC1"/>
    <w:multiLevelType w:val="hybridMultilevel"/>
    <w:tmpl w:val="61EC2030"/>
    <w:lvl w:ilvl="0" w:tplc="08090001">
      <w:start w:val="1"/>
      <w:numFmt w:val="bullet"/>
      <w:lvlText w:val=""/>
      <w:lvlJc w:val="left"/>
      <w:pPr>
        <w:ind w:left="845" w:hanging="360"/>
      </w:pPr>
      <w:rPr>
        <w:rFonts w:ascii="Symbol" w:hAnsi="Symbol" w:hint="default"/>
      </w:rPr>
    </w:lvl>
    <w:lvl w:ilvl="1" w:tplc="08090003" w:tentative="1">
      <w:start w:val="1"/>
      <w:numFmt w:val="bullet"/>
      <w:lvlText w:val="o"/>
      <w:lvlJc w:val="left"/>
      <w:pPr>
        <w:ind w:left="1565" w:hanging="360"/>
      </w:pPr>
      <w:rPr>
        <w:rFonts w:ascii="Courier New" w:hAnsi="Courier New" w:cs="Courier New" w:hint="default"/>
      </w:rPr>
    </w:lvl>
    <w:lvl w:ilvl="2" w:tplc="08090005" w:tentative="1">
      <w:start w:val="1"/>
      <w:numFmt w:val="bullet"/>
      <w:lvlText w:val=""/>
      <w:lvlJc w:val="left"/>
      <w:pPr>
        <w:ind w:left="2285" w:hanging="360"/>
      </w:pPr>
      <w:rPr>
        <w:rFonts w:ascii="Wingdings" w:hAnsi="Wingdings" w:hint="default"/>
      </w:rPr>
    </w:lvl>
    <w:lvl w:ilvl="3" w:tplc="08090001" w:tentative="1">
      <w:start w:val="1"/>
      <w:numFmt w:val="bullet"/>
      <w:lvlText w:val=""/>
      <w:lvlJc w:val="left"/>
      <w:pPr>
        <w:ind w:left="3005" w:hanging="360"/>
      </w:pPr>
      <w:rPr>
        <w:rFonts w:ascii="Symbol" w:hAnsi="Symbol" w:hint="default"/>
      </w:rPr>
    </w:lvl>
    <w:lvl w:ilvl="4" w:tplc="08090003" w:tentative="1">
      <w:start w:val="1"/>
      <w:numFmt w:val="bullet"/>
      <w:lvlText w:val="o"/>
      <w:lvlJc w:val="left"/>
      <w:pPr>
        <w:ind w:left="3725" w:hanging="360"/>
      </w:pPr>
      <w:rPr>
        <w:rFonts w:ascii="Courier New" w:hAnsi="Courier New" w:cs="Courier New" w:hint="default"/>
      </w:rPr>
    </w:lvl>
    <w:lvl w:ilvl="5" w:tplc="08090005" w:tentative="1">
      <w:start w:val="1"/>
      <w:numFmt w:val="bullet"/>
      <w:lvlText w:val=""/>
      <w:lvlJc w:val="left"/>
      <w:pPr>
        <w:ind w:left="4445" w:hanging="360"/>
      </w:pPr>
      <w:rPr>
        <w:rFonts w:ascii="Wingdings" w:hAnsi="Wingdings" w:hint="default"/>
      </w:rPr>
    </w:lvl>
    <w:lvl w:ilvl="6" w:tplc="08090001" w:tentative="1">
      <w:start w:val="1"/>
      <w:numFmt w:val="bullet"/>
      <w:lvlText w:val=""/>
      <w:lvlJc w:val="left"/>
      <w:pPr>
        <w:ind w:left="5165" w:hanging="360"/>
      </w:pPr>
      <w:rPr>
        <w:rFonts w:ascii="Symbol" w:hAnsi="Symbol" w:hint="default"/>
      </w:rPr>
    </w:lvl>
    <w:lvl w:ilvl="7" w:tplc="08090003" w:tentative="1">
      <w:start w:val="1"/>
      <w:numFmt w:val="bullet"/>
      <w:lvlText w:val="o"/>
      <w:lvlJc w:val="left"/>
      <w:pPr>
        <w:ind w:left="5885" w:hanging="360"/>
      </w:pPr>
      <w:rPr>
        <w:rFonts w:ascii="Courier New" w:hAnsi="Courier New" w:cs="Courier New" w:hint="default"/>
      </w:rPr>
    </w:lvl>
    <w:lvl w:ilvl="8" w:tplc="08090005" w:tentative="1">
      <w:start w:val="1"/>
      <w:numFmt w:val="bullet"/>
      <w:lvlText w:val=""/>
      <w:lvlJc w:val="left"/>
      <w:pPr>
        <w:ind w:left="6605" w:hanging="360"/>
      </w:pPr>
      <w:rPr>
        <w:rFonts w:ascii="Wingdings" w:hAnsi="Wingdings" w:hint="default"/>
      </w:rPr>
    </w:lvl>
  </w:abstractNum>
  <w:abstractNum w:abstractNumId="17">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8">
    <w:nsid w:val="61FA6E68"/>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nsid w:val="63882B2E"/>
    <w:multiLevelType w:val="singleLevel"/>
    <w:tmpl w:val="8D1E4DD4"/>
    <w:lvl w:ilvl="0">
      <w:start w:val="1"/>
      <w:numFmt w:val="none"/>
      <w:lvlText w:val=""/>
      <w:legacy w:legacy="1" w:legacySpace="0" w:legacyIndent="360"/>
      <w:lvlJc w:val="left"/>
    </w:lvl>
  </w:abstractNum>
  <w:abstractNum w:abstractNumId="21">
    <w:nsid w:val="70507BFC"/>
    <w:multiLevelType w:val="singleLevel"/>
    <w:tmpl w:val="80DE380C"/>
    <w:lvl w:ilvl="0">
      <w:start w:val="1"/>
      <w:numFmt w:val="none"/>
      <w:lvlText w:val=""/>
      <w:legacy w:legacy="1" w:legacySpace="0" w:legacyIndent="360"/>
      <w:lvlJc w:val="left"/>
    </w:lvl>
  </w:abstractNum>
  <w:abstractNum w:abstractNumId="22">
    <w:nsid w:val="749D7287"/>
    <w:multiLevelType w:val="singleLevel"/>
    <w:tmpl w:val="DE76053A"/>
    <w:lvl w:ilvl="0">
      <w:start w:val="1"/>
      <w:numFmt w:val="none"/>
      <w:lvlText w:val=""/>
      <w:legacy w:legacy="1" w:legacySpace="0" w:legacyIndent="360"/>
      <w:lvlJc w:val="left"/>
    </w:lvl>
  </w:abstractNum>
  <w:abstractNum w:abstractNumId="23">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5"/>
  </w:num>
  <w:num w:numId="9">
    <w:abstractNumId w:val="19"/>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3"/>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0"/>
  </w:num>
  <w:num w:numId="19">
    <w:abstractNumId w:val="5"/>
  </w:num>
  <w:num w:numId="20">
    <w:abstractNumId w:val="22"/>
  </w:num>
  <w:num w:numId="21">
    <w:abstractNumId w:val="21"/>
  </w:num>
  <w:num w:numId="22">
    <w:abstractNumId w:val="9"/>
  </w:num>
  <w:num w:numId="23">
    <w:abstractNumId w:val="14"/>
  </w:num>
  <w:num w:numId="24">
    <w:abstractNumId w:val="14"/>
    <w:lvlOverride w:ilvl="0">
      <w:lvl w:ilvl="0">
        <w:start w:val="1"/>
        <w:numFmt w:val="decimal"/>
        <w:lvlText w:val="%1."/>
        <w:legacy w:legacy="1" w:legacySpace="0" w:legacyIndent="360"/>
        <w:lvlJc w:val="left"/>
        <w:pPr>
          <w:ind w:left="1080" w:hanging="360"/>
        </w:pPr>
      </w:lvl>
    </w:lvlOverride>
  </w:num>
  <w:num w:numId="25">
    <w:abstractNumId w:val="14"/>
    <w:lvlOverride w:ilvl="0">
      <w:lvl w:ilvl="0">
        <w:start w:val="1"/>
        <w:numFmt w:val="decimal"/>
        <w:lvlText w:val="%1."/>
        <w:legacy w:legacy="1" w:legacySpace="0" w:legacyIndent="360"/>
        <w:lvlJc w:val="left"/>
        <w:pPr>
          <w:ind w:left="1440" w:hanging="360"/>
        </w:pPr>
      </w:lvl>
    </w:lvlOverride>
  </w:num>
  <w:num w:numId="26">
    <w:abstractNumId w:val="14"/>
    <w:lvlOverride w:ilvl="0">
      <w:lvl w:ilvl="0">
        <w:start w:val="1"/>
        <w:numFmt w:val="decimal"/>
        <w:lvlText w:val="%1."/>
        <w:legacy w:legacy="1" w:legacySpace="0" w:legacyIndent="360"/>
        <w:lvlJc w:val="left"/>
        <w:pPr>
          <w:ind w:left="1800" w:hanging="360"/>
        </w:pPr>
      </w:lvl>
    </w:lvlOverride>
  </w:num>
  <w:num w:numId="27">
    <w:abstractNumId w:val="14"/>
    <w:lvlOverride w:ilvl="0">
      <w:lvl w:ilvl="0">
        <w:start w:val="1"/>
        <w:numFmt w:val="decimal"/>
        <w:lvlText w:val="%1."/>
        <w:legacy w:legacy="1" w:legacySpace="0" w:legacyIndent="360"/>
        <w:lvlJc w:val="left"/>
        <w:pPr>
          <w:ind w:left="2160" w:hanging="360"/>
        </w:pPr>
      </w:lvl>
    </w:lvlOverride>
  </w:num>
  <w:num w:numId="28">
    <w:abstractNumId w:val="11"/>
  </w:num>
  <w:num w:numId="29">
    <w:abstractNumId w:val="7"/>
  </w:num>
  <w:num w:numId="30">
    <w:abstractNumId w:val="3"/>
  </w:num>
  <w:num w:numId="31">
    <w:abstractNumId w:val="2"/>
  </w:num>
  <w:num w:numId="32">
    <w:abstractNumId w:val="0"/>
  </w:num>
  <w:num w:numId="33">
    <w:abstractNumId w:val="1"/>
  </w:num>
  <w:num w:numId="34">
    <w:abstractNumId w:val="23"/>
  </w:num>
  <w:num w:numId="35">
    <w:abstractNumId w:val="12"/>
  </w:num>
  <w:num w:numId="36">
    <w:abstractNumId w:val="19"/>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6"/>
  </w:num>
  <w:num w:numId="38">
    <w:abstractNumId w:val="18"/>
  </w:num>
  <w:num w:numId="39">
    <w:abstractNumId w:val="1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9E1"/>
    <w:rsid w:val="00011966"/>
    <w:rsid w:val="00024D47"/>
    <w:rsid w:val="0002743F"/>
    <w:rsid w:val="0003284F"/>
    <w:rsid w:val="000503C7"/>
    <w:rsid w:val="00050D0A"/>
    <w:rsid w:val="0005411F"/>
    <w:rsid w:val="000572D5"/>
    <w:rsid w:val="00097409"/>
    <w:rsid w:val="0009762D"/>
    <w:rsid w:val="000A0BF5"/>
    <w:rsid w:val="000D134A"/>
    <w:rsid w:val="000D59E7"/>
    <w:rsid w:val="000F2016"/>
    <w:rsid w:val="00106EF2"/>
    <w:rsid w:val="0011678D"/>
    <w:rsid w:val="00117D00"/>
    <w:rsid w:val="00143589"/>
    <w:rsid w:val="00182730"/>
    <w:rsid w:val="00184AE8"/>
    <w:rsid w:val="001A3B70"/>
    <w:rsid w:val="001E3C02"/>
    <w:rsid w:val="001F05A9"/>
    <w:rsid w:val="00204358"/>
    <w:rsid w:val="00217254"/>
    <w:rsid w:val="00277B76"/>
    <w:rsid w:val="0029189D"/>
    <w:rsid w:val="002A023C"/>
    <w:rsid w:val="002D4C6B"/>
    <w:rsid w:val="003033F3"/>
    <w:rsid w:val="00311331"/>
    <w:rsid w:val="0031562B"/>
    <w:rsid w:val="00321B3E"/>
    <w:rsid w:val="00333C2D"/>
    <w:rsid w:val="003506A9"/>
    <w:rsid w:val="00360F53"/>
    <w:rsid w:val="003871D2"/>
    <w:rsid w:val="003D2659"/>
    <w:rsid w:val="003E5B2A"/>
    <w:rsid w:val="0040359C"/>
    <w:rsid w:val="004205D9"/>
    <w:rsid w:val="004265DB"/>
    <w:rsid w:val="0047431E"/>
    <w:rsid w:val="004A314B"/>
    <w:rsid w:val="004A4678"/>
    <w:rsid w:val="004F3CC5"/>
    <w:rsid w:val="004F5025"/>
    <w:rsid w:val="00505170"/>
    <w:rsid w:val="00531C4C"/>
    <w:rsid w:val="005666B5"/>
    <w:rsid w:val="005A23FC"/>
    <w:rsid w:val="005C03EB"/>
    <w:rsid w:val="005C58AA"/>
    <w:rsid w:val="005D168B"/>
    <w:rsid w:val="005D26B9"/>
    <w:rsid w:val="005F348A"/>
    <w:rsid w:val="005F6105"/>
    <w:rsid w:val="00612B58"/>
    <w:rsid w:val="00634427"/>
    <w:rsid w:val="006344BB"/>
    <w:rsid w:val="006370F5"/>
    <w:rsid w:val="006476F8"/>
    <w:rsid w:val="00664FC0"/>
    <w:rsid w:val="00684F60"/>
    <w:rsid w:val="006911F8"/>
    <w:rsid w:val="006A11F6"/>
    <w:rsid w:val="006D2C25"/>
    <w:rsid w:val="006D32C7"/>
    <w:rsid w:val="006D4405"/>
    <w:rsid w:val="0071747B"/>
    <w:rsid w:val="00724DB5"/>
    <w:rsid w:val="00742546"/>
    <w:rsid w:val="00742B4E"/>
    <w:rsid w:val="007741A8"/>
    <w:rsid w:val="007A3843"/>
    <w:rsid w:val="007B5033"/>
    <w:rsid w:val="007B7080"/>
    <w:rsid w:val="007C5FC5"/>
    <w:rsid w:val="007F06D5"/>
    <w:rsid w:val="007F7F48"/>
    <w:rsid w:val="00807BDE"/>
    <w:rsid w:val="00822A69"/>
    <w:rsid w:val="0084757A"/>
    <w:rsid w:val="00853088"/>
    <w:rsid w:val="0086022D"/>
    <w:rsid w:val="008629BC"/>
    <w:rsid w:val="008758AE"/>
    <w:rsid w:val="00876B29"/>
    <w:rsid w:val="00881AE8"/>
    <w:rsid w:val="0089699D"/>
    <w:rsid w:val="008B6D14"/>
    <w:rsid w:val="008C2445"/>
    <w:rsid w:val="008C3A19"/>
    <w:rsid w:val="008E040C"/>
    <w:rsid w:val="008E4DF6"/>
    <w:rsid w:val="00900148"/>
    <w:rsid w:val="00901549"/>
    <w:rsid w:val="00911AFB"/>
    <w:rsid w:val="00916BA3"/>
    <w:rsid w:val="0091712B"/>
    <w:rsid w:val="00961301"/>
    <w:rsid w:val="009620D9"/>
    <w:rsid w:val="00977C9A"/>
    <w:rsid w:val="009A0D5F"/>
    <w:rsid w:val="009D6378"/>
    <w:rsid w:val="00A018D7"/>
    <w:rsid w:val="00A14EF4"/>
    <w:rsid w:val="00A15AB6"/>
    <w:rsid w:val="00A27855"/>
    <w:rsid w:val="00A279D5"/>
    <w:rsid w:val="00A7031E"/>
    <w:rsid w:val="00AD02E1"/>
    <w:rsid w:val="00AF5B2E"/>
    <w:rsid w:val="00B1291E"/>
    <w:rsid w:val="00B15B48"/>
    <w:rsid w:val="00B27138"/>
    <w:rsid w:val="00B41464"/>
    <w:rsid w:val="00B52024"/>
    <w:rsid w:val="00B740D2"/>
    <w:rsid w:val="00B75975"/>
    <w:rsid w:val="00B9112D"/>
    <w:rsid w:val="00B9624C"/>
    <w:rsid w:val="00BC063F"/>
    <w:rsid w:val="00BC2530"/>
    <w:rsid w:val="00BD12F2"/>
    <w:rsid w:val="00BE1E1B"/>
    <w:rsid w:val="00C30BBA"/>
    <w:rsid w:val="00C454D7"/>
    <w:rsid w:val="00C62176"/>
    <w:rsid w:val="00C66C3C"/>
    <w:rsid w:val="00C73663"/>
    <w:rsid w:val="00CA1425"/>
    <w:rsid w:val="00CF0D27"/>
    <w:rsid w:val="00CF456C"/>
    <w:rsid w:val="00D05564"/>
    <w:rsid w:val="00D14E9B"/>
    <w:rsid w:val="00D20313"/>
    <w:rsid w:val="00D21C16"/>
    <w:rsid w:val="00D5676A"/>
    <w:rsid w:val="00D61364"/>
    <w:rsid w:val="00D6516D"/>
    <w:rsid w:val="00D828CC"/>
    <w:rsid w:val="00D86C69"/>
    <w:rsid w:val="00DA28BB"/>
    <w:rsid w:val="00DB05AE"/>
    <w:rsid w:val="00DB4EE3"/>
    <w:rsid w:val="00DB7BA7"/>
    <w:rsid w:val="00DF0A17"/>
    <w:rsid w:val="00DF63FF"/>
    <w:rsid w:val="00E04C87"/>
    <w:rsid w:val="00E06A31"/>
    <w:rsid w:val="00E1520A"/>
    <w:rsid w:val="00E16EE8"/>
    <w:rsid w:val="00E2459D"/>
    <w:rsid w:val="00E30AD1"/>
    <w:rsid w:val="00E30CB8"/>
    <w:rsid w:val="00E32144"/>
    <w:rsid w:val="00E35EAC"/>
    <w:rsid w:val="00E429DE"/>
    <w:rsid w:val="00E516F9"/>
    <w:rsid w:val="00E561E4"/>
    <w:rsid w:val="00E64DEE"/>
    <w:rsid w:val="00E72D35"/>
    <w:rsid w:val="00E73338"/>
    <w:rsid w:val="00E73DEB"/>
    <w:rsid w:val="00E85F8F"/>
    <w:rsid w:val="00EF7941"/>
    <w:rsid w:val="00F11EAC"/>
    <w:rsid w:val="00F746C9"/>
    <w:rsid w:val="00F8345C"/>
    <w:rsid w:val="00F84269"/>
    <w:rsid w:val="00F8730F"/>
    <w:rsid w:val="00FB29E1"/>
    <w:rsid w:val="00FD5C3F"/>
    <w:rsid w:val="00FE563D"/>
    <w:rsid w:val="00FE5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5997">
      <w:bodyDiv w:val="1"/>
      <w:marLeft w:val="0"/>
      <w:marRight w:val="0"/>
      <w:marTop w:val="0"/>
      <w:marBottom w:val="0"/>
      <w:divBdr>
        <w:top w:val="none" w:sz="0" w:space="0" w:color="auto"/>
        <w:left w:val="none" w:sz="0" w:space="0" w:color="auto"/>
        <w:bottom w:val="none" w:sz="0" w:space="0" w:color="auto"/>
        <w:right w:val="none" w:sz="0" w:space="0" w:color="auto"/>
      </w:divBdr>
    </w:div>
    <w:div w:id="602150124">
      <w:bodyDiv w:val="1"/>
      <w:marLeft w:val="0"/>
      <w:marRight w:val="0"/>
      <w:marTop w:val="0"/>
      <w:marBottom w:val="0"/>
      <w:divBdr>
        <w:top w:val="none" w:sz="0" w:space="0" w:color="auto"/>
        <w:left w:val="none" w:sz="0" w:space="0" w:color="auto"/>
        <w:bottom w:val="none" w:sz="0" w:space="0" w:color="auto"/>
        <w:right w:val="none" w:sz="0" w:space="0" w:color="auto"/>
      </w:divBdr>
    </w:div>
    <w:div w:id="649099536">
      <w:bodyDiv w:val="1"/>
      <w:marLeft w:val="0"/>
      <w:marRight w:val="0"/>
      <w:marTop w:val="0"/>
      <w:marBottom w:val="0"/>
      <w:divBdr>
        <w:top w:val="none" w:sz="0" w:space="0" w:color="auto"/>
        <w:left w:val="none" w:sz="0" w:space="0" w:color="auto"/>
        <w:bottom w:val="none" w:sz="0" w:space="0" w:color="auto"/>
        <w:right w:val="none" w:sz="0" w:space="0" w:color="auto"/>
      </w:divBdr>
    </w:div>
    <w:div w:id="1063714943">
      <w:bodyDiv w:val="1"/>
      <w:marLeft w:val="0"/>
      <w:marRight w:val="0"/>
      <w:marTop w:val="0"/>
      <w:marBottom w:val="0"/>
      <w:divBdr>
        <w:top w:val="none" w:sz="0" w:space="0" w:color="auto"/>
        <w:left w:val="none" w:sz="0" w:space="0" w:color="auto"/>
        <w:bottom w:val="none" w:sz="0" w:space="0" w:color="auto"/>
        <w:right w:val="none" w:sz="0" w:space="0" w:color="auto"/>
      </w:divBdr>
    </w:div>
    <w:div w:id="196419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james.brown@har.mrc.ac.uk" TargetMode="External"/><Relationship Id="rId26" Type="http://schemas.openxmlformats.org/officeDocument/2006/relationships/image" Target="media/image8.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Tomnl/HARP"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har.mrc.ac.u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8F22C-9F13-4228-80EE-B6CFCAE4F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163</TotalTime>
  <Pages>1</Pages>
  <Words>2625</Words>
  <Characters>14963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James Brown</cp:lastModifiedBy>
  <cp:revision>92</cp:revision>
  <cp:lastPrinted>2015-01-26T13:46:00Z</cp:lastPrinted>
  <dcterms:created xsi:type="dcterms:W3CDTF">2014-09-18T15:45:00Z</dcterms:created>
  <dcterms:modified xsi:type="dcterms:W3CDTF">2015-01-26T13:47:00Z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